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footer9.xml" ContentType="application/vnd.openxmlformats-officedocument.wordprocessingml.footer+xml"/>
  <Override PartName="/word/footer6.xml" ContentType="application/vnd.openxmlformats-officedocument.wordprocessingml.footer+xml"/>
  <Override PartName="/docProps/core.xml" ContentType="application/vnd.openxmlformats-package.core-properties+xml"/>
  <Override PartName="/word/footer11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3.xml" ContentType="application/vnd.openxmlformats-officedocument.wordprocessingml.footer+xml"/>
  <Override PartName="/word/footer3.xml" ContentType="application/vnd.openxmlformats-officedocument.wordprocessingml.footer+xml"/>
  <Override PartName="/word/footer5.xml" ContentType="application/vnd.openxmlformats-officedocument.wordprocessingml.footer+xml"/>
  <Override PartName="/word/footer8.xml" ContentType="application/vnd.openxmlformats-officedocument.wordprocessingml.footer+xml"/>
  <Override PartName="/word/footer7.xml" ContentType="application/vnd.openxmlformats-officedocument.wordprocessingml.footer+xml"/>
  <Override PartName="/word/document.xml" ContentType="application/vnd.openxmlformats-officedocument.wordprocessingml.document.main+xml"/>
  <Override PartName="/word/footer12.xml" ContentType="application/vnd.openxmlformats-officedocument.wordprocessingml.footer+xml"/>
  <Override PartName="/word/footer2.xml" ContentType="application/vnd.openxmlformats-officedocument.wordprocessingml.footer+xml"/>
  <Override PartName="/word/footer10.xml" ContentType="application/vnd.openxmlformats-officedocument.wordprocessingml.footer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mc:Ignorable="w14 wp14">
  <w:body>
    <w:p>
      <w:pPr>
        <w:pStyle w:val="style0"/>
        <w:spacing w:before="16" w:after="0" w:lineRule="exact" w:line="613"/>
        <w:ind w:left="185" w:right="182"/>
        <w:jc w:val="center"/>
        <w:rPr>
          <w:rFonts w:ascii="Futura Md BT" w:cs="Futura Md BT" w:eastAsia="Futura Md BT" w:hAnsi="Futura Md BT"/>
          <w:sz w:val="52"/>
          <w:szCs w:val="52"/>
        </w:rPr>
      </w:pPr>
      <w:r>
        <w:rPr>
          <w:rFonts w:ascii="Futura Md BT" w:cs="Futura Md BT" w:eastAsia="Futura Md BT" w:hAnsi="Futura Md BT"/>
          <w:b/>
          <w:bCs/>
          <w:spacing w:val="0"/>
          <w:w w:val="100"/>
          <w:position w:val="0"/>
          <w:sz w:val="52"/>
          <w:szCs w:val="52"/>
        </w:rPr>
        <w:t>OLABISI</w:t>
      </w:r>
      <w:r>
        <w:rPr>
          <w:rFonts w:ascii="Futura Md BT" w:cs="Futura Md BT" w:eastAsia="Futura Md BT" w:hAnsi="Futura Md BT"/>
          <w:b/>
          <w:bCs/>
          <w:spacing w:val="0"/>
          <w:w w:val="100"/>
          <w:position w:val="0"/>
          <w:sz w:val="52"/>
          <w:szCs w:val="52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0"/>
          <w:w w:val="100"/>
          <w:position w:val="0"/>
          <w:sz w:val="52"/>
          <w:szCs w:val="52"/>
        </w:rPr>
        <w:t>ONABANJO</w:t>
      </w:r>
      <w:r>
        <w:rPr>
          <w:rFonts w:ascii="Futura Md BT" w:cs="Futura Md BT" w:eastAsia="Futura Md BT" w:hAnsi="Futura Md BT"/>
          <w:b/>
          <w:bCs/>
          <w:spacing w:val="0"/>
          <w:w w:val="100"/>
          <w:position w:val="0"/>
          <w:sz w:val="52"/>
          <w:szCs w:val="52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0"/>
          <w:w w:val="100"/>
          <w:position w:val="0"/>
          <w:sz w:val="52"/>
          <w:szCs w:val="52"/>
        </w:rPr>
        <w:t>UNIVERSITY</w:t>
      </w:r>
    </w:p>
    <w:p>
      <w:pPr>
        <w:pStyle w:val="style0"/>
        <w:spacing w:before="0" w:after="0" w:lineRule="exact" w:line="239"/>
        <w:ind w:left="1938" w:right="1917"/>
        <w:jc w:val="center"/>
        <w:rPr>
          <w:rFonts w:ascii="Futura Md BT" w:cs="Futura Md BT" w:eastAsia="Futura Md BT" w:hAnsi="Futura Md BT"/>
          <w:sz w:val="24"/>
          <w:szCs w:val="24"/>
        </w:rPr>
      </w:pPr>
      <w:r>
        <w:rPr>
          <w:rFonts w:ascii="Futura Md BT" w:cs="Futura Md BT" w:eastAsia="Futura Md BT" w:hAnsi="Futura Md BT"/>
          <w:spacing w:val="0"/>
          <w:w w:val="100"/>
          <w:position w:val="1"/>
          <w:sz w:val="24"/>
          <w:szCs w:val="24"/>
        </w:rPr>
        <w:t>College</w:t>
      </w:r>
      <w:r>
        <w:rPr>
          <w:rFonts w:ascii="Futura Md BT" w:cs="Futura Md BT" w:eastAsia="Futura Md BT" w:hAnsi="Futura Md BT"/>
          <w:spacing w:val="0"/>
          <w:w w:val="100"/>
          <w:position w:val="1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spacing w:val="0"/>
          <w:w w:val="100"/>
          <w:position w:val="1"/>
          <w:sz w:val="24"/>
          <w:szCs w:val="24"/>
        </w:rPr>
        <w:t>of</w:t>
      </w:r>
      <w:r>
        <w:rPr>
          <w:rFonts w:ascii="Futura Md BT" w:cs="Futura Md BT" w:eastAsia="Futura Md BT" w:hAnsi="Futura Md BT"/>
          <w:spacing w:val="0"/>
          <w:w w:val="100"/>
          <w:position w:val="1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spacing w:val="0"/>
          <w:w w:val="100"/>
          <w:position w:val="1"/>
          <w:sz w:val="24"/>
          <w:szCs w:val="24"/>
        </w:rPr>
        <w:t>Engineering</w:t>
      </w:r>
      <w:r>
        <w:rPr>
          <w:rFonts w:ascii="Futura Md BT" w:cs="Futura Md BT" w:eastAsia="Futura Md BT" w:hAnsi="Futura Md BT"/>
          <w:spacing w:val="0"/>
          <w:w w:val="100"/>
          <w:position w:val="1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spacing w:val="0"/>
          <w:w w:val="100"/>
          <w:position w:val="1"/>
          <w:sz w:val="24"/>
          <w:szCs w:val="24"/>
        </w:rPr>
        <w:t>&amp;</w:t>
      </w:r>
      <w:r>
        <w:rPr>
          <w:rFonts w:ascii="Futura Md BT" w:cs="Futura Md BT" w:eastAsia="Futura Md BT" w:hAnsi="Futura Md BT"/>
          <w:spacing w:val="0"/>
          <w:w w:val="100"/>
          <w:position w:val="1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spacing w:val="0"/>
          <w:w w:val="100"/>
          <w:position w:val="1"/>
          <w:sz w:val="24"/>
          <w:szCs w:val="24"/>
        </w:rPr>
        <w:t>Environmental</w:t>
      </w:r>
      <w:r>
        <w:rPr>
          <w:rFonts w:ascii="Futura Md BT" w:cs="Futura Md BT" w:eastAsia="Futura Md BT" w:hAnsi="Futura Md BT"/>
          <w:spacing w:val="0"/>
          <w:w w:val="100"/>
          <w:position w:val="1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spacing w:val="0"/>
          <w:w w:val="100"/>
          <w:position w:val="1"/>
          <w:sz w:val="24"/>
          <w:szCs w:val="24"/>
        </w:rPr>
        <w:t>Studies</w:t>
      </w:r>
    </w:p>
    <w:p>
      <w:pPr>
        <w:pStyle w:val="style0"/>
        <w:spacing w:before="72" w:after="0" w:lineRule="auto" w:line="240"/>
        <w:ind w:left="3344" w:right="3323"/>
        <w:jc w:val="center"/>
        <w:rPr>
          <w:rFonts w:ascii="Futura Md BT" w:cs="Futura Md BT" w:eastAsia="Futura Md BT" w:hAnsi="Futura Md BT"/>
          <w:sz w:val="24"/>
          <w:szCs w:val="24"/>
        </w:rPr>
      </w:pPr>
      <w:r>
        <w:rPr>
          <w:rFonts w:ascii="Futura Md BT" w:cs="Futura Md BT" w:eastAsia="Futura Md BT" w:hAnsi="Futura Md BT"/>
          <w:spacing w:val="0"/>
          <w:w w:val="100"/>
          <w:sz w:val="24"/>
          <w:szCs w:val="24"/>
        </w:rPr>
        <w:t>Faculty</w:t>
      </w:r>
      <w:r>
        <w:rPr>
          <w:rFonts w:ascii="Futura Md BT" w:cs="Futura Md BT" w:eastAsia="Futura Md BT" w:hAnsi="Futura Md BT"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spacing w:val="0"/>
          <w:w w:val="100"/>
          <w:sz w:val="24"/>
          <w:szCs w:val="24"/>
        </w:rPr>
        <w:t>of</w:t>
      </w:r>
      <w:r>
        <w:rPr>
          <w:rFonts w:ascii="Futura Md BT" w:cs="Futura Md BT" w:eastAsia="Futura Md BT" w:hAnsi="Futura Md BT"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spacing w:val="0"/>
          <w:w w:val="100"/>
          <w:sz w:val="24"/>
          <w:szCs w:val="24"/>
        </w:rPr>
        <w:t>Engineering</w:t>
      </w:r>
    </w:p>
    <w:p>
      <w:pPr>
        <w:pStyle w:val="style0"/>
        <w:spacing w:before="72" w:after="0" w:lineRule="auto" w:line="240"/>
        <w:ind w:left="3655" w:right="3634"/>
        <w:jc w:val="center"/>
        <w:rPr>
          <w:rFonts w:ascii="Futura Md BT" w:cs="Futura Md BT" w:eastAsia="Futura Md BT" w:hAnsi="Futura Md BT"/>
          <w:sz w:val="24"/>
          <w:szCs w:val="24"/>
        </w:rPr>
      </w:pPr>
      <w:r>
        <w:rPr>
          <w:rFonts w:ascii="Futura Md BT" w:cs="Futura Md BT" w:eastAsia="Futura Md BT" w:hAnsi="Futura Md BT"/>
          <w:spacing w:val="0"/>
          <w:w w:val="100"/>
          <w:sz w:val="24"/>
          <w:szCs w:val="24"/>
        </w:rPr>
        <w:t>Ibogun</w:t>
      </w:r>
      <w:r>
        <w:rPr>
          <w:rFonts w:ascii="Futura Md BT" w:cs="Futura Md BT" w:eastAsia="Futura Md BT" w:hAnsi="Futura Md BT"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spacing w:val="0"/>
          <w:w w:val="100"/>
          <w:sz w:val="24"/>
          <w:szCs w:val="24"/>
        </w:rPr>
        <w:t>Campus.</w:t>
      </w:r>
    </w:p>
    <w:p>
      <w:pPr>
        <w:pStyle w:val="style0"/>
        <w:spacing w:before="15" w:after="0" w:lineRule="exact" w:line="280"/>
        <w:jc w:val="left"/>
        <w:rPr>
          <w:sz w:val="28"/>
          <w:szCs w:val="28"/>
        </w:rPr>
      </w:pPr>
    </w:p>
    <w:p>
      <w:pPr>
        <w:pStyle w:val="style0"/>
        <w:spacing w:before="0" w:after="0" w:lineRule="exact" w:line="464"/>
        <w:ind w:left="225" w:right="303"/>
        <w:jc w:val="center"/>
        <w:rPr>
          <w:rFonts w:ascii="Futura Md BT" w:cs="Futura Md BT" w:eastAsia="Futura Md BT" w:hAnsi="Futura Md BT"/>
          <w:sz w:val="40"/>
          <w:szCs w:val="40"/>
        </w:rPr>
      </w:pPr>
      <w:r>
        <w:rPr>
          <w:rFonts w:ascii="Futura Md BT" w:cs="Futura Md BT" w:eastAsia="Futura Md BT" w:hAnsi="Futura Md BT"/>
          <w:b/>
          <w:bCs/>
          <w:spacing w:val="0"/>
          <w:w w:val="100"/>
          <w:position w:val="0"/>
          <w:sz w:val="40"/>
          <w:szCs w:val="40"/>
        </w:rPr>
        <w:t>MECHANICAL</w:t>
      </w:r>
      <w:r>
        <w:rPr>
          <w:rFonts w:ascii="Futura Md BT" w:cs="Futura Md BT" w:eastAsia="Futura Md BT" w:hAnsi="Futura Md BT"/>
          <w:b/>
          <w:bCs/>
          <w:spacing w:val="0"/>
          <w:w w:val="100"/>
          <w:position w:val="0"/>
          <w:sz w:val="40"/>
          <w:szCs w:val="40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0"/>
          <w:w w:val="100"/>
          <w:position w:val="0"/>
          <w:sz w:val="40"/>
          <w:szCs w:val="40"/>
        </w:rPr>
        <w:t>ENGINEERING</w:t>
      </w:r>
      <w:r>
        <w:rPr>
          <w:rFonts w:ascii="Futura Md BT" w:cs="Futura Md BT" w:eastAsia="Futura Md BT" w:hAnsi="Futura Md BT"/>
          <w:b/>
          <w:bCs/>
          <w:spacing w:val="0"/>
          <w:w w:val="100"/>
          <w:position w:val="0"/>
          <w:sz w:val="40"/>
          <w:szCs w:val="40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0"/>
          <w:w w:val="100"/>
          <w:position w:val="0"/>
          <w:sz w:val="40"/>
          <w:szCs w:val="40"/>
        </w:rPr>
        <w:t>DE</w:t>
      </w:r>
      <w:r>
        <w:rPr>
          <w:rFonts w:ascii="Futura Md BT" w:cs="Futura Md BT" w:eastAsia="Futura Md BT" w:hAnsi="Futura Md BT"/>
          <w:b/>
          <w:bCs/>
          <w:spacing w:val="-21"/>
          <w:w w:val="100"/>
          <w:position w:val="0"/>
          <w:sz w:val="40"/>
          <w:szCs w:val="40"/>
        </w:rPr>
        <w:t>P</w:t>
      </w:r>
      <w:r>
        <w:rPr>
          <w:rFonts w:ascii="Futura Md BT" w:cs="Futura Md BT" w:eastAsia="Futura Md BT" w:hAnsi="Futura Md BT"/>
          <w:b/>
          <w:bCs/>
          <w:spacing w:val="0"/>
          <w:w w:val="100"/>
          <w:position w:val="0"/>
          <w:sz w:val="40"/>
          <w:szCs w:val="40"/>
        </w:rPr>
        <w:t>ARTMENT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4" w:after="0" w:lineRule="exact" w:line="280"/>
        <w:jc w:val="left"/>
        <w:rPr>
          <w:sz w:val="28"/>
          <w:szCs w:val="28"/>
        </w:rPr>
      </w:pPr>
    </w:p>
    <w:p>
      <w:pPr>
        <w:pStyle w:val="style0"/>
        <w:spacing w:before="0" w:after="0" w:lineRule="auto" w:line="240"/>
        <w:ind w:left="116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inline distT="0" distB="0" distL="0" distR="0">
            <wp:extent cx="2975156" cy="1997964"/>
            <wp:effectExtent l="0" t="0" r="0" b="0"/>
            <wp:docPr id="1026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975156" cy="199796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4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tabs>
          <w:tab w:val="left" w:leader="none" w:pos="6420"/>
        </w:tabs>
        <w:spacing w:before="0" w:after="0" w:lineRule="exact" w:line="808"/>
        <w:ind w:left="2330" w:right="1605"/>
        <w:jc w:val="center"/>
        <w:rPr>
          <w:rFonts w:ascii="Futura Md BT" w:cs="Futura Md BT" w:eastAsia="Futura Md BT" w:hAnsi="Futura Md BT"/>
          <w:sz w:val="72"/>
          <w:szCs w:val="72"/>
        </w:rPr>
      </w:pPr>
      <w:r>
        <w:rPr/>
        <w:drawing>
          <wp:anchor distT="0" distB="0" distL="0" distR="0" simplePos="false" relativeHeight="2" behindDoc="true" locked="false" layoutInCell="true" allowOverlap="true">
            <wp:simplePos x="0" y="0"/>
            <wp:positionH relativeFrom="page">
              <wp:posOffset>4338001</wp:posOffset>
            </wp:positionH>
            <wp:positionV relativeFrom="paragraph">
              <wp:posOffset>-2408294</wp:posOffset>
            </wp:positionV>
            <wp:extent cx="2159154" cy="2148840"/>
            <wp:effectExtent l="0" t="0" r="0" b="0"/>
            <wp:wrapNone/>
            <wp:docPr id="1027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154" cy="2148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Md BT" w:cs="Futura Md BT" w:eastAsia="Futura Md BT" w:hAnsi="Futura Md BT"/>
          <w:b/>
          <w:bCs/>
          <w:spacing w:val="0"/>
          <w:w w:val="100"/>
          <w:position w:val="1"/>
          <w:sz w:val="72"/>
          <w:szCs w:val="72"/>
        </w:rPr>
        <w:t>STREN</w:t>
      </w:r>
      <w:r>
        <w:rPr>
          <w:rFonts w:ascii="Futura Md BT" w:cs="Futura Md BT" w:eastAsia="Futura Md BT" w:hAnsi="Futura Md BT"/>
          <w:b/>
          <w:bCs/>
          <w:spacing w:val="-13"/>
          <w:w w:val="100"/>
          <w:position w:val="1"/>
          <w:sz w:val="72"/>
          <w:szCs w:val="72"/>
        </w:rPr>
        <w:t>G</w:t>
      </w:r>
      <w:r>
        <w:rPr>
          <w:rFonts w:ascii="Futura Md BT" w:cs="Futura Md BT" w:eastAsia="Futura Md BT" w:hAnsi="Futura Md BT"/>
          <w:b/>
          <w:bCs/>
          <w:spacing w:val="0"/>
          <w:w w:val="100"/>
          <w:position w:val="1"/>
          <w:sz w:val="72"/>
          <w:szCs w:val="72"/>
        </w:rPr>
        <w:t>TH</w:t>
      </w:r>
      <w:r>
        <w:rPr>
          <w:rFonts w:ascii="Futura Md BT" w:cs="Futura Md BT" w:eastAsia="Futura Md BT" w:hAnsi="Futura Md BT"/>
          <w:b/>
          <w:bCs/>
          <w:spacing w:val="0"/>
          <w:w w:val="100"/>
          <w:position w:val="1"/>
          <w:sz w:val="72"/>
          <w:szCs w:val="72"/>
        </w:rPr>
        <w:tab/>
      </w:r>
      <w:r>
        <w:rPr>
          <w:rFonts w:ascii="Futura Md BT" w:cs="Futura Md BT" w:eastAsia="Futura Md BT" w:hAnsi="Futura Md BT"/>
          <w:b/>
          <w:bCs/>
          <w:spacing w:val="0"/>
          <w:w w:val="100"/>
          <w:position w:val="1"/>
          <w:sz w:val="72"/>
          <w:szCs w:val="72"/>
        </w:rPr>
        <w:t>OF</w:t>
      </w:r>
    </w:p>
    <w:p>
      <w:pPr>
        <w:pStyle w:val="style0"/>
        <w:spacing w:before="0" w:after="0" w:lineRule="exact" w:line="835"/>
        <w:ind w:left="2879" w:right="2154"/>
        <w:jc w:val="center"/>
        <w:rPr>
          <w:rFonts w:ascii="Futura Md BT" w:cs="Futura Md BT" w:eastAsia="Futura Md BT" w:hAnsi="Futura Md BT"/>
          <w:sz w:val="72"/>
          <w:szCs w:val="72"/>
        </w:rPr>
      </w:pPr>
      <w:r>
        <w:rPr>
          <w:rFonts w:ascii="Futura Md BT" w:cs="Futura Md BT" w:eastAsia="Futura Md BT" w:hAnsi="Futura Md BT"/>
          <w:b/>
          <w:bCs/>
          <w:spacing w:val="0"/>
          <w:w w:val="100"/>
          <w:position w:val="-1"/>
          <w:sz w:val="72"/>
          <w:szCs w:val="72"/>
        </w:rPr>
        <w:t>M</w:t>
      </w:r>
      <w:r>
        <w:rPr>
          <w:rFonts w:ascii="Futura Md BT" w:cs="Futura Md BT" w:eastAsia="Futura Md BT" w:hAnsi="Futura Md BT"/>
          <w:b/>
          <w:bCs/>
          <w:spacing w:val="-29"/>
          <w:w w:val="100"/>
          <w:position w:val="-1"/>
          <w:sz w:val="72"/>
          <w:szCs w:val="72"/>
        </w:rPr>
        <w:t>A</w:t>
      </w:r>
      <w:r>
        <w:rPr>
          <w:rFonts w:ascii="Futura Md BT" w:cs="Futura Md BT" w:eastAsia="Futura Md BT" w:hAnsi="Futura Md BT"/>
          <w:b/>
          <w:bCs/>
          <w:spacing w:val="0"/>
          <w:w w:val="100"/>
          <w:position w:val="-1"/>
          <w:sz w:val="72"/>
          <w:szCs w:val="72"/>
        </w:rPr>
        <w:t>TERIALS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16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" w:after="0" w:lineRule="auto" w:line="240"/>
        <w:ind w:left="2313" w:right="2614"/>
        <w:jc w:val="center"/>
        <w:rPr>
          <w:rFonts w:ascii="Futura Md BT" w:cs="Futura Md BT" w:eastAsia="Futura Md BT" w:hAnsi="Futura Md BT"/>
          <w:sz w:val="36"/>
          <w:szCs w:val="36"/>
        </w:rPr>
      </w:pPr>
      <w:r>
        <w:rPr>
          <w:rFonts w:ascii="Futura Md BT" w:cs="Futura Md BT" w:eastAsia="Futura Md BT" w:hAnsi="Futura Md BT"/>
          <w:b/>
          <w:bCs/>
          <w:spacing w:val="0"/>
          <w:w w:val="100"/>
          <w:sz w:val="36"/>
          <w:szCs w:val="36"/>
        </w:rPr>
        <w:t>LABOR</w:t>
      </w:r>
      <w:r>
        <w:rPr>
          <w:rFonts w:ascii="Futura Md BT" w:cs="Futura Md BT" w:eastAsia="Futura Md BT" w:hAnsi="Futura Md BT"/>
          <w:b/>
          <w:bCs/>
          <w:spacing w:val="-14"/>
          <w:w w:val="100"/>
          <w:sz w:val="36"/>
          <w:szCs w:val="36"/>
        </w:rPr>
        <w:t>A</w:t>
      </w:r>
      <w:r>
        <w:rPr>
          <w:rFonts w:ascii="Futura Md BT" w:cs="Futura Md BT" w:eastAsia="Futura Md BT" w:hAnsi="Futura Md BT"/>
          <w:b/>
          <w:bCs/>
          <w:spacing w:val="-6"/>
          <w:w w:val="100"/>
          <w:sz w:val="36"/>
          <w:szCs w:val="36"/>
        </w:rPr>
        <w:t>T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36"/>
          <w:szCs w:val="36"/>
        </w:rPr>
        <w:t>ORY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36"/>
          <w:szCs w:val="36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36"/>
          <w:szCs w:val="36"/>
        </w:rPr>
        <w:t>MAN</w:t>
      </w:r>
      <w:r>
        <w:rPr>
          <w:rFonts w:ascii="Futura Md BT" w:cs="Futura Md BT" w:eastAsia="Futura Md BT" w:hAnsi="Futura Md BT"/>
          <w:b/>
          <w:bCs/>
          <w:spacing w:val="-6"/>
          <w:w w:val="100"/>
          <w:sz w:val="36"/>
          <w:szCs w:val="36"/>
        </w:rPr>
        <w:t>U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36"/>
          <w:szCs w:val="36"/>
        </w:rPr>
        <w:t>AL</w:t>
      </w:r>
    </w:p>
    <w:p>
      <w:pPr>
        <w:pStyle w:val="style0"/>
        <w:spacing w:before="0" w:after="0" w:lineRule="exact" w:line="481"/>
        <w:ind w:left="3269" w:right="3568"/>
        <w:jc w:val="center"/>
        <w:rPr>
          <w:rFonts w:ascii="Futura Md BT" w:cs="Futura Md BT" w:eastAsia="Futura Md BT" w:hAnsi="Futura Md BT"/>
          <w:sz w:val="44"/>
          <w:szCs w:val="44"/>
        </w:rPr>
      </w:pPr>
      <w:r>
        <w:rPr>
          <w:rFonts w:ascii="Futura Md BT" w:cs="Futura Md BT" w:eastAsia="Futura Md BT" w:hAnsi="Futura Md BT"/>
          <w:b/>
          <w:bCs/>
          <w:spacing w:val="0"/>
          <w:w w:val="100"/>
          <w:position w:val="0"/>
          <w:sz w:val="44"/>
          <w:szCs w:val="44"/>
        </w:rPr>
        <w:t>300</w:t>
      </w:r>
      <w:r>
        <w:rPr>
          <w:rFonts w:ascii="Futura Md BT" w:cs="Futura Md BT" w:eastAsia="Futura Md BT" w:hAnsi="Futura Md BT"/>
          <w:b/>
          <w:bCs/>
          <w:spacing w:val="0"/>
          <w:w w:val="100"/>
          <w:position w:val="0"/>
          <w:sz w:val="44"/>
          <w:szCs w:val="44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0"/>
          <w:w w:val="100"/>
          <w:position w:val="0"/>
          <w:sz w:val="44"/>
          <w:szCs w:val="44"/>
        </w:rPr>
        <w:t>LEVEL</w:t>
      </w:r>
    </w:p>
    <w:p>
      <w:pPr>
        <w:pStyle w:val="style0"/>
        <w:spacing w:before="6" w:after="0" w:lineRule="exact" w:line="170"/>
        <w:jc w:val="left"/>
        <w:rPr>
          <w:sz w:val="17"/>
          <w:szCs w:val="17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1" w:after="0" w:lineRule="auto" w:line="516"/>
        <w:ind w:left="117" w:right="38"/>
        <w:jc w:val="both"/>
        <w:rPr>
          <w:rFonts w:ascii="Futura Md BT" w:cs="Futura Md BT" w:eastAsia="Futura Md BT" w:hAnsi="Futura Md BT"/>
          <w:sz w:val="24"/>
          <w:szCs w:val="24"/>
        </w:rPr>
      </w:pP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NAMES…………………………………………………………………………………........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M</w:t>
      </w:r>
      <w:r>
        <w:rPr>
          <w:rFonts w:ascii="Futura Md BT" w:cs="Futura Md BT" w:eastAsia="Futura Md BT" w:hAnsi="Futura Md BT"/>
          <w:b/>
          <w:bCs/>
          <w:spacing w:val="-10"/>
          <w:w w:val="100"/>
          <w:sz w:val="24"/>
          <w:szCs w:val="24"/>
        </w:rPr>
        <w:t>A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TRIC.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N</w:t>
      </w:r>
      <w:r>
        <w:rPr>
          <w:rFonts w:ascii="Futura Md BT" w:cs="Futura Md BT" w:eastAsia="Futura Md BT" w:hAnsi="Futura Md BT"/>
          <w:b/>
          <w:bCs/>
          <w:spacing w:val="-10"/>
          <w:w w:val="100"/>
          <w:sz w:val="24"/>
          <w:szCs w:val="24"/>
        </w:rPr>
        <w:t>O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.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:………………………………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 xml:space="preserve">     </w:t>
      </w:r>
      <w:r>
        <w:rPr>
          <w:rFonts w:ascii="Futura Md BT" w:cs="Futura Md BT" w:eastAsia="Futura Md BT" w:hAnsi="Futura Md BT"/>
          <w:b/>
          <w:bCs/>
          <w:spacing w:val="18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LEVE</w:t>
      </w:r>
      <w:r>
        <w:rPr>
          <w:rFonts w:ascii="Futura Md BT" w:cs="Futura Md BT" w:eastAsia="Futura Md BT" w:hAnsi="Futura Md BT"/>
          <w:b/>
          <w:bCs/>
          <w:spacing w:val="4"/>
          <w:w w:val="100"/>
          <w:sz w:val="24"/>
          <w:szCs w:val="24"/>
        </w:rPr>
        <w:t>L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: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………………………………..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DEP</w:t>
      </w:r>
      <w:r>
        <w:rPr>
          <w:rFonts w:ascii="Futura Md BT" w:cs="Futura Md BT" w:eastAsia="Futura Md BT" w:hAnsi="Futura Md BT"/>
          <w:b/>
          <w:bCs/>
          <w:spacing w:val="-31"/>
          <w:w w:val="100"/>
          <w:sz w:val="24"/>
          <w:szCs w:val="24"/>
        </w:rPr>
        <w:t>T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.: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………………………………………..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 xml:space="preserve">     </w:t>
      </w:r>
      <w:r>
        <w:rPr>
          <w:rFonts w:ascii="Futura Md BT" w:cs="Futura Md BT" w:eastAsia="Futura Md BT" w:hAnsi="Futura Md BT"/>
          <w:b/>
          <w:bCs/>
          <w:spacing w:val="33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GROUP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N</w:t>
      </w:r>
      <w:r>
        <w:rPr>
          <w:rFonts w:ascii="Futura Md BT" w:cs="Futura Md BT" w:eastAsia="Futura Md BT" w:hAnsi="Futura Md BT"/>
          <w:b/>
          <w:bCs/>
          <w:spacing w:val="4"/>
          <w:w w:val="100"/>
          <w:sz w:val="24"/>
          <w:szCs w:val="24"/>
        </w:rPr>
        <w:t>O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: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…………………………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COURS</w:t>
      </w:r>
      <w:r>
        <w:rPr>
          <w:rFonts w:ascii="Futura Md BT" w:cs="Futura Md BT" w:eastAsia="Futura Md BT" w:hAnsi="Futura Md BT"/>
          <w:b/>
          <w:bCs/>
          <w:spacing w:val="4"/>
          <w:w w:val="100"/>
          <w:sz w:val="24"/>
          <w:szCs w:val="24"/>
        </w:rPr>
        <w:t>E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:……………………………………..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 xml:space="preserve">     </w:t>
      </w:r>
      <w:r>
        <w:rPr>
          <w:rFonts w:ascii="Futura Md BT" w:cs="Futura Md BT" w:eastAsia="Futura Md BT" w:hAnsi="Futura Md BT"/>
          <w:b/>
          <w:bCs/>
          <w:spacing w:val="2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COD</w:t>
      </w:r>
      <w:r>
        <w:rPr>
          <w:rFonts w:ascii="Futura Md BT" w:cs="Futura Md BT" w:eastAsia="Futura Md BT" w:hAnsi="Futura Md BT"/>
          <w:b/>
          <w:bCs/>
          <w:spacing w:val="4"/>
          <w:w w:val="100"/>
          <w:sz w:val="24"/>
          <w:szCs w:val="24"/>
        </w:rPr>
        <w:t>E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: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………………………………...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-4"/>
          <w:w w:val="100"/>
          <w:sz w:val="24"/>
          <w:szCs w:val="24"/>
        </w:rPr>
        <w:t>D</w:t>
      </w:r>
      <w:r>
        <w:rPr>
          <w:rFonts w:ascii="Futura Md BT" w:cs="Futura Md BT" w:eastAsia="Futura Md BT" w:hAnsi="Futura Md BT"/>
          <w:b/>
          <w:bCs/>
          <w:spacing w:val="-10"/>
          <w:w w:val="100"/>
          <w:sz w:val="24"/>
          <w:szCs w:val="24"/>
        </w:rPr>
        <w:t>A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T</w:t>
      </w:r>
      <w:r>
        <w:rPr>
          <w:rFonts w:ascii="Futura Md BT" w:cs="Futura Md BT" w:eastAsia="Futura Md BT" w:hAnsi="Futura Md BT"/>
          <w:b/>
          <w:bCs/>
          <w:spacing w:val="4"/>
          <w:w w:val="100"/>
          <w:sz w:val="24"/>
          <w:szCs w:val="24"/>
        </w:rPr>
        <w:t>E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:…………………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SESSIO</w:t>
      </w:r>
      <w:r>
        <w:rPr>
          <w:rFonts w:ascii="Futura Md BT" w:cs="Futura Md BT" w:eastAsia="Futura Md BT" w:hAnsi="Futura Md BT"/>
          <w:b/>
          <w:bCs/>
          <w:spacing w:val="-7"/>
          <w:w w:val="100"/>
          <w:sz w:val="24"/>
          <w:szCs w:val="24"/>
        </w:rPr>
        <w:t>N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:…………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 xml:space="preserve">     </w:t>
      </w:r>
      <w:r>
        <w:rPr>
          <w:rFonts w:ascii="Futura Md BT" w:cs="Futura Md BT" w:eastAsia="Futura Md BT" w:hAnsi="Futura Md BT"/>
          <w:b/>
          <w:bCs/>
          <w:spacing w:val="49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SIGN</w:t>
      </w:r>
      <w:r>
        <w:rPr>
          <w:rFonts w:ascii="Futura Md BT" w:cs="Futura Md BT" w:eastAsia="Futura Md BT" w:hAnsi="Futura Md BT"/>
          <w:b/>
          <w:bCs/>
          <w:spacing w:val="-10"/>
          <w:w w:val="100"/>
          <w:sz w:val="24"/>
          <w:szCs w:val="24"/>
        </w:rPr>
        <w:t>A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TUR</w:t>
      </w:r>
      <w:r>
        <w:rPr>
          <w:rFonts w:ascii="Futura Md BT" w:cs="Futura Md BT" w:eastAsia="Futura Md BT" w:hAnsi="Futura Md BT"/>
          <w:b/>
          <w:bCs/>
          <w:spacing w:val="4"/>
          <w:w w:val="100"/>
          <w:sz w:val="24"/>
          <w:szCs w:val="24"/>
        </w:rPr>
        <w:t>E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: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spacing w:val="0"/>
          <w:w w:val="100"/>
          <w:sz w:val="24"/>
          <w:szCs w:val="24"/>
        </w:rPr>
        <w:t>………………….........</w:t>
      </w:r>
    </w:p>
    <w:p>
      <w:pPr>
        <w:pStyle w:val="style0"/>
        <w:spacing w:after="0" w:lineRule="auto" w:line="516"/>
        <w:jc w:val="both"/>
        <w:rPr>
          <w:rFonts w:ascii="Futura Md BT" w:cs="Futura Md BT" w:eastAsia="Futura Md BT" w:hAnsi="Futura Md BT"/>
          <w:sz w:val="24"/>
          <w:szCs w:val="24"/>
        </w:rPr>
        <w:sectPr>
          <w:footerReference w:type="default" r:id="rId4"/>
          <w:type w:val="continuous"/>
          <w:pgSz w:w="11920" w:h="16840" w:orient="portrait"/>
          <w:pgMar w:top="1300" w:right="1200" w:bottom="1720" w:left="1500" w:header="720" w:footer="1539" w:gutter="0"/>
        </w:sectPr>
      </w:pPr>
    </w:p>
    <w:p>
      <w:pPr>
        <w:pStyle w:val="style0"/>
        <w:spacing w:before="2" w:after="0" w:lineRule="exact" w:line="130"/>
        <w:jc w:val="left"/>
        <w:rPr>
          <w:sz w:val="13"/>
          <w:szCs w:val="13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55" w:after="0" w:lineRule="exact" w:line="276"/>
        <w:ind w:left="3303" w:right="325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i/>
          <w:spacing w:val="0"/>
          <w:w w:val="100"/>
          <w:sz w:val="28"/>
          <w:szCs w:val="28"/>
        </w:rPr>
        <w:t>Published,</w:t>
      </w:r>
      <w:r>
        <w:rPr>
          <w:rFonts w:ascii="Times New Roman" w:cs="Times New Roman" w:eastAsia="Times New Roman" w:hAnsi="Times New Roman"/>
          <w:b/>
          <w:bCs/>
          <w:i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i/>
          <w:spacing w:val="0"/>
          <w:w w:val="100"/>
          <w:sz w:val="28"/>
          <w:szCs w:val="28"/>
        </w:rPr>
        <w:t>2017,</w:t>
      </w:r>
      <w:r>
        <w:rPr>
          <w:rFonts w:ascii="Times New Roman" w:cs="Times New Roman" w:eastAsia="Times New Roman" w:hAnsi="Times New Roman"/>
          <w:b/>
          <w:bCs/>
          <w:i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i/>
          <w:spacing w:val="0"/>
          <w:w w:val="100"/>
          <w:sz w:val="28"/>
          <w:szCs w:val="28"/>
        </w:rPr>
        <w:t>Reprinted,</w:t>
      </w:r>
      <w:r>
        <w:rPr>
          <w:rFonts w:ascii="Times New Roman" w:cs="Times New Roman" w:eastAsia="Times New Roman" w:hAnsi="Times New Roman"/>
          <w:b/>
          <w:bCs/>
          <w:i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i/>
          <w:spacing w:val="0"/>
          <w:w w:val="100"/>
          <w:sz w:val="28"/>
          <w:szCs w:val="28"/>
        </w:rPr>
        <w:t>2019,</w:t>
      </w:r>
      <w:r>
        <w:rPr>
          <w:rFonts w:ascii="Times New Roman" w:cs="Times New Roman" w:eastAsia="Times New Roman" w:hAnsi="Times New Roman"/>
          <w:b/>
          <w:bCs/>
          <w:i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i/>
          <w:spacing w:val="0"/>
          <w:w w:val="100"/>
          <w:sz w:val="28"/>
          <w:szCs w:val="28"/>
        </w:rPr>
        <w:t>by</w:t>
      </w:r>
    </w:p>
    <w:p>
      <w:pPr>
        <w:pStyle w:val="style0"/>
        <w:spacing w:before="7" w:after="0" w:lineRule="exact" w:line="170"/>
        <w:jc w:val="left"/>
        <w:rPr>
          <w:sz w:val="17"/>
          <w:szCs w:val="17"/>
        </w:rPr>
      </w:pPr>
    </w:p>
    <w:p>
      <w:pPr>
        <w:pStyle w:val="style0"/>
        <w:spacing w:before="0" w:after="0" w:lineRule="exact" w:line="282"/>
        <w:ind w:left="1212" w:right="1182"/>
        <w:jc w:val="center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MECHANICAL</w:t>
      </w:r>
      <w:r>
        <w:rPr>
          <w:rFonts w:ascii="Times New Roman" w:cs="Times New Roman" w:eastAsia="Times New Roman" w:hAnsi="Times New Roman"/>
          <w:b/>
          <w:bCs/>
          <w:color w:val="231f20"/>
          <w:spacing w:val="-15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ENGINEERING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DE</w:t>
      </w:r>
      <w:r>
        <w:rPr>
          <w:rFonts w:ascii="Times New Roman" w:cs="Times New Roman" w:eastAsia="Times New Roman" w:hAnsi="Times New Roman"/>
          <w:b/>
          <w:bCs/>
          <w:color w:val="231f20"/>
          <w:spacing w:val="-21"/>
          <w:w w:val="100"/>
          <w:sz w:val="28"/>
          <w:szCs w:val="28"/>
        </w:rPr>
        <w:t>P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b/>
          <w:bCs/>
          <w:color w:val="231f20"/>
          <w:spacing w:val="-10"/>
          <w:w w:val="100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TMENT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OLABISI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ONABANJO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UNIVERSITY</w:t>
      </w:r>
    </w:p>
    <w:p>
      <w:pPr>
        <w:pStyle w:val="style0"/>
        <w:spacing w:before="0" w:after="0" w:lineRule="exact" w:line="253"/>
        <w:ind w:left="1841" w:right="180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College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Engineering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&amp;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Environmental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Studies,</w:t>
      </w:r>
    </w:p>
    <w:p>
      <w:pPr>
        <w:pStyle w:val="style0"/>
        <w:spacing w:before="0" w:after="0" w:lineRule="exact" w:line="266"/>
        <w:ind w:left="3132" w:right="309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Faculty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Engineering</w:t>
      </w:r>
    </w:p>
    <w:p>
      <w:pPr>
        <w:pStyle w:val="style0"/>
        <w:spacing w:before="0" w:after="0" w:lineRule="exact" w:line="266"/>
        <w:ind w:left="3448" w:right="341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Ibogun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Campus.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19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7" w:after="0" w:lineRule="auto" w:line="349"/>
        <w:ind w:left="422" w:right="396"/>
        <w:jc w:val="left"/>
        <w:rPr>
          <w:rFonts w:ascii="Times New Roman" w:cs="Times New Roman" w:eastAsia="Times New Roman" w:hAnsi="Times New Roman"/>
          <w:sz w:val="32"/>
          <w:szCs w:val="32"/>
        </w:rPr>
      </w:pP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All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rights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-12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eserved.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No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part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of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this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book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may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be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-12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eprinted,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-12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ep</w:t>
      </w:r>
      <w:r>
        <w:rPr>
          <w:rFonts w:ascii="Times New Roman" w:cs="Times New Roman" w:eastAsia="Times New Roman" w:hAnsi="Times New Roman"/>
          <w:i/>
          <w:spacing w:val="-12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oduced,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-12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epublished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or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-12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epackaged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or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utilized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in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any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form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or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by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any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means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–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elect</w:t>
      </w:r>
      <w:r>
        <w:rPr>
          <w:rFonts w:ascii="Times New Roman" w:cs="Times New Roman" w:eastAsia="Times New Roman" w:hAnsi="Times New Roman"/>
          <w:i/>
          <w:spacing w:val="-12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onic,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mechanical,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now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known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or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to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be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inverted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in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the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futu</w:t>
      </w:r>
      <w:r>
        <w:rPr>
          <w:rFonts w:ascii="Times New Roman" w:cs="Times New Roman" w:eastAsia="Times New Roman" w:hAnsi="Times New Roman"/>
          <w:i/>
          <w:spacing w:val="-12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e,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including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photocopying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and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-12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eco</w:t>
      </w:r>
      <w:r>
        <w:rPr>
          <w:rFonts w:ascii="Times New Roman" w:cs="Times New Roman" w:eastAsia="Times New Roman" w:hAnsi="Times New Roman"/>
          <w:i/>
          <w:spacing w:val="-12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ding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or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in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any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information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storage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or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-12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etrieval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system,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without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prior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permission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in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written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form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to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the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publishe</w:t>
      </w:r>
      <w:r>
        <w:rPr>
          <w:rFonts w:ascii="Times New Roman" w:cs="Times New Roman" w:eastAsia="Times New Roman" w:hAnsi="Times New Roman"/>
          <w:i/>
          <w:spacing w:val="-36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32"/>
          <w:szCs w:val="32"/>
        </w:rPr>
        <w:t>.</w:t>
      </w:r>
    </w:p>
    <w:p>
      <w:pPr>
        <w:pStyle w:val="style0"/>
        <w:spacing w:after="0" w:lineRule="auto" w:line="349"/>
        <w:jc w:val="left"/>
        <w:rPr>
          <w:rFonts w:ascii="Times New Roman" w:cs="Times New Roman" w:eastAsia="Times New Roman" w:hAnsi="Times New Roman"/>
          <w:sz w:val="32"/>
          <w:szCs w:val="32"/>
        </w:rPr>
        <w:sectPr>
          <w:footerReference w:type="default" r:id="rId5"/>
          <w:pgSz w:w="11920" w:h="16840" w:orient="portrait"/>
          <w:pgMar w:top="1560" w:right="1680" w:bottom="1720" w:left="1680" w:header="0" w:footer="1539" w:gutter="0"/>
        </w:sectPr>
      </w:pPr>
    </w:p>
    <w:p>
      <w:pPr>
        <w:pStyle w:val="style0"/>
        <w:spacing w:before="1" w:after="0" w:lineRule="exact" w:line="140"/>
        <w:jc w:val="left"/>
        <w:rPr>
          <w:sz w:val="14"/>
          <w:szCs w:val="14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5" w:after="0" w:lineRule="auto" w:line="240"/>
        <w:ind w:left="4059" w:right="4031"/>
        <w:jc w:val="center"/>
        <w:rPr>
          <w:rFonts w:ascii="Times New Roman" w:cs="Times New Roman" w:eastAsia="Times New Roman" w:hAnsi="Times New Roman"/>
          <w:sz w:val="32"/>
          <w:szCs w:val="32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32"/>
          <w:szCs w:val="32"/>
        </w:rPr>
        <w:t>PRE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32"/>
          <w:szCs w:val="32"/>
        </w:rPr>
        <w:t>F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32"/>
          <w:szCs w:val="32"/>
        </w:rPr>
        <w:t>ACE</w:t>
      </w:r>
    </w:p>
    <w:p>
      <w:pPr>
        <w:pStyle w:val="style0"/>
        <w:spacing w:before="1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1" w:after="0" w:lineRule="auto" w:line="312"/>
        <w:ind w:left="102" w:right="43"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manual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compilation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information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aspect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programme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available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unde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graduate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programme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Department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Mechanical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Engineering.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Department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presently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fers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Bachelor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Science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(B.Sc.)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degree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Mechanical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Engineering.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Department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five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engineering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programmes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College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Engineering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Environmental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Studies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equipped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seasoned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well-trained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academic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sta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qualified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academic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technologists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personnel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who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prepared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help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students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develop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themselves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through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research,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engineering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practice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creativit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Department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places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great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emphasis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application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engineering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scientific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principles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produce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industry-ready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engineers,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who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immediately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employable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capable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adapting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eve</w:t>
      </w:r>
      <w:r>
        <w:rPr>
          <w:rFonts w:ascii="Times New Roman" w:cs="Times New Roman" w:eastAsia="Times New Roman" w:hAnsi="Times New Roman"/>
          <w:spacing w:val="-5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-changing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future.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Mechanical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Engineers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responsible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application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engineering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principles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design,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production,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processing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provide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solutions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complex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real-world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problems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using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ferent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engineering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applications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other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cutting-edge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technologies.</w:t>
      </w:r>
    </w:p>
    <w:p>
      <w:pPr>
        <w:pStyle w:val="style0"/>
        <w:spacing w:before="3" w:after="0" w:lineRule="auto" w:line="312"/>
        <w:ind w:left="102" w:right="47"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order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Department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meet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her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ta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geted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goal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objectives,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Department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sets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high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standards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moral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academics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all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her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students,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they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guided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monitored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meet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up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those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standards.</w:t>
      </w:r>
      <w:r>
        <w:rPr>
          <w:rFonts w:ascii="Times New Roman" w:cs="Times New Roman" w:eastAsia="Times New Roman" w:hAnsi="Times New Roman"/>
          <w:spacing w:val="2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manual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contains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information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classes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3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ferent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aspects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Mechanical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Engineering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purpose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guiding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students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smooth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academic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pursuit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Department.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Graduates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Department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being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trained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develop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their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personal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initiatives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possess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intellectual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independence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well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creators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employment.</w:t>
      </w:r>
    </w:p>
    <w:p>
      <w:pPr>
        <w:pStyle w:val="style0"/>
        <w:spacing w:before="5" w:after="0" w:lineRule="exact" w:line="170"/>
        <w:jc w:val="left"/>
        <w:rPr>
          <w:sz w:val="17"/>
          <w:szCs w:val="17"/>
        </w:rPr>
      </w:pPr>
    </w:p>
    <w:p>
      <w:pPr>
        <w:pStyle w:val="style0"/>
        <w:spacing w:before="0" w:after="0" w:lineRule="auto" w:line="240"/>
        <w:ind w:left="46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i/>
          <w:spacing w:val="0"/>
          <w:w w:val="100"/>
          <w:sz w:val="24"/>
          <w:szCs w:val="24"/>
        </w:rPr>
        <w:t>Head,</w:t>
      </w:r>
      <w:r>
        <w:rPr>
          <w:rFonts w:ascii="Times New Roman" w:cs="Times New Roman" w:eastAsia="Times New Roman" w:hAnsi="Times New Roman"/>
          <w:b/>
          <w:bCs/>
          <w:i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i/>
          <w:spacing w:val="0"/>
          <w:w w:val="100"/>
          <w:sz w:val="24"/>
          <w:szCs w:val="24"/>
        </w:rPr>
        <w:t>Department</w:t>
      </w:r>
      <w:r>
        <w:rPr>
          <w:rFonts w:ascii="Times New Roman" w:cs="Times New Roman" w:eastAsia="Times New Roman" w:hAnsi="Times New Roman"/>
          <w:b/>
          <w:bCs/>
          <w:i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i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b/>
          <w:bCs/>
          <w:i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i/>
          <w:spacing w:val="0"/>
          <w:w w:val="100"/>
          <w:sz w:val="24"/>
          <w:szCs w:val="24"/>
        </w:rPr>
        <w:t>Mechanical</w:t>
      </w:r>
      <w:r>
        <w:rPr>
          <w:rFonts w:ascii="Times New Roman" w:cs="Times New Roman" w:eastAsia="Times New Roman" w:hAnsi="Times New Roman"/>
          <w:b/>
          <w:bCs/>
          <w:i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i/>
          <w:spacing w:val="0"/>
          <w:w w:val="100"/>
          <w:sz w:val="24"/>
          <w:szCs w:val="24"/>
        </w:rPr>
        <w:t>Engineering,</w:t>
      </w:r>
    </w:p>
    <w:p>
      <w:pPr>
        <w:pStyle w:val="style0"/>
        <w:spacing w:before="0" w:after="0" w:lineRule="exact" w:line="266"/>
        <w:ind w:left="46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Olabisi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Onabanjo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Universit</w:t>
      </w:r>
      <w:r>
        <w:rPr>
          <w:rFonts w:ascii="Times New Roman" w:cs="Times New Roman" w:eastAsia="Times New Roman" w:hAnsi="Times New Roman"/>
          <w:b/>
          <w:bCs/>
          <w:spacing w:val="-13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b/>
          <w:bCs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Ago-Iwoye.</w:t>
      </w:r>
    </w:p>
    <w:p>
      <w:pPr>
        <w:pStyle w:val="style0"/>
        <w:spacing w:after="0" w:lineRule="exact" w:line="266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footerReference w:type="default" r:id="rId6"/>
          <w:pgSz w:w="11920" w:h="16840" w:orient="portrait"/>
          <w:pgMar w:top="1560" w:right="1040" w:bottom="1720" w:left="1180" w:header="0" w:footer="1539" w:gutter="0"/>
        </w:sectPr>
      </w:pPr>
    </w:p>
    <w:p>
      <w:pPr>
        <w:pStyle w:val="style0"/>
        <w:spacing w:before="51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INTRODUCTION</w:t>
      </w:r>
    </w:p>
    <w:p>
      <w:pPr>
        <w:pStyle w:val="style0"/>
        <w:spacing w:before="84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1.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General</w:t>
      </w:r>
    </w:p>
    <w:p>
      <w:pPr>
        <w:pStyle w:val="style0"/>
        <w:spacing w:before="84" w:after="0" w:lineRule="auto" w:line="312"/>
        <w:ind w:left="109" w:right="57" w:firstLine="703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need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Mechanical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Engineering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very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important.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'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course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enables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students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fundamental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laws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principles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encountered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theoretical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work;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study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wide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variety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measuring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instruments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equipment,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learn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handle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them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skill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appreciate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their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limitations.</w:t>
      </w:r>
    </w:p>
    <w:p>
      <w:pPr>
        <w:pStyle w:val="style0"/>
        <w:spacing w:before="3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2.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Conducting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Experiments</w:t>
      </w:r>
    </w:p>
    <w:p>
      <w:pPr>
        <w:pStyle w:val="style0"/>
        <w:spacing w:before="84" w:after="0" w:lineRule="auto" w:line="312"/>
        <w:ind w:left="108" w:right="57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planned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advance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consulting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necessary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reference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books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order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understand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principles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behind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experiment.</w:t>
      </w:r>
      <w:r>
        <w:rPr>
          <w:rFonts w:ascii="Times New Roman" w:cs="Times New Roman" w:eastAsia="Times New Roman" w:hAnsi="Times New Roman"/>
          <w:spacing w:val="3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Before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starting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experiment,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following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steps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taken:-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Produce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Sketch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experiment,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Produce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working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diagram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experiment,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iii.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rite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down,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form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table,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all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measurements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propose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make,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calculation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formula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obtain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results.</w:t>
      </w:r>
    </w:p>
    <w:p>
      <w:pPr>
        <w:pStyle w:val="style0"/>
        <w:spacing w:before="3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3.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Records</w:t>
      </w:r>
    </w:p>
    <w:p>
      <w:pPr>
        <w:pStyle w:val="style0"/>
        <w:spacing w:before="84" w:after="0" w:lineRule="auto" w:line="312"/>
        <w:ind w:left="108" w:right="51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faithful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record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observations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taken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made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space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provided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tables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contained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manual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duly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signed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superviso</w:t>
      </w:r>
      <w:r>
        <w:rPr>
          <w:rFonts w:ascii="Times New Roman" w:cs="Times New Roman" w:eastAsia="Times New Roman" w:hAnsi="Times New Roman"/>
          <w:spacing w:val="-13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obtain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accurate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results,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repeat</w:t>
      </w:r>
      <w:r>
        <w:rPr>
          <w:rFonts w:ascii="Times New Roman" w:cs="Times New Roman" w:eastAsia="Times New Roman" w:hAnsi="Times New Roman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using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ferent</w:t>
      </w:r>
      <w:r>
        <w:rPr>
          <w:rFonts w:ascii="Times New Roman" w:cs="Times New Roman" w:eastAsia="Times New Roman" w:hAnsi="Times New Roman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methods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where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possible.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account</w:t>
      </w:r>
      <w:r>
        <w:rPr>
          <w:rFonts w:ascii="Times New Roman" w:cs="Times New Roman" w:eastAsia="Times New Roman" w:hAnsi="Times New Roman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written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notebook,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which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has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graph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paper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alternate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pages.</w:t>
      </w:r>
      <w:r>
        <w:rPr>
          <w:rFonts w:ascii="Times New Roman" w:cs="Times New Roman" w:eastAsia="Times New Roman" w:hAnsi="Times New Roman"/>
          <w:spacing w:val="5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If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notebook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ruled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graphical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work,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sheet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graph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paper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interleaved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necessary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between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double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pages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record.</w:t>
      </w:r>
      <w:r>
        <w:rPr>
          <w:rFonts w:ascii="Times New Roman" w:cs="Times New Roman" w:eastAsia="Times New Roman" w:hAnsi="Times New Roman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report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suitable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format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follows:-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itle,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ii.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Objectives,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Equipment/Apparatus/Materials,</w:t>
      </w:r>
    </w:p>
    <w:p>
      <w:pPr>
        <w:pStyle w:val="style0"/>
        <w:spacing w:before="3" w:after="0" w:lineRule="auto" w:line="312"/>
        <w:ind w:left="108" w:right="1441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spacing w:val="-16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spacing w:val="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spacing w:val="-28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Theory/Diagram,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Method/Procedures,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Measurements/Results,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vii.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Calculations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viii.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Graphs,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ix.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Results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Conclusion,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x.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References</w:t>
      </w:r>
    </w:p>
    <w:p>
      <w:pPr>
        <w:pStyle w:val="style0"/>
        <w:spacing w:before="3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4.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Attendance</w:t>
      </w:r>
    </w:p>
    <w:p>
      <w:pPr>
        <w:pStyle w:val="style0"/>
        <w:spacing w:before="84" w:after="0" w:lineRule="auto" w:line="312"/>
        <w:ind w:left="108" w:right="57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students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registered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courses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must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attend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classes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required.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There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system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taking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attendance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register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considered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grading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work/report.</w:t>
      </w:r>
    </w:p>
    <w:p>
      <w:pPr>
        <w:pStyle w:val="style0"/>
        <w:spacing w:before="10" w:after="0" w:lineRule="exact" w:line="110"/>
        <w:jc w:val="left"/>
        <w:rPr>
          <w:sz w:val="11"/>
          <w:szCs w:val="11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tabs>
          <w:tab w:val="left" w:leader="none" w:pos="820"/>
        </w:tabs>
        <w:spacing w:before="0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5.0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Refe</w:t>
      </w:r>
      <w:r>
        <w:rPr>
          <w:rFonts w:ascii="Times New Roman" w:cs="Times New Roman" w:eastAsia="Times New Roman" w:hAnsi="Times New Roman"/>
          <w:b/>
          <w:bCs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ence</w:t>
      </w:r>
      <w:r>
        <w:rPr>
          <w:rFonts w:ascii="Times New Roman" w:cs="Times New Roman" w:eastAsia="Times New Roman" w:hAnsi="Times New Roman"/>
          <w:b/>
          <w:bCs/>
          <w:spacing w:val="-2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-22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ables</w:t>
      </w:r>
    </w:p>
    <w:p>
      <w:pPr>
        <w:pStyle w:val="style0"/>
        <w:tabs>
          <w:tab w:val="left" w:leader="none" w:pos="820"/>
        </w:tabs>
        <w:spacing w:before="84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5.1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Multiple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Sub-multiples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units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their</w:t>
      </w:r>
      <w:r>
        <w:rPr>
          <w:rFonts w:ascii="Times New Roman" w:cs="Times New Roman" w:eastAsia="Times New Roman" w:hAnsi="Times New Roman"/>
          <w:b/>
          <w:bCs/>
          <w:spacing w:val="-2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abb</w:t>
      </w:r>
      <w:r>
        <w:rPr>
          <w:rFonts w:ascii="Times New Roman" w:cs="Times New Roman" w:eastAsia="Times New Roman" w:hAnsi="Times New Roman"/>
          <w:b/>
          <w:bCs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eviations</w:t>
      </w:r>
    </w:p>
    <w:p>
      <w:pPr>
        <w:pStyle w:val="style0"/>
        <w:tabs>
          <w:tab w:val="left" w:leader="none" w:pos="820"/>
          <w:tab w:val="left" w:leader="none" w:pos="1540"/>
          <w:tab w:val="left" w:leader="none" w:pos="2300"/>
          <w:tab w:val="left" w:leader="none" w:pos="2980"/>
          <w:tab w:val="left" w:leader="none" w:pos="4420"/>
          <w:tab w:val="left" w:leader="none" w:pos="5140"/>
          <w:tab w:val="left" w:leader="none" w:pos="5860"/>
          <w:tab w:val="left" w:leader="none" w:pos="7300"/>
        </w:tabs>
        <w:spacing w:before="76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era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12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femto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-15</w:t>
      </w:r>
    </w:p>
    <w:p>
      <w:pPr>
        <w:pStyle w:val="style0"/>
        <w:tabs>
          <w:tab w:val="left" w:leader="none" w:pos="820"/>
          <w:tab w:val="left" w:leader="none" w:pos="1540"/>
          <w:tab w:val="left" w:leader="none" w:pos="2260"/>
          <w:tab w:val="left" w:leader="none" w:pos="2980"/>
          <w:tab w:val="left" w:leader="none" w:pos="4420"/>
          <w:tab w:val="left" w:leader="none" w:pos="5140"/>
          <w:tab w:val="left" w:leader="none" w:pos="5860"/>
          <w:tab w:val="left" w:leader="none" w:pos="7300"/>
        </w:tabs>
        <w:spacing w:before="76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Giga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9</w:t>
      </w:r>
      <w:r>
        <w:rPr>
          <w:rFonts w:ascii="Times New Roman" w:cs="Times New Roman" w:eastAsia="Times New Roman" w:hAnsi="Times New Roman"/>
          <w:spacing w:val="6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pico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36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-12</w:t>
      </w:r>
    </w:p>
    <w:p>
      <w:pPr>
        <w:pStyle w:val="style0"/>
        <w:tabs>
          <w:tab w:val="left" w:leader="none" w:pos="820"/>
          <w:tab w:val="left" w:leader="none" w:pos="1540"/>
          <w:tab w:val="left" w:leader="none" w:pos="2980"/>
          <w:tab w:val="left" w:leader="none" w:pos="4420"/>
          <w:tab w:val="left" w:leader="none" w:pos="5140"/>
          <w:tab w:val="left" w:leader="none" w:pos="5860"/>
          <w:tab w:val="left" w:leader="none" w:pos="7300"/>
        </w:tabs>
        <w:spacing w:before="76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Mega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5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6</w:t>
      </w:r>
      <w:r>
        <w:rPr>
          <w:rFonts w:ascii="Times New Roman" w:cs="Times New Roman" w:eastAsia="Times New Roman" w:hAnsi="Times New Roman"/>
          <w:spacing w:val="6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nano</w:t>
      </w:r>
      <w:r>
        <w:rPr>
          <w:rFonts w:ascii="Times New Roman" w:cs="Times New Roman" w:eastAsia="Times New Roman" w:hAnsi="Times New Roman"/>
          <w:spacing w:val="36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-9</w:t>
      </w:r>
    </w:p>
    <w:p>
      <w:pPr>
        <w:pStyle w:val="style0"/>
        <w:tabs>
          <w:tab w:val="left" w:leader="none" w:pos="820"/>
          <w:tab w:val="left" w:leader="none" w:pos="1540"/>
          <w:tab w:val="left" w:leader="none" w:pos="2260"/>
          <w:tab w:val="left" w:leader="none" w:pos="2980"/>
          <w:tab w:val="left" w:leader="none" w:pos="4420"/>
          <w:tab w:val="left" w:leader="none" w:pos="5140"/>
          <w:tab w:val="left" w:leader="none" w:pos="5860"/>
          <w:tab w:val="left" w:leader="none" w:pos="7300"/>
        </w:tabs>
        <w:spacing w:before="76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Kilo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3</w:t>
      </w:r>
      <w:r>
        <w:rPr>
          <w:rFonts w:ascii="Times New Roman" w:cs="Times New Roman" w:eastAsia="Times New Roman" w:hAnsi="Times New Roman"/>
          <w:spacing w:val="6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Micro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-6</w:t>
      </w:r>
    </w:p>
    <w:p>
      <w:pPr>
        <w:pStyle w:val="style0"/>
        <w:tabs>
          <w:tab w:val="left" w:leader="none" w:pos="820"/>
          <w:tab w:val="left" w:leader="none" w:pos="1540"/>
          <w:tab w:val="left" w:leader="none" w:pos="2260"/>
          <w:tab w:val="left" w:leader="none" w:pos="2980"/>
        </w:tabs>
        <w:spacing w:before="76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Milli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-3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12"/>
          <w:szCs w:val="12"/>
        </w:rPr>
        <w:sectPr>
          <w:footerReference w:type="default" r:id="rId7"/>
          <w:pgSz w:w="11920" w:h="16840" w:orient="portrait"/>
          <w:pgMar w:top="1220" w:right="1040" w:bottom="1500" w:left="1020" w:header="0" w:footer="1301" w:gutter="0"/>
          <w:pgNumType w:start="1"/>
        </w:sectPr>
      </w:pPr>
    </w:p>
    <w:p>
      <w:pPr>
        <w:pStyle w:val="style0"/>
        <w:spacing w:before="87" w:after="0" w:lineRule="auto" w:line="240"/>
        <w:ind w:left="114" w:right="-20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MPa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(MegaPascal)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×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6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N/m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N/mm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2</w:t>
      </w:r>
    </w:p>
    <w:p>
      <w:pPr>
        <w:pStyle w:val="style0"/>
        <w:spacing w:before="76" w:after="0" w:lineRule="auto" w:line="240"/>
        <w:ind w:left="114" w:right="-20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GPa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(GigaPascal)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×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9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N/m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kN/mm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2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6" w:after="0" w:lineRule="exact" w:line="240"/>
        <w:jc w:val="left"/>
        <w:rPr>
          <w:sz w:val="24"/>
          <w:szCs w:val="24"/>
        </w:rPr>
      </w:pPr>
    </w:p>
    <w:p>
      <w:pPr>
        <w:pStyle w:val="style0"/>
        <w:tabs>
          <w:tab w:val="left" w:leader="none" w:pos="840"/>
        </w:tabs>
        <w:spacing w:before="21" w:after="0" w:lineRule="auto" w:line="240"/>
        <w:ind w:left="12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5.2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Common</w:t>
      </w:r>
      <w:r>
        <w:rPr>
          <w:rFonts w:ascii="Times New Roman" w:cs="Times New Roman" w:eastAsia="Times New Roman" w:hAnsi="Times New Roman"/>
          <w:b/>
          <w:bCs/>
          <w:spacing w:val="-3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Abb</w:t>
      </w:r>
      <w:r>
        <w:rPr>
          <w:rFonts w:ascii="Times New Roman" w:cs="Times New Roman" w:eastAsia="Times New Roman" w:hAnsi="Times New Roman"/>
          <w:b/>
          <w:bCs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eviations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:</w:t>
      </w:r>
    </w:p>
    <w:p>
      <w:pPr>
        <w:pStyle w:val="style0"/>
        <w:tabs>
          <w:tab w:val="left" w:leader="none" w:pos="840"/>
        </w:tabs>
        <w:spacing w:before="84" w:after="0" w:lineRule="auto" w:line="240"/>
        <w:ind w:left="12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milliAmete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diamete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thickness,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second,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σ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stress,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ε</w:t>
      </w:r>
      <w:r>
        <w:rPr>
          <w:rFonts w:ascii="Times New Roman" w:cs="Times New Roman" w:eastAsia="Times New Roman" w:hAnsi="Times New Roman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strain</w:t>
      </w:r>
    </w:p>
    <w:p>
      <w:pPr>
        <w:pStyle w:val="style0"/>
        <w:tabs>
          <w:tab w:val="left" w:leader="none" w:pos="880"/>
        </w:tabs>
        <w:spacing w:before="84" w:after="0" w:lineRule="auto" w:line="240"/>
        <w:ind w:left="12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i/>
          <w:spacing w:val="0"/>
          <w:w w:val="10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i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Original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length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bod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Δ</w:t>
      </w:r>
      <w:r>
        <w:rPr>
          <w:rFonts w:ascii="Times New Roman" w:cs="Times New Roman" w:eastAsia="Times New Roman" w:hAnsi="Times New Roman"/>
          <w:i/>
          <w:spacing w:val="0"/>
          <w:w w:val="10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i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Change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length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bod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</w:p>
    <w:p>
      <w:pPr>
        <w:pStyle w:val="style0"/>
        <w:tabs>
          <w:tab w:val="left" w:leader="none" w:pos="840"/>
        </w:tabs>
        <w:spacing w:before="84" w:after="0" w:lineRule="auto" w:line="240"/>
        <w:ind w:left="12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i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i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-3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oung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'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modulus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modulus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elasticity</w:t>
      </w:r>
      <w:r>
        <w:rPr>
          <w:rFonts w:ascii="Times New Roman" w:cs="Times New Roman" w:eastAsia="Times New Roman" w:hAnsi="Times New Roman"/>
          <w:i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i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τ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Shear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stress,</w:t>
      </w:r>
    </w:p>
    <w:p>
      <w:pPr>
        <w:pStyle w:val="style0"/>
        <w:tabs>
          <w:tab w:val="left" w:leader="none" w:pos="840"/>
        </w:tabs>
        <w:spacing w:before="84" w:after="0" w:lineRule="auto" w:line="240"/>
        <w:ind w:left="12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ϕ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Shear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strain,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i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Shear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modulus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(Modulus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rigidity).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4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240"/>
        <w:ind w:left="12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6.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Graphs</w:t>
      </w:r>
    </w:p>
    <w:p>
      <w:pPr>
        <w:pStyle w:val="style0"/>
        <w:spacing w:before="84" w:after="0" w:lineRule="auto" w:line="312"/>
        <w:ind w:left="128" w:right="47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Whenever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possible,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result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presented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graphical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form.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plotting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results,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dependent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variable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plotted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ordinates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y-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axis,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independent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variable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abscissas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x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–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axis.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scale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used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convenient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one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arithmetical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work,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su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ficiently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extensive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graph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occupy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wide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sweep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space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available.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other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hand,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too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ge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scale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will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tend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accentuate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errors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observation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obscure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relationship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between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two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quantities.</w:t>
      </w:r>
    </w:p>
    <w:p>
      <w:pPr>
        <w:pStyle w:val="style0"/>
        <w:spacing w:before="3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7.0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General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Safety</w:t>
      </w:r>
    </w:p>
    <w:p>
      <w:pPr>
        <w:pStyle w:val="style0"/>
        <w:spacing w:before="84" w:after="0" w:lineRule="auto" w:line="312"/>
        <w:ind w:left="128" w:right="47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Safety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one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major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elements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good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management,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but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perhaps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most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neglected.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understood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that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any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electricity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inherently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involves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some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degree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safety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hazard.</w:t>
      </w:r>
      <w:r>
        <w:rPr>
          <w:rFonts w:ascii="Times New Roman" w:cs="Times New Roman" w:eastAsia="Times New Roman" w:hAnsi="Times New Roman"/>
          <w:spacing w:val="-2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Whilst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every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fort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made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responsible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manufacturers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reduce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hazard,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still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rest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users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play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his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part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ensuring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his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own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safet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.</w:t>
      </w:r>
    </w:p>
    <w:p>
      <w:pPr>
        <w:pStyle w:val="style0"/>
        <w:spacing w:before="3" w:after="0" w:lineRule="auto" w:line="240"/>
        <w:ind w:left="1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majo</w:t>
      </w:r>
      <w:r>
        <w:rPr>
          <w:rFonts w:ascii="Times New Roman" w:cs="Times New Roman" w:eastAsia="Times New Roman" w:hAnsi="Times New Roman"/>
          <w:spacing w:val="-5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-causes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accidents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categorized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two:</w:t>
      </w:r>
    </w:p>
    <w:p>
      <w:pPr>
        <w:pStyle w:val="style0"/>
        <w:spacing w:before="84" w:after="0" w:lineRule="auto" w:line="240"/>
        <w:ind w:left="1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Human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cause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which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includes: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Carelessness,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Ignorance,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iii.</w:t>
      </w:r>
      <w:r>
        <w:rPr>
          <w:rFonts w:ascii="Times New Roman" w:cs="Times New Roman" w:eastAsia="Times New Roman" w:hAnsi="Times New Roman"/>
          <w:spacing w:val="-2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rong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attitudes,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.Negligence.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4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240"/>
        <w:ind w:left="1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Contributory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causes:</w:t>
      </w:r>
    </w:p>
    <w:p>
      <w:pPr>
        <w:pStyle w:val="style0"/>
        <w:spacing w:before="84" w:after="0" w:lineRule="auto" w:line="240"/>
        <w:ind w:left="1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Physical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condition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students,</w:t>
      </w:r>
    </w:p>
    <w:p>
      <w:pPr>
        <w:pStyle w:val="style0"/>
        <w:spacing w:before="84" w:after="0" w:lineRule="auto" w:line="312"/>
        <w:ind w:left="128" w:right="5426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Unsatisfactory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inappropriate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equipment,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Diverted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attention,</w:t>
      </w:r>
    </w:p>
    <w:p>
      <w:pPr>
        <w:pStyle w:val="style0"/>
        <w:spacing w:before="3" w:after="0" w:lineRule="auto" w:line="240"/>
        <w:ind w:left="1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Congested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stand,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inappropriate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attire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4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240"/>
        <w:ind w:left="1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best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ways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achieve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safety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electrical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equipment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includes:</w:t>
      </w:r>
    </w:p>
    <w:p>
      <w:pPr>
        <w:pStyle w:val="style0"/>
        <w:spacing w:before="84" w:after="0" w:lineRule="auto" w:line="240"/>
        <w:ind w:left="1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spacing w:val="-28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aking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chances,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short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cuts,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safety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procedures.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180" w:right="1000" w:bottom="1720" w:left="1000" w:header="0" w:footer="1301" w:gutter="0"/>
        </w:sectPr>
      </w:pPr>
    </w:p>
    <w:p>
      <w:pPr>
        <w:pStyle w:val="style0"/>
        <w:spacing w:before="51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7.1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Safety</w:t>
      </w:r>
    </w:p>
    <w:p>
      <w:pPr>
        <w:pStyle w:val="style0"/>
        <w:spacing w:before="84" w:after="0" w:lineRule="auto" w:line="312"/>
        <w:ind w:left="109" w:right="42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manual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contains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number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guidelines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which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help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perform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your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research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more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safely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maintain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better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order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safety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our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laboratories.</w:t>
      </w:r>
    </w:p>
    <w:p>
      <w:pPr>
        <w:pStyle w:val="style0"/>
        <w:spacing w:before="3" w:after="0" w:lineRule="auto" w:line="312"/>
        <w:ind w:left="109" w:right="42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Each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student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expected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read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manual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thoroughly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act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agreement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guidelines.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manual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also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kept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available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future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reference.</w:t>
      </w:r>
    </w:p>
    <w:p>
      <w:pPr>
        <w:pStyle w:val="style0"/>
        <w:spacing w:before="3" w:after="0" w:lineRule="auto" w:line="240"/>
        <w:ind w:left="82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two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golden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rules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developing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productive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environment:</w:t>
      </w:r>
    </w:p>
    <w:p>
      <w:pPr>
        <w:pStyle w:val="style0"/>
        <w:spacing w:before="84" w:after="0" w:lineRule="auto" w:line="312"/>
        <w:ind w:left="108" w:right="42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(1)</w:t>
      </w:r>
      <w:r>
        <w:rPr>
          <w:rFonts w:ascii="Times New Roman" w:cs="Times New Roman" w:eastAsia="Times New Roman" w:hAnsi="Times New Roman"/>
          <w:spacing w:val="3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Whenever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lab,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your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responsibility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see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that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unsafe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conditions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corrected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immediately;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(2)</w:t>
      </w:r>
      <w:r>
        <w:rPr>
          <w:rFonts w:ascii="Times New Roman" w:cs="Times New Roman" w:eastAsia="Times New Roman" w:hAnsi="Times New Roman"/>
          <w:spacing w:val="-3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Always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leave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better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condition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than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found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it.</w:t>
      </w:r>
    </w:p>
    <w:p>
      <w:pPr>
        <w:pStyle w:val="style0"/>
        <w:spacing w:before="3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take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level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personal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responsibilit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our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facilities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only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improve.</w:t>
      </w:r>
    </w:p>
    <w:p>
      <w:pPr>
        <w:pStyle w:val="style0"/>
        <w:spacing w:before="84" w:after="0" w:lineRule="auto" w:line="312"/>
        <w:ind w:left="108" w:right="42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hope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periodically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update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revise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manual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make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more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useful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more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fective.</w:t>
      </w:r>
      <w:r>
        <w:rPr>
          <w:rFonts w:ascii="Times New Roman" w:cs="Times New Roman" w:eastAsia="Times New Roman" w:hAnsi="Times New Roman"/>
          <w:spacing w:val="-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hope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keep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stay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productive.</w:t>
      </w:r>
    </w:p>
    <w:p>
      <w:pPr>
        <w:pStyle w:val="style0"/>
        <w:spacing w:before="3" w:after="0" w:lineRule="auto" w:line="312"/>
        <w:ind w:left="108" w:right="42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Safety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requires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careful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deliberate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approach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each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before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undertaking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experiment;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student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must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understand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what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how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it.</w:t>
      </w:r>
    </w:p>
    <w:p>
      <w:pPr>
        <w:pStyle w:val="style0"/>
        <w:spacing w:before="3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7.2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Safety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rules:</w:t>
      </w:r>
    </w:p>
    <w:p>
      <w:pPr>
        <w:pStyle w:val="style0"/>
        <w:spacing w:before="84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following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important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safety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rules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observed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times:</w:t>
      </w:r>
    </w:p>
    <w:p>
      <w:pPr>
        <w:pStyle w:val="style0"/>
        <w:tabs>
          <w:tab w:val="left" w:leader="none" w:pos="420"/>
        </w:tabs>
        <w:spacing w:before="84" w:after="0" w:lineRule="auto" w:line="312"/>
        <w:ind w:left="108" w:right="548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clown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gossip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laboratories,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5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sit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bench,</w:t>
      </w:r>
    </w:p>
    <w:p>
      <w:pPr>
        <w:pStyle w:val="style0"/>
        <w:spacing w:before="3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iii.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Extraneous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items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removed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table,</w:t>
      </w:r>
    </w:p>
    <w:p>
      <w:pPr>
        <w:pStyle w:val="style0"/>
        <w:spacing w:before="84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Attention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paid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clamping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job,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tool,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tool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holders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supporting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cutters.</w:t>
      </w:r>
    </w:p>
    <w:p>
      <w:pPr>
        <w:pStyle w:val="style0"/>
        <w:spacing w:before="84" w:after="0" w:lineRule="auto" w:line="312"/>
        <w:ind w:left="439" w:right="147" w:hanging="331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 </w:t>
      </w:r>
      <w:r>
        <w:rPr>
          <w:rFonts w:ascii="Times New Roman" w:cs="Times New Roman" w:eastAsia="Times New Roman" w:hAnsi="Times New Roman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Ask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instructions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before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item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equipment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first,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time,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even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think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know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how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it.</w:t>
      </w:r>
      <w:r>
        <w:rPr>
          <w:rFonts w:ascii="Times New Roman" w:cs="Times New Roman" w:eastAsia="Times New Roman" w:hAnsi="Times New Roman"/>
          <w:spacing w:val="-3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3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little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knowledge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dangerous.</w:t>
      </w:r>
    </w:p>
    <w:p>
      <w:pPr>
        <w:pStyle w:val="style0"/>
        <w:spacing w:before="3" w:after="0" w:lineRule="auto" w:line="312"/>
        <w:ind w:left="108" w:right="3773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vi.</w:t>
      </w:r>
      <w:r>
        <w:rPr>
          <w:rFonts w:ascii="Times New Roman" w:cs="Times New Roman" w:eastAsia="Times New Roman" w:hAnsi="Times New Roman"/>
          <w:spacing w:val="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wrist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watch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during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periods.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vii.</w:t>
      </w:r>
      <w:r>
        <w:rPr>
          <w:rFonts w:ascii="Times New Roman" w:cs="Times New Roman" w:eastAsia="Times New Roman" w:hAnsi="Times New Roman"/>
          <w:spacing w:val="-4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necklace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during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periods.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viii.</w:t>
      </w:r>
      <w:r>
        <w:rPr>
          <w:rFonts w:ascii="Times New Roman" w:cs="Times New Roman" w:eastAsia="Times New Roman" w:hAnsi="Times New Roman"/>
          <w:spacing w:val="-3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our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nails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must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dressed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properly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maintained.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ix.</w:t>
      </w:r>
      <w:r>
        <w:rPr>
          <w:rFonts w:ascii="Times New Roman" w:cs="Times New Roman" w:eastAsia="Times New Roman" w:hAnsi="Times New Roman"/>
          <w:spacing w:val="4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void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loose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clothes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workshop.</w:t>
      </w:r>
    </w:p>
    <w:p>
      <w:pPr>
        <w:pStyle w:val="style0"/>
        <w:spacing w:before="3" w:after="0" w:lineRule="auto" w:line="312"/>
        <w:ind w:left="108" w:right="5228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x.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3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Always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wear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safety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goggle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where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necessar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xi.</w:t>
      </w:r>
      <w:r>
        <w:rPr>
          <w:rFonts w:ascii="Times New Roman" w:cs="Times New Roman" w:eastAsia="Times New Roman" w:hAnsi="Times New Roman"/>
          <w:spacing w:val="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eat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drink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during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periods.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xii.</w:t>
      </w:r>
      <w:r>
        <w:rPr>
          <w:rFonts w:ascii="Times New Roman" w:cs="Times New Roman" w:eastAsia="Times New Roman" w:hAnsi="Times New Roman"/>
          <w:spacing w:val="-3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Ask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kno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.</w:t>
      </w:r>
    </w:p>
    <w:p>
      <w:pPr>
        <w:pStyle w:val="style0"/>
        <w:spacing w:before="3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312"/>
        <w:ind w:left="108" w:right="43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12"/>
          <w:w w:val="100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b/>
          <w:bCs/>
          <w:spacing w:val="-5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b/>
          <w:bCs/>
          <w:spacing w:val="8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spacing w:val="12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b/>
          <w:bCs/>
          <w:spacing w:val="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 xml:space="preserve">  </w:t>
      </w:r>
      <w:r>
        <w:rPr>
          <w:rFonts w:ascii="Times New Roman" w:cs="Times New Roman" w:eastAsia="Times New Roman" w:hAnsi="Times New Roman"/>
          <w:b/>
          <w:bCs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12"/>
          <w:w w:val="100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b/>
          <w:bCs/>
          <w:spacing w:val="12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5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12"/>
          <w:w w:val="100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12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 xml:space="preserve">  </w:t>
      </w:r>
      <w:r>
        <w:rPr>
          <w:rFonts w:ascii="Times New Roman" w:cs="Times New Roman" w:eastAsia="Times New Roman" w:hAnsi="Times New Roman"/>
          <w:b/>
          <w:bCs/>
          <w:spacing w:val="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 xml:space="preserve">  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12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b/>
          <w:bCs/>
          <w:spacing w:val="12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 xml:space="preserve">  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B</w:t>
      </w:r>
      <w:r>
        <w:rPr>
          <w:rFonts w:ascii="Times New Roman" w:cs="Times New Roman" w:eastAsia="Times New Roman" w:hAnsi="Times New Roman"/>
          <w:b/>
          <w:bCs/>
          <w:spacing w:val="12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-5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b/>
          <w:bCs/>
          <w:spacing w:val="8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spacing w:val="12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b/>
          <w:bCs/>
          <w:spacing w:val="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5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WORKSHOP</w:t>
      </w:r>
    </w:p>
    <w:p>
      <w:pPr>
        <w:pStyle w:val="style0"/>
        <w:spacing w:before="3" w:after="0" w:lineRule="auto" w:line="312"/>
        <w:ind w:left="108" w:right="4175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spacing w:val="-28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White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coat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practical.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Blue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overall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workshop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practical.</w:t>
      </w:r>
    </w:p>
    <w:p>
      <w:pPr>
        <w:pStyle w:val="style0"/>
        <w:spacing w:before="3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Safety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boot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/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hard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sole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leather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shoe.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00" w:right="980" w:bottom="1720" w:left="1020" w:header="0" w:footer="1301" w:gutter="0"/>
        </w:sectPr>
      </w:pPr>
    </w:p>
    <w:p>
      <w:pPr>
        <w:pStyle w:val="style0"/>
        <w:spacing w:before="1" w:after="0" w:lineRule="exact" w:line="130"/>
        <w:jc w:val="left"/>
        <w:rPr>
          <w:sz w:val="13"/>
          <w:szCs w:val="13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491"/>
        <w:ind w:left="1802" w:right="-20"/>
        <w:jc w:val="left"/>
        <w:rPr>
          <w:rFonts w:ascii="Times New Roman" w:cs="Times New Roman" w:eastAsia="Times New Roman" w:hAnsi="Times New Roman"/>
          <w:sz w:val="44"/>
          <w:szCs w:val="4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44"/>
          <w:szCs w:val="44"/>
        </w:rPr>
        <w:t>STRENGTH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44"/>
          <w:szCs w:val="4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44"/>
          <w:szCs w:val="44"/>
        </w:rPr>
        <w:t>OF</w:t>
      </w:r>
      <w:r>
        <w:rPr>
          <w:rFonts w:ascii="Times New Roman" w:cs="Times New Roman" w:eastAsia="Times New Roman" w:hAnsi="Times New Roman"/>
          <w:b/>
          <w:bCs/>
          <w:spacing w:val="-16"/>
          <w:w w:val="100"/>
          <w:sz w:val="44"/>
          <w:szCs w:val="4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44"/>
          <w:szCs w:val="44"/>
        </w:rPr>
        <w:t>M</w:t>
      </w:r>
      <w:r>
        <w:rPr>
          <w:rFonts w:ascii="Times New Roman" w:cs="Times New Roman" w:eastAsia="Times New Roman" w:hAnsi="Times New Roman"/>
          <w:b/>
          <w:bCs/>
          <w:spacing w:val="-33"/>
          <w:w w:val="100"/>
          <w:sz w:val="44"/>
          <w:szCs w:val="44"/>
        </w:rPr>
        <w:t>A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44"/>
          <w:szCs w:val="44"/>
        </w:rPr>
        <w:t>TERIALS</w:t>
      </w:r>
    </w:p>
    <w:p>
      <w:pPr>
        <w:pStyle w:val="style0"/>
        <w:spacing w:before="9" w:after="0" w:lineRule="exact" w:line="180"/>
        <w:jc w:val="left"/>
        <w:rPr>
          <w:sz w:val="18"/>
          <w:szCs w:val="18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3503" w:right="3115"/>
        <w:jc w:val="center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pacing w:val="-26"/>
          <w:w w:val="100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>able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>of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>Contents</w:t>
      </w:r>
    </w:p>
    <w:p>
      <w:pPr>
        <w:pStyle w:val="style0"/>
        <w:spacing w:before="2" w:after="0" w:lineRule="exact" w:line="120"/>
        <w:jc w:val="left"/>
        <w:rPr>
          <w:sz w:val="12"/>
          <w:szCs w:val="12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tabs>
          <w:tab w:val="left" w:leader="none" w:pos="1540"/>
        </w:tabs>
        <w:spacing w:before="21" w:after="0" w:lineRule="auto" w:line="240"/>
        <w:ind w:left="117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Introduction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-</w:t>
      </w:r>
    </w:p>
    <w:p>
      <w:pPr>
        <w:pStyle w:val="style0"/>
        <w:tabs>
          <w:tab w:val="left" w:leader="none" w:pos="2260"/>
        </w:tabs>
        <w:spacing w:before="84" w:after="0" w:lineRule="auto" w:line="312"/>
        <w:ind w:left="116" w:right="4516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4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Brinell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hardness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2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4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Impact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3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4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Tensile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</w:t>
      </w:r>
    </w:p>
    <w:p>
      <w:pPr>
        <w:pStyle w:val="style0"/>
        <w:tabs>
          <w:tab w:val="left" w:leader="none" w:pos="2260"/>
        </w:tabs>
        <w:spacing w:before="3" w:after="0" w:lineRule="auto" w:line="312"/>
        <w:ind w:left="116" w:right="40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4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4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Reaction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beam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supports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5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4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Modulus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elasticity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6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4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orsion</w:t>
      </w:r>
    </w:p>
    <w:p>
      <w:pPr>
        <w:pStyle w:val="style0"/>
        <w:spacing w:after="0" w:lineRule="auto" w:line="312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560" w:right="1680" w:bottom="1720" w:left="1400" w:header="0" w:footer="1301" w:gutter="0"/>
        </w:sect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after="0" w:lineRule="exact" w:line="200"/>
        <w:jc w:val="left"/>
        <w:rPr>
          <w:sz w:val="20"/>
          <w:szCs w:val="20"/>
        </w:rPr>
        <w:sectPr>
          <w:pgSz w:w="11920" w:h="16840" w:orient="portrait"/>
          <w:pgMar w:top="1560" w:right="1680" w:bottom="1540" w:left="1680" w:header="0" w:footer="1301" w:gutter="0"/>
        </w:sectPr>
      </w:pPr>
    </w:p>
    <w:p>
      <w:pPr>
        <w:pStyle w:val="style0"/>
        <w:spacing w:before="44" w:after="0" w:lineRule="auto" w:line="240"/>
        <w:ind w:left="116" w:right="-20"/>
        <w:jc w:val="left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>EXPERIMENT</w:t>
      </w:r>
      <w:r>
        <w:rPr>
          <w:rFonts w:ascii="Times New Roman" w:cs="Times New Roman" w:eastAsia="Times New Roman" w:hAnsi="Times New Roman"/>
          <w:b/>
          <w:bCs/>
          <w:spacing w:val="-5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>1</w:t>
      </w:r>
    </w:p>
    <w:p>
      <w:pPr>
        <w:pStyle w:val="style0"/>
        <w:spacing w:before="15" w:after="0" w:lineRule="exact" w:line="280"/>
        <w:jc w:val="left"/>
        <w:rPr>
          <w:sz w:val="28"/>
          <w:szCs w:val="28"/>
        </w:rPr>
      </w:pPr>
    </w:p>
    <w:p>
      <w:pPr>
        <w:pStyle w:val="style0"/>
        <w:spacing w:before="0" w:after="0" w:lineRule="auto" w:line="240"/>
        <w:ind w:left="116" w:right="-20"/>
        <w:jc w:val="left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>TITLE: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>BRINELL</w:t>
      </w:r>
      <w:r>
        <w:rPr>
          <w:rFonts w:ascii="Times New Roman" w:cs="Times New Roman" w:eastAsia="Times New Roman" w:hAnsi="Times New Roman"/>
          <w:b/>
          <w:bCs/>
          <w:spacing w:val="-15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>HARDNESS</w:t>
      </w:r>
      <w:r>
        <w:rPr>
          <w:rFonts w:ascii="Times New Roman" w:cs="Times New Roman" w:eastAsia="Times New Roman" w:hAnsi="Times New Roman"/>
          <w:b/>
          <w:bCs/>
          <w:spacing w:val="-5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>TES</w:t>
      </w:r>
      <w:r>
        <w:rPr>
          <w:rFonts w:ascii="Times New Roman" w:cs="Times New Roman" w:eastAsia="Times New Roman" w:hAnsi="Times New Roman"/>
          <w:b/>
          <w:bCs/>
          <w:spacing w:val="-21"/>
          <w:w w:val="100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>.</w:t>
      </w:r>
    </w:p>
    <w:p>
      <w:pPr>
        <w:pStyle w:val="style0"/>
        <w:spacing w:before="2" w:after="0" w:lineRule="exact" w:line="130"/>
        <w:jc w:val="left"/>
        <w:rPr>
          <w:sz w:val="13"/>
          <w:szCs w:val="13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1" w:after="0" w:lineRule="auto" w:line="240"/>
        <w:ind w:left="116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2"/>
          <w:szCs w:val="22"/>
        </w:rPr>
        <w:t>AIM</w:t>
      </w:r>
      <w:r>
        <w:rPr>
          <w:rFonts w:ascii="Times New Roman" w:cs="Times New Roman" w:eastAsia="Times New Roman" w:hAnsi="Times New Roman"/>
          <w:spacing w:val="0"/>
          <w:w w:val="100"/>
          <w:sz w:val="22"/>
          <w:szCs w:val="22"/>
        </w:rPr>
        <w:t>:</w:t>
      </w:r>
      <w:r>
        <w:rPr>
          <w:rFonts w:ascii="Times New Roman" w:cs="Times New Roman" w:eastAsia="Times New Roman" w:hAnsi="Times New Roman"/>
          <w:spacing w:val="36"/>
          <w:w w:val="100"/>
          <w:sz w:val="22"/>
          <w:szCs w:val="22"/>
        </w:rPr>
        <w:t xml:space="preserve"> 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determine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hardness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given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Brinell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hardness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test.</w:t>
      </w:r>
    </w:p>
    <w:p>
      <w:pPr>
        <w:pStyle w:val="style0"/>
        <w:spacing w:before="84" w:after="0" w:lineRule="auto" w:line="240"/>
        <w:ind w:left="116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z w:val="24"/>
          <w:szCs w:val="24"/>
        </w:rPr>
        <w:t>EQUIPMENT</w:t>
      </w:r>
      <w:r>
        <w:rPr>
          <w:rFonts w:ascii="Times New Roman" w:cs="Times New Roman" w:eastAsia="Times New Roman" w:hAnsi="Times New Roman"/>
          <w:b/>
          <w:bCs/>
          <w:spacing w:val="-4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b/>
          <w:bCs/>
          <w:spacing w:val="-18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TERIALS:</w:t>
      </w:r>
    </w:p>
    <w:p>
      <w:pPr>
        <w:pStyle w:val="style0"/>
        <w:spacing w:before="84" w:after="0" w:lineRule="auto" w:line="240"/>
        <w:ind w:left="445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Brinelll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hardness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machine,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Ball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indente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-3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Aluminum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specimen.</w:t>
      </w:r>
    </w:p>
    <w:p>
      <w:pPr>
        <w:pStyle w:val="style0"/>
        <w:spacing w:before="2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19" w:after="0" w:lineRule="auto" w:line="240"/>
        <w:ind w:left="39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THEO</w:t>
      </w:r>
      <w:r>
        <w:rPr>
          <w:rFonts w:ascii="Times New Roman" w:cs="Times New Roman" w:eastAsia="Times New Roman" w:hAnsi="Times New Roman"/>
          <w:b/>
          <w:bCs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-22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:</w:t>
      </w:r>
    </w:p>
    <w:p>
      <w:pPr>
        <w:pStyle w:val="style0"/>
        <w:spacing w:before="84" w:after="0" w:lineRule="auto" w:line="312"/>
        <w:ind w:left="116" w:right="47"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Hardness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material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defined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Resistance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permanent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indentation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under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static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dynamic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material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required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under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direct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static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dynamic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loads,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only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indentation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hardness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will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useful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find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out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resistance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indentation.</w:t>
      </w:r>
    </w:p>
    <w:p>
      <w:pPr>
        <w:pStyle w:val="style0"/>
        <w:spacing w:before="3" w:after="0" w:lineRule="auto" w:line="312"/>
        <w:ind w:left="115" w:right="47"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Brinell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hardness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test,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steel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ball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diameter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(D)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forced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under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(F)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surface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Mean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diameter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(d)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indentation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measured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after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removal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(F).</w:t>
      </w:r>
    </w:p>
    <w:p>
      <w:pPr>
        <w:pStyle w:val="style0"/>
        <w:spacing w:before="3" w:after="0" w:lineRule="auto" w:line="312"/>
        <w:ind w:left="115" w:right="47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z w:val="24"/>
          <w:szCs w:val="24"/>
        </w:rPr>
        <w:t>NOTE:</w:t>
      </w:r>
      <w:r>
        <w:rPr>
          <w:rFonts w:ascii="Times New Roman" w:cs="Times New Roman" w:eastAsia="Times New Roman" w:hAnsi="Times New Roman"/>
          <w:spacing w:val="-25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Thickness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less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than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8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times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depth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indentation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avoid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deformation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extended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opposite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surface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Indentation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made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nearer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edge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avoid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unnecessary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concentration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stresses.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such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case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distance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edge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centre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indentation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greater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than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2.5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times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diameter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indentation.</w:t>
      </w:r>
    </w:p>
    <w:p>
      <w:pPr>
        <w:pStyle w:val="style0"/>
        <w:spacing w:before="3" w:after="0" w:lineRule="auto" w:line="312"/>
        <w:ind w:left="115" w:right="47"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Rapid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rate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applying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avoided.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applied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ball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may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rise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little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because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its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sudden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action.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Also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rapidly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applied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will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restrict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plastic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flow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material,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which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produces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fect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size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indentation.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Surface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well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polished,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free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oxide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scale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foreign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material.</w:t>
      </w:r>
    </w:p>
    <w:p>
      <w:pPr>
        <w:pStyle w:val="style0"/>
        <w:spacing w:before="8" w:after="0" w:lineRule="exact" w:line="140"/>
        <w:jc w:val="left"/>
        <w:rPr>
          <w:sz w:val="14"/>
          <w:szCs w:val="14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78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DIAGRAM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328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anchor distT="0" distB="0" distL="0" distR="0" simplePos="false" relativeHeight="3" behindDoc="true" locked="false" layoutInCell="true" allowOverlap="true">
            <wp:simplePos x="0" y="0"/>
            <wp:positionH relativeFrom="page">
              <wp:posOffset>3929493</wp:posOffset>
            </wp:positionH>
            <wp:positionV relativeFrom="paragraph">
              <wp:posOffset>-3</wp:posOffset>
            </wp:positionV>
            <wp:extent cx="2702581" cy="2386584"/>
            <wp:effectExtent l="0" t="0" r="0" b="0"/>
            <wp:wrapNone/>
            <wp:docPr id="1028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02581" cy="23865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2858414" cy="2382012"/>
            <wp:effectExtent l="0" t="0" r="0" b="0"/>
            <wp:docPr id="1029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58414" cy="238201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7" w:after="0" w:lineRule="exact" w:line="150"/>
        <w:jc w:val="left"/>
        <w:rPr>
          <w:sz w:val="15"/>
          <w:szCs w:val="15"/>
        </w:rPr>
      </w:pPr>
    </w:p>
    <w:p>
      <w:pPr>
        <w:pStyle w:val="style0"/>
        <w:spacing w:before="0" w:after="0" w:lineRule="auto" w:line="240"/>
        <w:ind w:left="569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0"/>
          <w:szCs w:val="20"/>
        </w:rPr>
        <w:t>Figu</w:t>
      </w:r>
      <w:r>
        <w:rPr>
          <w:rFonts w:ascii="Times New Roman" w:cs="Times New Roman" w:eastAsia="Times New Roman" w:hAnsi="Times New Roman"/>
          <w:b/>
          <w:bCs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0"/>
          <w:szCs w:val="20"/>
        </w:rPr>
        <w:t>1.1: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0"/>
          <w:szCs w:val="20"/>
        </w:rPr>
        <w:t>Brinell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0"/>
          <w:szCs w:val="20"/>
        </w:rPr>
        <w:t>hardness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0"/>
          <w:szCs w:val="20"/>
        </w:rPr>
        <w:t>testing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0"/>
          <w:szCs w:val="20"/>
        </w:rPr>
        <w:t>Equipment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0"/>
          <w:szCs w:val="20"/>
        </w:rPr>
        <w:sectPr>
          <w:pgSz w:w="11920" w:h="16840" w:orient="portrait"/>
          <w:pgMar w:top="1200" w:right="1040" w:bottom="1540" w:left="1160" w:header="0" w:footer="1301" w:gutter="0"/>
        </w:sectPr>
      </w:pPr>
    </w:p>
    <w:p>
      <w:pPr>
        <w:pStyle w:val="style0"/>
        <w:spacing w:before="66" w:after="0" w:lineRule="auto" w:line="240"/>
        <w:ind w:left="15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b/>
          <w:bCs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ocedu</w:t>
      </w:r>
      <w:r>
        <w:rPr>
          <w:rFonts w:ascii="Times New Roman" w:cs="Times New Roman" w:eastAsia="Times New Roman" w:hAnsi="Times New Roman"/>
          <w:b/>
          <w:bCs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e</w:t>
      </w:r>
    </w:p>
    <w:p>
      <w:pPr>
        <w:pStyle w:val="style0"/>
        <w:tabs>
          <w:tab w:val="left" w:leader="none" w:pos="860"/>
        </w:tabs>
        <w:spacing w:before="84" w:after="0" w:lineRule="auto" w:line="312"/>
        <w:ind w:left="150" w:right="67" w:firstLine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3"/>
          <w:szCs w:val="23"/>
        </w:rPr>
        <w:t>i.</w:t>
      </w:r>
      <w:r>
        <w:rPr>
          <w:rFonts w:ascii="Times New Roman" w:cs="Times New Roman" w:eastAsia="Times New Roman" w:hAnsi="Times New Roman"/>
          <w:spacing w:val="0"/>
          <w:w w:val="100"/>
          <w:sz w:val="23"/>
          <w:szCs w:val="23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Select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applied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hardness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according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expected</w:t>
      </w:r>
      <w:r>
        <w:rPr>
          <w:rFonts w:ascii="Times New Roman" w:cs="Times New Roman" w:eastAsia="Times New Roman" w:hAnsi="Times New Roman"/>
          <w:spacing w:val="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hardness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material.</w:t>
      </w:r>
    </w:p>
    <w:p>
      <w:pPr>
        <w:pStyle w:val="style0"/>
        <w:spacing w:before="3" w:after="0" w:lineRule="auto" w:line="306"/>
        <w:ind w:left="150" w:right="54" w:firstLine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3"/>
          <w:szCs w:val="23"/>
        </w:rPr>
        <w:t>ii.</w:t>
      </w:r>
      <w:r>
        <w:rPr>
          <w:rFonts w:ascii="Times New Roman" w:cs="Times New Roman" w:eastAsia="Times New Roman" w:hAnsi="Times New Roman"/>
          <w:spacing w:val="0"/>
          <w:w w:val="100"/>
          <w:sz w:val="23"/>
          <w:szCs w:val="23"/>
        </w:rPr>
        <w:t xml:space="preserve">  </w:t>
      </w:r>
      <w:r>
        <w:rPr>
          <w:rFonts w:ascii="Times New Roman" w:cs="Times New Roman" w:eastAsia="Times New Roman" w:hAnsi="Times New Roman"/>
          <w:spacing w:val="2"/>
          <w:w w:val="100"/>
          <w:sz w:val="23"/>
          <w:szCs w:val="23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Keep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equal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30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times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square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diameter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ball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(diameter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mm)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F=30D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18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(Where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ball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diamete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generally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taken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mm).</w:t>
      </w:r>
    </w:p>
    <w:p>
      <w:pPr>
        <w:pStyle w:val="style0"/>
        <w:spacing w:before="7" w:after="0" w:lineRule="auto" w:line="312"/>
        <w:ind w:left="150" w:right="67" w:firstLine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3"/>
          <w:szCs w:val="23"/>
        </w:rPr>
        <w:t>iii.</w:t>
      </w:r>
      <w:r>
        <w:rPr>
          <w:rFonts w:ascii="Times New Roman" w:cs="Times New Roman" w:eastAsia="Times New Roman" w:hAnsi="Times New Roman"/>
          <w:spacing w:val="54"/>
          <w:w w:val="100"/>
          <w:sz w:val="23"/>
          <w:szCs w:val="23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Apply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minimum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15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seconds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30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seconds.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[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time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ferrous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2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metals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will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15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seconds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softer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metal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will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30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seconds]</w:t>
      </w:r>
    </w:p>
    <w:p>
      <w:pPr>
        <w:pStyle w:val="style0"/>
        <w:spacing w:before="3" w:after="0" w:lineRule="auto" w:line="240"/>
        <w:ind w:left="51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3"/>
          <w:szCs w:val="23"/>
        </w:rPr>
        <w:t>i</w:t>
      </w:r>
      <w:r>
        <w:rPr>
          <w:rFonts w:ascii="Times New Roman" w:cs="Times New Roman" w:eastAsia="Times New Roman" w:hAnsi="Times New Roman"/>
          <w:spacing w:val="-15"/>
          <w:w w:val="100"/>
          <w:sz w:val="23"/>
          <w:szCs w:val="23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3"/>
          <w:szCs w:val="23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3"/>
          <w:szCs w:val="23"/>
        </w:rPr>
        <w:t xml:space="preserve"> </w:t>
      </w:r>
      <w:r>
        <w:rPr>
          <w:rFonts w:ascii="Times New Roman" w:cs="Times New Roman" w:eastAsia="Times New Roman" w:hAnsi="Times New Roman"/>
          <w:spacing w:val="24"/>
          <w:w w:val="100"/>
          <w:sz w:val="23"/>
          <w:szCs w:val="23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Remove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measure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diameter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indentation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nearest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</w:p>
    <w:p>
      <w:pPr>
        <w:pStyle w:val="style0"/>
        <w:spacing w:before="84" w:after="0" w:lineRule="auto" w:line="312"/>
        <w:ind w:left="510" w:right="2634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0.02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mm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microscope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(projected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image),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magnifying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lens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(glass)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Guidelines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hardness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range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standard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shown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below</w:t>
      </w:r>
    </w:p>
    <w:p>
      <w:pPr>
        <w:pStyle w:val="style0"/>
        <w:spacing w:before="6" w:after="0" w:lineRule="exact" w:line="120"/>
        <w:jc w:val="left"/>
        <w:rPr>
          <w:sz w:val="12"/>
          <w:szCs w:val="12"/>
        </w:rPr>
      </w:pPr>
    </w:p>
    <w:p>
      <w:pPr>
        <w:pStyle w:val="style0"/>
        <w:spacing w:before="0" w:after="0" w:lineRule="auto" w:line="240"/>
        <w:ind w:left="20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-22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able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1.1: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Specification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materials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load</w:t>
      </w:r>
    </w:p>
    <w:p>
      <w:pPr>
        <w:pStyle w:val="style0"/>
        <w:spacing w:before="3" w:after="0" w:lineRule="exact" w:line="50"/>
        <w:jc w:val="left"/>
        <w:rPr>
          <w:sz w:val="5"/>
          <w:szCs w:val="5"/>
        </w:rPr>
      </w:pPr>
    </w:p>
    <w:tbl>
      <w:tblPr>
        <w:tblW w:w="0" w:type="auto"/>
        <w:jc w:val="left"/>
        <w:tblInd w:w="88" w:type="dxa"/>
        <w:tblCellMar>
          <w:top w:w="0" w:type="dxa"/>
          <w:left w:w="0" w:type="dxa"/>
          <w:bottom w:w="0" w:type="dxa"/>
          <w:right w:w="0" w:type="dxa"/>
        </w:tblCellMar>
        <w:tblLook w:firstRow="0" w:lastRow="0" w:firstColumn="0" w:lastColumn="0" w:noHBand="0" w:noVBand="1"/>
      </w:tblPr>
      <w:tblGrid/>
      <w:tr>
        <w:trPr>
          <w:trHeight w:val="511" w:hRule="exact"/>
          <w:jc w:val="left"/>
        </w:trPr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0"/>
                <w:w w:val="100"/>
                <w:sz w:val="24"/>
                <w:szCs w:val="24"/>
              </w:rPr>
              <w:t>Ball</w:t>
            </w: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0"/>
                <w:w w:val="100"/>
                <w:sz w:val="24"/>
                <w:szCs w:val="24"/>
              </w:rPr>
              <w:t>diameter</w:t>
            </w:r>
          </w:p>
        </w:tc>
        <w:tc>
          <w:tcPr>
            <w:tcW w:w="26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0"/>
                <w:w w:val="100"/>
                <w:sz w:val="24"/>
                <w:szCs w:val="24"/>
              </w:rPr>
              <w:t>Load</w:t>
            </w: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0"/>
                <w:w w:val="100"/>
                <w:sz w:val="24"/>
                <w:szCs w:val="24"/>
              </w:rPr>
              <w:t>(kg)</w:t>
            </w:r>
          </w:p>
        </w:tc>
        <w:tc>
          <w:tcPr>
            <w:tcW w:w="45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0"/>
                <w:w w:val="100"/>
                <w:sz w:val="24"/>
                <w:szCs w:val="24"/>
              </w:rPr>
              <w:t>Range</w:t>
            </w: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0"/>
                <w:w w:val="100"/>
                <w:sz w:val="24"/>
                <w:szCs w:val="24"/>
              </w:rPr>
              <w:t>Brinell</w:t>
            </w: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0"/>
                <w:w w:val="100"/>
                <w:sz w:val="24"/>
                <w:szCs w:val="24"/>
              </w:rPr>
              <w:t>hardness</w:t>
            </w:r>
          </w:p>
        </w:tc>
      </w:tr>
      <w:tr>
        <w:tblPrEx/>
        <w:trPr>
          <w:trHeight w:val="511" w:hRule="exact"/>
          <w:jc w:val="left"/>
        </w:trPr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0"/>
                <w:w w:val="100"/>
                <w:sz w:val="24"/>
                <w:szCs w:val="24"/>
              </w:rPr>
              <w:t>10</w:t>
            </w:r>
          </w:p>
        </w:tc>
        <w:tc>
          <w:tcPr>
            <w:tcW w:w="26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0"/>
                <w:w w:val="100"/>
                <w:sz w:val="24"/>
                <w:szCs w:val="24"/>
              </w:rPr>
              <w:t>3000</w:t>
            </w:r>
          </w:p>
        </w:tc>
        <w:tc>
          <w:tcPr>
            <w:tcW w:w="45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96</w:t>
            </w:r>
            <w:r>
              <w:rPr>
                <w:rFonts w:ascii="Times New Roman" w:cs="Times New Roman" w:eastAsia="Times New Roman" w:hAnsi="Times New Roman"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ascii="Times New Roman" w:cs="Times New Roman" w:eastAsia="Times New Roman" w:hAnsi="Times New Roman"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600</w:t>
            </w:r>
          </w:p>
        </w:tc>
      </w:tr>
      <w:tr>
        <w:tblPrEx/>
        <w:trPr>
          <w:trHeight w:val="511" w:hRule="exact"/>
          <w:jc w:val="left"/>
        </w:trPr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0"/>
                <w:w w:val="100"/>
                <w:sz w:val="24"/>
                <w:szCs w:val="24"/>
              </w:rPr>
              <w:t>10</w:t>
            </w:r>
          </w:p>
        </w:tc>
        <w:tc>
          <w:tcPr>
            <w:tcW w:w="26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0"/>
                <w:w w:val="100"/>
                <w:sz w:val="24"/>
                <w:szCs w:val="24"/>
              </w:rPr>
              <w:t>1500</w:t>
            </w:r>
          </w:p>
        </w:tc>
        <w:tc>
          <w:tcPr>
            <w:tcW w:w="45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0"/>
                <w:w w:val="100"/>
                <w:sz w:val="24"/>
                <w:szCs w:val="24"/>
              </w:rPr>
              <w:t>48</w:t>
            </w: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0"/>
                <w:w w:val="100"/>
                <w:sz w:val="24"/>
                <w:szCs w:val="24"/>
              </w:rPr>
              <w:t>300</w:t>
            </w:r>
          </w:p>
        </w:tc>
      </w:tr>
      <w:tr>
        <w:tblPrEx/>
        <w:trPr>
          <w:trHeight w:val="511" w:hRule="exact"/>
          <w:jc w:val="left"/>
        </w:trPr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0"/>
                <w:w w:val="100"/>
                <w:sz w:val="24"/>
                <w:szCs w:val="24"/>
              </w:rPr>
              <w:t>10</w:t>
            </w:r>
          </w:p>
        </w:tc>
        <w:tc>
          <w:tcPr>
            <w:tcW w:w="26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0"/>
                <w:w w:val="100"/>
                <w:sz w:val="24"/>
                <w:szCs w:val="24"/>
              </w:rPr>
              <w:t>500</w:t>
            </w:r>
          </w:p>
        </w:tc>
        <w:tc>
          <w:tcPr>
            <w:tcW w:w="45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0"/>
                <w:w w:val="100"/>
                <w:sz w:val="24"/>
                <w:szCs w:val="24"/>
              </w:rPr>
              <w:t>16</w:t>
            </w: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231f20"/>
                <w:spacing w:val="0"/>
                <w:w w:val="100"/>
                <w:sz w:val="24"/>
                <w:szCs w:val="24"/>
              </w:rPr>
              <w:t>100</w:t>
            </w:r>
          </w:p>
        </w:tc>
      </w:tr>
    </w:tbl>
    <w:p>
      <w:pPr>
        <w:pStyle w:val="style0"/>
        <w:spacing w:before="9" w:after="0" w:lineRule="exact" w:line="190"/>
        <w:jc w:val="left"/>
        <w:rPr>
          <w:sz w:val="19"/>
          <w:szCs w:val="19"/>
        </w:rPr>
      </w:pPr>
    </w:p>
    <w:p>
      <w:pPr>
        <w:pStyle w:val="style0"/>
        <w:spacing w:before="21" w:after="0" w:lineRule="auto" w:line="240"/>
        <w:ind w:left="15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Brinell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hardness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number</w:t>
      </w:r>
    </w:p>
    <w:p>
      <w:pPr>
        <w:pStyle w:val="style0"/>
        <w:spacing w:before="76" w:after="0" w:lineRule="auto" w:line="240"/>
        <w:ind w:left="15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2F/(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π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D[D-</w:t>
      </w:r>
      <w:r>
        <w:rPr>
          <w:rFonts w:ascii="Times New Roman" w:cs="Times New Roman" w:eastAsia="Times New Roman" w:hAnsi="Times New Roman"/>
          <w:spacing w:val="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(D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-d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)]</w:t>
      </w:r>
    </w:p>
    <w:p>
      <w:pPr>
        <w:pStyle w:val="style0"/>
        <w:spacing w:before="84" w:after="0" w:lineRule="auto" w:line="240"/>
        <w:ind w:left="15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where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diameter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ball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indenter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diameter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indentation.</w:t>
      </w:r>
    </w:p>
    <w:p>
      <w:pPr>
        <w:pStyle w:val="style0"/>
        <w:spacing w:before="84" w:after="0" w:lineRule="auto" w:line="312"/>
        <w:ind w:left="150" w:right="6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Hardness</w:t>
      </w:r>
      <w:r>
        <w:rPr>
          <w:rFonts w:ascii="Times New Roman" w:cs="Times New Roman" w:eastAsia="Times New Roman" w:hAnsi="Times New Roman"/>
          <w:spacing w:val="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numbers</w:t>
      </w:r>
      <w:r>
        <w:rPr>
          <w:rFonts w:ascii="Times New Roman" w:cs="Times New Roman" w:eastAsia="Times New Roman" w:hAnsi="Times New Roman"/>
          <w:spacing w:val="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normally</w:t>
      </w:r>
      <w:r>
        <w:rPr>
          <w:rFonts w:ascii="Times New Roman" w:cs="Times New Roman" w:eastAsia="Times New Roman" w:hAnsi="Times New Roman"/>
          <w:spacing w:val="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obtained</w:t>
      </w:r>
      <w:r>
        <w:rPr>
          <w:rFonts w:ascii="Times New Roman" w:cs="Times New Roman" w:eastAsia="Times New Roman" w:hAnsi="Times New Roman"/>
          <w:spacing w:val="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under</w:t>
      </w:r>
      <w:r>
        <w:rPr>
          <w:rFonts w:ascii="Times New Roman" w:cs="Times New Roman" w:eastAsia="Times New Roman" w:hAnsi="Times New Roman"/>
          <w:spacing w:val="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3000</w:t>
      </w:r>
      <w:r>
        <w:rPr>
          <w:rFonts w:ascii="Times New Roman" w:cs="Times New Roman" w:eastAsia="Times New Roman" w:hAnsi="Times New Roman"/>
          <w:spacing w:val="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kg</w:t>
      </w:r>
      <w:r>
        <w:rPr>
          <w:rFonts w:ascii="Times New Roman" w:cs="Times New Roman" w:eastAsia="Times New Roman" w:hAnsi="Times New Roman"/>
          <w:spacing w:val="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mm</w:t>
      </w:r>
      <w:r>
        <w:rPr>
          <w:rFonts w:ascii="Times New Roman" w:cs="Times New Roman" w:eastAsia="Times New Roman" w:hAnsi="Times New Roman"/>
          <w:spacing w:val="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diameter</w:t>
      </w:r>
      <w:r>
        <w:rPr>
          <w:rFonts w:ascii="Times New Roman" w:cs="Times New Roman" w:eastAsia="Times New Roman" w:hAnsi="Times New Roman"/>
          <w:spacing w:val="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ball</w:t>
      </w:r>
      <w:r>
        <w:rPr>
          <w:rFonts w:ascii="Times New Roman" w:cs="Times New Roman" w:eastAsia="Times New Roman" w:hAnsi="Times New Roman"/>
          <w:spacing w:val="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used</w:t>
      </w:r>
      <w:r>
        <w:rPr>
          <w:rFonts w:ascii="Times New Roman" w:cs="Times New Roman" w:eastAsia="Times New Roman" w:hAnsi="Times New Roman"/>
          <w:spacing w:val="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ferent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materials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stated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below</w:t>
      </w:r>
    </w:p>
    <w:p>
      <w:pPr>
        <w:pStyle w:val="style0"/>
        <w:spacing w:before="13" w:after="0" w:lineRule="auto" w:line="240"/>
        <w:ind w:left="110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able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4.2: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Hardness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materials</w:t>
      </w:r>
    </w:p>
    <w:p>
      <w:pPr>
        <w:pStyle w:val="style0"/>
        <w:spacing w:before="3" w:after="0" w:lineRule="exact" w:line="70"/>
        <w:jc w:val="left"/>
        <w:rPr>
          <w:sz w:val="7"/>
          <w:szCs w:val="7"/>
        </w:rPr>
      </w:pPr>
    </w:p>
    <w:tbl>
      <w:tblPr>
        <w:tblW w:w="0" w:type="auto"/>
        <w:jc w:val="left"/>
        <w:tblInd w:w="353" w:type="dxa"/>
        <w:tblCellMar>
          <w:top w:w="0" w:type="dxa"/>
          <w:left w:w="0" w:type="dxa"/>
          <w:bottom w:w="0" w:type="dxa"/>
          <w:right w:w="0" w:type="dxa"/>
        </w:tblCellMar>
        <w:tblLook w:firstRow="0" w:lastRow="0" w:firstColumn="0" w:lastColumn="0" w:noHBand="0" w:noVBand="1"/>
      </w:tblPr>
      <w:tblGrid/>
      <w:tr>
        <w:trPr>
          <w:trHeight w:val="482" w:hRule="exact"/>
          <w:jc w:val="left"/>
        </w:trPr>
        <w:tc>
          <w:tcPr>
            <w:tcW w:w="25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ascii="Times New Roman" w:cs="Times New Roman" w:eastAsia="Times New Roman" w:hAnsi="Times New Roman"/>
                <w:color w:val="231f20"/>
                <w:spacing w:val="-27"/>
                <w:w w:val="100"/>
                <w:sz w:val="24"/>
                <w:szCs w:val="24"/>
              </w:rPr>
              <w:t>A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TERIALS</w:t>
            </w:r>
          </w:p>
        </w:tc>
        <w:tc>
          <w:tcPr>
            <w:tcW w:w="31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HARDNESS</w:t>
            </w:r>
            <w:r>
              <w:rPr>
                <w:rFonts w:ascii="Times New Roman" w:cs="Times New Roman" w:eastAsia="Times New Roman" w:hAnsi="Times New Roman"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NUMBERS</w:t>
            </w:r>
          </w:p>
        </w:tc>
      </w:tr>
      <w:tr>
        <w:tblPrEx/>
        <w:trPr>
          <w:trHeight w:val="482" w:hRule="exact"/>
          <w:jc w:val="left"/>
        </w:trPr>
        <w:tc>
          <w:tcPr>
            <w:tcW w:w="25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Medium</w:t>
            </w:r>
            <w:r>
              <w:rPr>
                <w:rFonts w:ascii="Times New Roman" w:cs="Times New Roman" w:eastAsia="Times New Roman" w:hAnsi="Times New Roman"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carbon</w:t>
            </w:r>
            <w:r>
              <w:rPr>
                <w:rFonts w:ascii="Times New Roman" w:cs="Times New Roman" w:eastAsia="Times New Roman" w:hAnsi="Times New Roman"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steel</w:t>
            </w:r>
          </w:p>
        </w:tc>
        <w:tc>
          <w:tcPr>
            <w:tcW w:w="31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100</w:t>
            </w:r>
            <w:r>
              <w:rPr>
                <w:rFonts w:ascii="Times New Roman" w:cs="Times New Roman" w:eastAsia="Times New Roman" w:hAnsi="Times New Roman"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ascii="Times New Roman" w:cs="Times New Roman" w:eastAsia="Times New Roman" w:hAnsi="Times New Roman"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500</w:t>
            </w:r>
          </w:p>
        </w:tc>
      </w:tr>
      <w:tr>
        <w:tblPrEx/>
        <w:trPr>
          <w:trHeight w:val="482" w:hRule="exact"/>
          <w:jc w:val="left"/>
        </w:trPr>
        <w:tc>
          <w:tcPr>
            <w:tcW w:w="25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Structural</w:t>
            </w:r>
            <w:r>
              <w:rPr>
                <w:rFonts w:ascii="Times New Roman" w:cs="Times New Roman" w:eastAsia="Times New Roman" w:hAnsi="Times New Roman"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Steel</w:t>
            </w:r>
          </w:p>
        </w:tc>
        <w:tc>
          <w:tcPr>
            <w:tcW w:w="31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130</w:t>
            </w:r>
            <w:r>
              <w:rPr>
                <w:rFonts w:ascii="Times New Roman" w:cs="Times New Roman" w:eastAsia="Times New Roman" w:hAnsi="Times New Roman"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ascii="Times New Roman" w:cs="Times New Roman" w:eastAsia="Times New Roman" w:hAnsi="Times New Roman"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160</w:t>
            </w:r>
          </w:p>
        </w:tc>
      </w:tr>
      <w:tr>
        <w:tblPrEx/>
        <w:trPr>
          <w:trHeight w:val="482" w:hRule="exact"/>
          <w:jc w:val="left"/>
        </w:trPr>
        <w:tc>
          <w:tcPr>
            <w:tcW w:w="25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Hard</w:t>
            </w:r>
            <w:r>
              <w:rPr>
                <w:rFonts w:ascii="Times New Roman" w:cs="Times New Roman" w:eastAsia="Times New Roman" w:hAnsi="Times New Roman"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Steel</w:t>
            </w:r>
          </w:p>
        </w:tc>
        <w:tc>
          <w:tcPr>
            <w:tcW w:w="31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800</w:t>
            </w:r>
            <w:r>
              <w:rPr>
                <w:rFonts w:ascii="Times New Roman" w:cs="Times New Roman" w:eastAsia="Times New Roman" w:hAnsi="Times New Roman"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ascii="Times New Roman" w:cs="Times New Roman" w:eastAsia="Times New Roman" w:hAnsi="Times New Roman"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900</w:t>
            </w:r>
          </w:p>
        </w:tc>
      </w:tr>
    </w:tbl>
    <w:p>
      <w:pPr>
        <w:pStyle w:val="style0"/>
        <w:spacing w:before="8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240"/>
        <w:ind w:left="15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Note: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Brinell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recommended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materials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having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HB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over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630.</w:t>
      </w:r>
    </w:p>
    <w:p>
      <w:pPr>
        <w:pStyle w:val="style0"/>
        <w:spacing w:before="84" w:after="0" w:lineRule="auto" w:line="312"/>
        <w:ind w:left="150" w:right="59"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important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observe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know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ball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size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hardness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standard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size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ball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used.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Because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indentation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done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ferent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size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ball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ferent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materials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geometrically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similar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due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ferent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size.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applied,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ball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also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unde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goes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deformation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material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response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always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same</w:t>
      </w:r>
    </w:p>
    <w:p>
      <w:pPr>
        <w:pStyle w:val="style0"/>
        <w:spacing w:after="0" w:lineRule="auto" w:line="312"/>
        <w:jc w:val="both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40" w:right="1020" w:bottom="1540" w:left="1140" w:header="0" w:footer="1301" w:gutter="0"/>
        </w:sectPr>
      </w:pPr>
    </w:p>
    <w:p>
      <w:pPr>
        <w:pStyle w:val="style0"/>
        <w:spacing w:before="66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z w:val="24"/>
          <w:szCs w:val="24"/>
        </w:rPr>
        <w:t>RESU</w:t>
      </w:r>
      <w:r>
        <w:rPr>
          <w:rFonts w:ascii="Times New Roman" w:cs="Times New Roman" w:eastAsia="Times New Roman" w:hAnsi="Times New Roman"/>
          <w:b/>
          <w:bCs/>
          <w:spacing w:val="-22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b/>
          <w:bCs/>
          <w:spacing w:val="0"/>
          <w:sz w:val="24"/>
          <w:szCs w:val="24"/>
        </w:rPr>
        <w:t>TS</w:t>
      </w:r>
      <w:r>
        <w:rPr>
          <w:rFonts w:ascii="Times New Roman" w:cs="Times New Roman" w:eastAsia="Times New Roman" w:hAnsi="Times New Roman"/>
          <w:b/>
          <w:bCs/>
          <w:spacing w:val="-37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CALCUL</w:t>
      </w:r>
      <w:r>
        <w:rPr>
          <w:rFonts w:ascii="Times New Roman" w:cs="Times New Roman" w:eastAsia="Times New Roman" w:hAnsi="Times New Roman"/>
          <w:b/>
          <w:bCs/>
          <w:spacing w:val="-18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TION</w:t>
      </w:r>
    </w:p>
    <w:p>
      <w:pPr>
        <w:pStyle w:val="style0"/>
        <w:spacing w:before="84" w:after="0" w:lineRule="auto" w:line="312"/>
        <w:ind w:left="102" w:right="4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spacing w:val="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ake</w:t>
      </w:r>
      <w:r>
        <w:rPr>
          <w:rFonts w:ascii="Times New Roman" w:cs="Times New Roman" w:eastAsia="Times New Roman" w:hAnsi="Times New Roman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average</w:t>
      </w:r>
      <w:r>
        <w:rPr>
          <w:rFonts w:ascii="Times New Roman" w:cs="Times New Roman" w:eastAsia="Times New Roman" w:hAnsi="Times New Roman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five</w:t>
      </w:r>
      <w:r>
        <w:rPr>
          <w:rFonts w:ascii="Times New Roman" w:cs="Times New Roman" w:eastAsia="Times New Roman" w:hAnsi="Times New Roman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values</w:t>
      </w:r>
      <w:r>
        <w:rPr>
          <w:rFonts w:ascii="Times New Roman" w:cs="Times New Roman" w:eastAsia="Times New Roman" w:hAnsi="Times New Roman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indentation</w:t>
      </w:r>
      <w:r>
        <w:rPr>
          <w:rFonts w:ascii="Times New Roman" w:cs="Times New Roman" w:eastAsia="Times New Roman" w:hAnsi="Times New Roman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each</w:t>
      </w:r>
      <w:r>
        <w:rPr>
          <w:rFonts w:ascii="Times New Roman" w:cs="Times New Roman" w:eastAsia="Times New Roman" w:hAnsi="Times New Roman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specimen.</w:t>
      </w:r>
      <w:r>
        <w:rPr>
          <w:rFonts w:ascii="Times New Roman" w:cs="Times New Roman" w:eastAsia="Times New Roman" w:hAnsi="Times New Roman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Obtain</w:t>
      </w:r>
      <w:r>
        <w:rPr>
          <w:rFonts w:ascii="Times New Roman" w:cs="Times New Roman" w:eastAsia="Times New Roman" w:hAnsi="Times New Roman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hardness</w:t>
      </w:r>
      <w:r>
        <w:rPr>
          <w:rFonts w:ascii="Times New Roman" w:cs="Times New Roman" w:eastAsia="Times New Roman" w:hAnsi="Times New Roman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number</w:t>
      </w:r>
      <w:r>
        <w:rPr>
          <w:rFonts w:ascii="Times New Roman" w:cs="Times New Roman" w:eastAsia="Times New Roman" w:hAnsi="Times New Roman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equation.</w:t>
      </w:r>
    </w:p>
    <w:p>
      <w:pPr>
        <w:pStyle w:val="style0"/>
        <w:spacing w:before="3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Compare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Brinell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Rockwell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hardness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obtained.</w:t>
      </w:r>
    </w:p>
    <w:p>
      <w:pPr>
        <w:pStyle w:val="style0"/>
        <w:spacing w:before="84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Calculate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Brinell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hardness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number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(HB)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specimen.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40" w:right="1040" w:bottom="1540" w:left="1180" w:header="0" w:footer="1301" w:gutter="0"/>
        </w:sectPr>
      </w:pPr>
    </w:p>
    <w:p>
      <w:pPr>
        <w:pStyle w:val="style0"/>
        <w:spacing w:before="44" w:after="0" w:lineRule="auto" w:line="240"/>
        <w:ind w:left="116" w:right="-20"/>
        <w:jc w:val="left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>EXPERIMENT</w:t>
      </w:r>
      <w:r>
        <w:rPr>
          <w:rFonts w:ascii="Times New Roman" w:cs="Times New Roman" w:eastAsia="Times New Roman" w:hAnsi="Times New Roman"/>
          <w:b/>
          <w:bCs/>
          <w:spacing w:val="-5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>2</w:t>
      </w:r>
    </w:p>
    <w:p>
      <w:pPr>
        <w:pStyle w:val="style0"/>
        <w:spacing w:before="15" w:after="0" w:lineRule="exact" w:line="280"/>
        <w:jc w:val="left"/>
        <w:rPr>
          <w:sz w:val="28"/>
          <w:szCs w:val="28"/>
        </w:rPr>
      </w:pPr>
    </w:p>
    <w:p>
      <w:pPr>
        <w:pStyle w:val="style0"/>
        <w:spacing w:before="0" w:after="0" w:lineRule="auto" w:line="240"/>
        <w:ind w:left="116" w:right="-20"/>
        <w:jc w:val="left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>TITLE: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>IM</w:t>
      </w:r>
      <w:r>
        <w:rPr>
          <w:rFonts w:ascii="Times New Roman" w:cs="Times New Roman" w:eastAsia="Times New Roman" w:hAnsi="Times New Roman"/>
          <w:b/>
          <w:bCs/>
          <w:spacing w:val="-21"/>
          <w:w w:val="100"/>
          <w:sz w:val="28"/>
          <w:szCs w:val="28"/>
        </w:rPr>
        <w:t>P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>ACT</w:t>
      </w:r>
      <w:r>
        <w:rPr>
          <w:rFonts w:ascii="Times New Roman" w:cs="Times New Roman" w:eastAsia="Times New Roman" w:hAnsi="Times New Roman"/>
          <w:b/>
          <w:bCs/>
          <w:spacing w:val="-1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>TEST</w:t>
      </w:r>
    </w:p>
    <w:p>
      <w:pPr>
        <w:pStyle w:val="style0"/>
        <w:spacing w:before="2" w:after="0" w:lineRule="exact" w:line="130"/>
        <w:jc w:val="left"/>
        <w:rPr>
          <w:sz w:val="13"/>
          <w:szCs w:val="13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1" w:after="0" w:lineRule="auto" w:line="240"/>
        <w:ind w:left="116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2"/>
          <w:szCs w:val="22"/>
        </w:rPr>
        <w:t>AIM</w:t>
      </w:r>
      <w:r>
        <w:rPr>
          <w:rFonts w:ascii="Times New Roman" w:cs="Times New Roman" w:eastAsia="Times New Roman" w:hAnsi="Times New Roman"/>
          <w:spacing w:val="0"/>
          <w:w w:val="100"/>
          <w:sz w:val="22"/>
          <w:szCs w:val="22"/>
        </w:rPr>
        <w:t>: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Aim: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determine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Impact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toughness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(strain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ene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gy)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through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Izod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Charpy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</w:t>
      </w:r>
    </w:p>
    <w:p>
      <w:pPr>
        <w:pStyle w:val="style0"/>
        <w:spacing w:before="7" w:after="0" w:lineRule="exact" w:line="220"/>
        <w:jc w:val="left"/>
        <w:rPr>
          <w:sz w:val="22"/>
          <w:szCs w:val="22"/>
        </w:rPr>
      </w:pPr>
    </w:p>
    <w:p>
      <w:pPr>
        <w:pStyle w:val="style0"/>
        <w:spacing w:before="21" w:after="0" w:lineRule="auto" w:line="240"/>
        <w:ind w:left="119" w:right="1179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Aim: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determine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Impact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toughness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(strain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ene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gy)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through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Izod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Charpy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4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240"/>
        <w:ind w:left="119" w:right="8784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Theory</w:t>
      </w:r>
    </w:p>
    <w:p>
      <w:pPr>
        <w:pStyle w:val="style0"/>
        <w:spacing w:before="84" w:after="0" w:lineRule="auto" w:line="312"/>
        <w:ind w:left="119" w:right="50"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impact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specially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prepared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notched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fractured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single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blow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heavy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hammer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required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ene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gy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measure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resistance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impact.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Impact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produced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swinging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impact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weight</w:t>
      </w:r>
      <w:r>
        <w:rPr>
          <w:rFonts w:ascii="Times New Roman" w:cs="Times New Roman" w:eastAsia="Times New Roman" w:hAnsi="Times New Roman"/>
          <w:spacing w:val="-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spacing w:val="-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(hammer)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height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h.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Release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weight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height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swings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weight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through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arc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circle,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which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strikes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fracture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notch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(Figure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2.1)</w:t>
      </w:r>
    </w:p>
    <w:p>
      <w:pPr>
        <w:pStyle w:val="style0"/>
        <w:spacing w:before="0" w:after="0" w:lineRule="exact" w:line="279"/>
        <w:ind w:left="47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Kinetic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ene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gy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(KE)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hammer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at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time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impact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0.5mv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which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equal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relative</w:t>
      </w:r>
    </w:p>
    <w:p>
      <w:pPr>
        <w:pStyle w:val="style0"/>
        <w:spacing w:before="84" w:after="0" w:lineRule="auto" w:line="308"/>
        <w:ind w:left="119" w:right="49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potential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ene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gy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(PE)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hammer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before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its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release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mgh,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where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mass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hammer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i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5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(2</w:t>
      </w:r>
      <w:r>
        <w:rPr>
          <w:rFonts w:ascii="Times New Roman" w:cs="Times New Roman" w:eastAsia="Times New Roman" w:hAnsi="Times New Roman"/>
          <w:i/>
          <w:spacing w:val="0"/>
          <w:w w:val="100"/>
          <w:sz w:val="24"/>
          <w:szCs w:val="24"/>
        </w:rPr>
        <w:t>gh)</w:t>
      </w:r>
      <w:r>
        <w:rPr>
          <w:rFonts w:ascii="Times New Roman" w:cs="Times New Roman" w:eastAsia="Times New Roman" w:hAnsi="Times New Roman"/>
          <w:i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its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tangential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velocity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at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impact,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gravitational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acceleration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(9.81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m/s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spacing w:val="28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)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h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height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through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which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hammer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falls.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Impact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velocity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5.13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m/s.</w:t>
      </w:r>
    </w:p>
    <w:p>
      <w:pPr>
        <w:pStyle w:val="style0"/>
        <w:spacing w:before="8" w:after="0" w:lineRule="auto" w:line="312"/>
        <w:ind w:left="119" w:right="50"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interesting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that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height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through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which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hammer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drops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determines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velocity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height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mass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hammer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combined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determine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ene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.</w:t>
      </w:r>
    </w:p>
    <w:p>
      <w:pPr>
        <w:pStyle w:val="style0"/>
        <w:spacing w:before="3" w:after="0" w:lineRule="auto" w:line="312"/>
        <w:ind w:left="119" w:right="47"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Ene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gy</w:t>
      </w:r>
      <w:r>
        <w:rPr>
          <w:rFonts w:ascii="Times New Roman" w:cs="Times New Roman" w:eastAsia="Times New Roman" w:hAnsi="Times New Roman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used</w:t>
      </w:r>
      <w:r>
        <w:rPr>
          <w:rFonts w:ascii="Times New Roman" w:cs="Times New Roman" w:eastAsia="Times New Roman" w:hAnsi="Times New Roman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measured</w:t>
      </w:r>
      <w:r>
        <w:rPr>
          <w:rFonts w:ascii="Times New Roman" w:cs="Times New Roman" w:eastAsia="Times New Roman" w:hAnsi="Times New Roman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scale</w:t>
      </w:r>
      <w:r>
        <w:rPr>
          <w:rFonts w:ascii="Times New Roman" w:cs="Times New Roman" w:eastAsia="Times New Roman" w:hAnsi="Times New Roman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given.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ference</w:t>
      </w:r>
      <w:r>
        <w:rPr>
          <w:rFonts w:ascii="Times New Roman" w:cs="Times New Roman" w:eastAsia="Times New Roman" w:hAnsi="Times New Roman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between</w:t>
      </w:r>
      <w:r>
        <w:rPr>
          <w:rFonts w:ascii="Times New Roman" w:cs="Times New Roman" w:eastAsia="Times New Roman" w:hAnsi="Times New Roman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potential</w:t>
      </w:r>
      <w:r>
        <w:rPr>
          <w:rFonts w:ascii="Times New Roman" w:cs="Times New Roman" w:eastAsia="Times New Roman" w:hAnsi="Times New Roman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ene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gies</w:t>
      </w:r>
      <w:r>
        <w:rPr>
          <w:rFonts w:ascii="Times New Roman" w:cs="Times New Roman" w:eastAsia="Times New Roman" w:hAnsi="Times New Roman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fracture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ene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machine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value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indicated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pointer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scale.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If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scale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calibrated</w:t>
      </w:r>
      <w:r>
        <w:rPr>
          <w:rFonts w:ascii="Times New Roman" w:cs="Times New Roman" w:eastAsia="Times New Roman" w:hAnsi="Times New Roman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ene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gy</w:t>
      </w:r>
      <w:r>
        <w:rPr>
          <w:rFonts w:ascii="Times New Roman" w:cs="Times New Roman" w:eastAsia="Times New Roman" w:hAnsi="Times New Roman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units,</w:t>
      </w:r>
      <w:r>
        <w:rPr>
          <w:rFonts w:ascii="Times New Roman" w:cs="Times New Roman" w:eastAsia="Times New Roman" w:hAnsi="Times New Roman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marks</w:t>
      </w:r>
      <w:r>
        <w:rPr>
          <w:rFonts w:ascii="Times New Roman" w:cs="Times New Roman" w:eastAsia="Times New Roman" w:hAnsi="Times New Roman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scale</w:t>
      </w:r>
      <w:r>
        <w:rPr>
          <w:rFonts w:ascii="Times New Roman" w:cs="Times New Roman" w:eastAsia="Times New Roman" w:hAnsi="Times New Roman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drawn</w:t>
      </w:r>
      <w:r>
        <w:rPr>
          <w:rFonts w:ascii="Times New Roman" w:cs="Times New Roman" w:eastAsia="Times New Roman" w:hAnsi="Times New Roman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keeping</w:t>
      </w:r>
      <w:r>
        <w:rPr>
          <w:rFonts w:ascii="Times New Roman" w:cs="Times New Roman" w:eastAsia="Times New Roman" w:hAnsi="Times New Roman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view</w:t>
      </w:r>
      <w:r>
        <w:rPr>
          <w:rFonts w:ascii="Times New Roman" w:cs="Times New Roman" w:eastAsia="Times New Roman" w:hAnsi="Times New Roman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angle</w:t>
      </w:r>
      <w:r>
        <w:rPr>
          <w:rFonts w:ascii="Times New Roman" w:cs="Times New Roman" w:eastAsia="Times New Roman" w:hAnsi="Times New Roman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fall</w:t>
      </w:r>
      <w:r>
        <w:rPr>
          <w:rFonts w:ascii="Times New Roman" w:cs="Times New Roman" w:eastAsia="Times New Roman" w:hAnsi="Times New Roman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θ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)</w:t>
      </w:r>
      <w:r>
        <w:rPr>
          <w:rFonts w:ascii="Times New Roman" w:cs="Times New Roman" w:eastAsia="Times New Roman" w:hAnsi="Times New Roman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angle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rise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β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).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Height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position w:val="-4"/>
          <w:sz w:val="12"/>
          <w:szCs w:val="12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position w:val="-4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spacing w:val="6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equals,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position w:val="-4"/>
          <w:sz w:val="12"/>
          <w:szCs w:val="12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(1-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cos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θ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)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position w:val="-4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(1-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cos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β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).</w:t>
      </w:r>
    </w:p>
    <w:p>
      <w:pPr>
        <w:pStyle w:val="style0"/>
        <w:spacing w:before="0" w:after="0" w:lineRule="exact" w:line="248"/>
        <w:ind w:left="47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ith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increase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decrease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values,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gap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between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marks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scale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showing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ene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gy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also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increase</w:t>
      </w:r>
    </w:p>
    <w:p>
      <w:pPr>
        <w:pStyle w:val="style0"/>
        <w:spacing w:before="84" w:after="0" w:lineRule="auto" w:line="312"/>
        <w:ind w:left="118" w:right="2225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decrease.</w:t>
      </w:r>
      <w:r>
        <w:rPr>
          <w:rFonts w:ascii="Times New Roman" w:cs="Times New Roman" w:eastAsia="Times New Roman" w:hAnsi="Times New Roman"/>
          <w:spacing w:val="-2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seen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attached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scale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impact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machine.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Ene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fracturing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obtained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approximately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as</w:t>
      </w:r>
    </w:p>
    <w:p>
      <w:pPr>
        <w:pStyle w:val="style0"/>
        <w:spacing w:before="3" w:after="0" w:lineRule="auto" w:line="240"/>
        <w:ind w:left="478" w:right="-20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</w:t>
      </w:r>
      <w:r>
        <w:rPr>
          <w:rFonts w:ascii="Times New Roman" w:cs="Times New Roman" w:eastAsia="Times New Roman" w:hAnsi="Times New Roman"/>
          <w:spacing w:val="0"/>
          <w:w w:val="100"/>
          <w:position w:val="-4"/>
          <w:sz w:val="12"/>
          <w:szCs w:val="12"/>
        </w:rPr>
        <w:t>1</w:t>
      </w:r>
      <w:r>
        <w:rPr>
          <w:rFonts w:ascii="Times New Roman" w:cs="Times New Roman" w:eastAsia="Times New Roman" w:hAnsi="Times New Roman"/>
          <w:spacing w:val="6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-</w:t>
      </w:r>
      <w:r>
        <w:rPr>
          <w:rFonts w:ascii="Times New Roman" w:cs="Times New Roman" w:eastAsia="Times New Roman" w:hAnsi="Times New Roman"/>
          <w:spacing w:val="-28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Wh</w:t>
      </w:r>
      <w:r>
        <w:rPr>
          <w:rFonts w:ascii="Times New Roman" w:cs="Times New Roman" w:eastAsia="Times New Roman" w:hAnsi="Times New Roman"/>
          <w:spacing w:val="0"/>
          <w:w w:val="100"/>
          <w:position w:val="-4"/>
          <w:sz w:val="12"/>
          <w:szCs w:val="12"/>
        </w:rPr>
        <w:t>2</w:t>
      </w:r>
    </w:p>
    <w:p>
      <w:pPr>
        <w:pStyle w:val="style0"/>
        <w:spacing w:before="60" w:after="0" w:lineRule="auto" w:line="240"/>
        <w:ind w:left="47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impact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toughness/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impact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value,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would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measured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unit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area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notch.</w:t>
      </w:r>
    </w:p>
    <w:p>
      <w:pPr>
        <w:pStyle w:val="style0"/>
        <w:spacing w:before="16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240"/>
        <w:ind w:left="817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anchor distT="0" distB="0" distL="0" distR="0" simplePos="false" relativeHeight="4" behindDoc="true" locked="false" layoutInCell="true" allowOverlap="true">
            <wp:simplePos x="0" y="0"/>
            <wp:positionH relativeFrom="page">
              <wp:posOffset>4038141</wp:posOffset>
            </wp:positionH>
            <wp:positionV relativeFrom="paragraph">
              <wp:posOffset>0</wp:posOffset>
            </wp:positionV>
            <wp:extent cx="2558861" cy="2002197"/>
            <wp:effectExtent l="0" t="0" r="0" b="0"/>
            <wp:wrapNone/>
            <wp:docPr id="1030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558861" cy="20021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2426711" cy="1943100"/>
            <wp:effectExtent l="0" t="0" r="0" b="0"/>
            <wp:docPr id="1031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711" cy="19431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5740"/>
        </w:tabs>
        <w:spacing w:before="86" w:after="0" w:lineRule="auto" w:line="240"/>
        <w:ind w:left="1166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2.1: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Impact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testing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equipment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-2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spacing w:val="0"/>
          <w:w w:val="100"/>
          <w:position w:val="-2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-2"/>
          <w:sz w:val="20"/>
          <w:szCs w:val="20"/>
        </w:rPr>
        <w:t>2.2:</w:t>
      </w:r>
      <w:r>
        <w:rPr>
          <w:rFonts w:ascii="Times New Roman" w:cs="Times New Roman" w:eastAsia="Times New Roman" w:hAnsi="Times New Roman"/>
          <w:spacing w:val="0"/>
          <w:w w:val="100"/>
          <w:position w:val="-2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-2"/>
          <w:sz w:val="20"/>
          <w:szCs w:val="20"/>
        </w:rPr>
        <w:t>Schematic</w:t>
      </w:r>
      <w:r>
        <w:rPr>
          <w:rFonts w:ascii="Times New Roman" w:cs="Times New Roman" w:eastAsia="Times New Roman" w:hAnsi="Times New Roman"/>
          <w:spacing w:val="0"/>
          <w:w w:val="100"/>
          <w:position w:val="-2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-2"/>
          <w:sz w:val="20"/>
          <w:szCs w:val="20"/>
        </w:rPr>
        <w:t>impact</w:t>
      </w:r>
      <w:r>
        <w:rPr>
          <w:rFonts w:ascii="Times New Roman" w:cs="Times New Roman" w:eastAsia="Times New Roman" w:hAnsi="Times New Roman"/>
          <w:spacing w:val="0"/>
          <w:w w:val="100"/>
          <w:position w:val="-2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-2"/>
          <w:sz w:val="20"/>
          <w:szCs w:val="20"/>
        </w:rPr>
        <w:t>testing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0"/>
          <w:szCs w:val="20"/>
        </w:rPr>
        <w:sectPr>
          <w:pgSz w:w="11920" w:h="16840" w:orient="portrait"/>
          <w:pgMar w:top="1200" w:right="1040" w:bottom="1500" w:left="1160" w:header="0" w:footer="1301" w:gutter="0"/>
        </w:sectPr>
      </w:pPr>
    </w:p>
    <w:p>
      <w:pPr>
        <w:pStyle w:val="style0"/>
        <w:spacing w:before="96" w:after="0" w:lineRule="auto" w:line="240"/>
        <w:ind w:left="2361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inline distT="0" distB="0" distL="0" distR="0">
            <wp:extent cx="3401738" cy="2779776"/>
            <wp:effectExtent l="0" t="0" r="0" b="0"/>
            <wp:docPr id="1032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401738" cy="27797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7" w:after="0" w:lineRule="exact" w:line="260"/>
        <w:jc w:val="left"/>
        <w:rPr>
          <w:sz w:val="26"/>
          <w:szCs w:val="26"/>
        </w:rPr>
      </w:pPr>
    </w:p>
    <w:p>
      <w:pPr>
        <w:pStyle w:val="style0"/>
        <w:spacing w:before="27" w:after="0" w:lineRule="auto" w:line="240"/>
        <w:ind w:left="3230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2.4: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Position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specimen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Izod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test</w:t>
      </w:r>
    </w:p>
    <w:p>
      <w:pPr>
        <w:pStyle w:val="style0"/>
        <w:spacing w:before="13" w:after="0" w:lineRule="exact" w:line="260"/>
        <w:jc w:val="left"/>
        <w:rPr>
          <w:sz w:val="26"/>
          <w:szCs w:val="26"/>
        </w:rPr>
      </w:pPr>
    </w:p>
    <w:p>
      <w:pPr>
        <w:pStyle w:val="style0"/>
        <w:spacing w:before="0" w:after="0" w:lineRule="auto" w:line="240"/>
        <w:ind w:left="11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b/>
          <w:bCs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ocedu</w:t>
      </w:r>
      <w:r>
        <w:rPr>
          <w:rFonts w:ascii="Times New Roman" w:cs="Times New Roman" w:eastAsia="Times New Roman" w:hAnsi="Times New Roman"/>
          <w:b/>
          <w:bCs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e:</w:t>
      </w:r>
    </w:p>
    <w:p>
      <w:pPr>
        <w:pStyle w:val="style0"/>
        <w:spacing w:before="84" w:after="0" w:lineRule="auto" w:line="312"/>
        <w:ind w:left="118" w:right="1958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clamped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act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vertical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cantilever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notch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tension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side.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Direction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blow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hammer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shown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figure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2.2</w:t>
      </w:r>
    </w:p>
    <w:p>
      <w:pPr>
        <w:pStyle w:val="style0"/>
        <w:spacing w:before="3" w:after="0" w:lineRule="auto" w:line="240"/>
        <w:ind w:left="11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2.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Measure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dimensions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that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notch.</w:t>
      </w:r>
    </w:p>
    <w:p>
      <w:pPr>
        <w:pStyle w:val="style0"/>
        <w:spacing w:before="84" w:after="0" w:lineRule="auto" w:line="312"/>
        <w:ind w:left="118" w:right="51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3.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Raise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hammer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machine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note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down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initial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reading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dial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pointe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which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indicate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ene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fracture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specimen.</w:t>
      </w:r>
    </w:p>
    <w:p>
      <w:pPr>
        <w:pStyle w:val="style0"/>
        <w:spacing w:before="3" w:after="0" w:lineRule="auto" w:line="240"/>
        <w:ind w:left="11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4.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Place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centre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respect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hammer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check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position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notch.</w:t>
      </w:r>
    </w:p>
    <w:p>
      <w:pPr>
        <w:pStyle w:val="style0"/>
        <w:spacing w:before="84" w:after="0" w:lineRule="auto" w:line="312"/>
        <w:ind w:left="117" w:right="51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5.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Release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hammer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note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final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reading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determine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actual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ene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gy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required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fracture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Specimen.</w:t>
      </w:r>
    </w:p>
    <w:p>
      <w:pPr>
        <w:pStyle w:val="style0"/>
        <w:spacing w:before="3" w:after="0" w:lineRule="auto" w:line="240"/>
        <w:ind w:left="117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6.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Repeat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other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materials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specimens.</w:t>
      </w:r>
    </w:p>
    <w:p>
      <w:pPr>
        <w:pStyle w:val="style0"/>
        <w:spacing w:before="84" w:after="0" w:lineRule="auto" w:line="240"/>
        <w:ind w:left="117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7.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Compute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ene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rupture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each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specimen.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4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240"/>
        <w:ind w:left="117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Results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Calculation</w:t>
      </w:r>
    </w:p>
    <w:p>
      <w:pPr>
        <w:pStyle w:val="style0"/>
        <w:spacing w:before="95" w:after="0" w:lineRule="exact" w:line="266"/>
        <w:ind w:left="117" w:right="3833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Record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Initial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final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reading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dial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tabular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form.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Determine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Strain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ene</w:t>
      </w:r>
      <w:r>
        <w:rPr>
          <w:rFonts w:ascii="Times New Roman" w:cs="Times New Roman" w:eastAsia="Times New Roman" w:hAnsi="Times New Roman"/>
          <w:spacing w:val="-5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given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</w:t>
      </w:r>
    </w:p>
    <w:p>
      <w:pPr>
        <w:pStyle w:val="style0"/>
        <w:spacing w:after="0" w:lineRule="exact" w:line="266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20" w:right="1060" w:bottom="1500" w:left="1140" w:header="0" w:footer="1301" w:gutter="0"/>
        </w:sectPr>
      </w:pPr>
    </w:p>
    <w:p>
      <w:pPr>
        <w:pStyle w:val="style0"/>
        <w:spacing w:before="44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>EXPERIMENT</w:t>
      </w:r>
      <w:r>
        <w:rPr>
          <w:rFonts w:ascii="Times New Roman" w:cs="Times New Roman" w:eastAsia="Times New Roman" w:hAnsi="Times New Roman"/>
          <w:b/>
          <w:bCs/>
          <w:spacing w:val="-5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>3</w:t>
      </w:r>
    </w:p>
    <w:p>
      <w:pPr>
        <w:pStyle w:val="style0"/>
        <w:spacing w:before="8" w:after="0" w:lineRule="exact" w:line="150"/>
        <w:jc w:val="left"/>
        <w:rPr>
          <w:sz w:val="15"/>
          <w:szCs w:val="15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>TITLE:</w:t>
      </w:r>
      <w:r>
        <w:rPr>
          <w:rFonts w:ascii="Times New Roman" w:cs="Times New Roman" w:eastAsia="Times New Roman" w:hAnsi="Times New Roman"/>
          <w:b/>
          <w:bCs/>
          <w:spacing w:val="-5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>TENSILE</w:t>
      </w:r>
      <w:r>
        <w:rPr>
          <w:rFonts w:ascii="Times New Roman" w:cs="Times New Roman" w:eastAsia="Times New Roman" w:hAnsi="Times New Roman"/>
          <w:b/>
          <w:bCs/>
          <w:spacing w:val="-5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8"/>
          <w:szCs w:val="28"/>
        </w:rPr>
        <w:t>TEST</w:t>
      </w:r>
    </w:p>
    <w:p>
      <w:pPr>
        <w:pStyle w:val="style0"/>
        <w:spacing w:before="8" w:after="0" w:lineRule="exact" w:line="110"/>
        <w:jc w:val="left"/>
        <w:rPr>
          <w:sz w:val="11"/>
          <w:szCs w:val="11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19" w:after="0" w:lineRule="auto" w:line="240"/>
        <w:ind w:left="38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AIM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/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OBJECTIVE:</w:t>
      </w:r>
    </w:p>
    <w:p>
      <w:pPr>
        <w:pStyle w:val="style0"/>
        <w:spacing w:before="84" w:after="0" w:lineRule="auto" w:line="312"/>
        <w:ind w:left="102" w:right="4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observe</w:t>
      </w:r>
      <w:r>
        <w:rPr>
          <w:rFonts w:ascii="Times New Roman" w:cs="Times New Roman" w:eastAsia="Times New Roman" w:hAnsi="Times New Roman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behaviour</w:t>
      </w:r>
      <w:r>
        <w:rPr>
          <w:rFonts w:ascii="Times New Roman" w:cs="Times New Roman" w:eastAsia="Times New Roman" w:hAnsi="Times New Roman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mild</w:t>
      </w:r>
      <w:r>
        <w:rPr>
          <w:rFonts w:ascii="Times New Roman" w:cs="Times New Roman" w:eastAsia="Times New Roman" w:hAnsi="Times New Roman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–</w:t>
      </w:r>
      <w:r>
        <w:rPr>
          <w:rFonts w:ascii="Times New Roman" w:cs="Times New Roman" w:eastAsia="Times New Roman" w:hAnsi="Times New Roman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steel</w:t>
      </w:r>
      <w:r>
        <w:rPr>
          <w:rFonts w:ascii="Times New Roman" w:cs="Times New Roman" w:eastAsia="Times New Roman" w:hAnsi="Times New Roman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</w:t>
      </w:r>
      <w:r>
        <w:rPr>
          <w:rFonts w:ascii="Times New Roman" w:cs="Times New Roman" w:eastAsia="Times New Roman" w:hAnsi="Times New Roman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while</w:t>
      </w:r>
      <w:r>
        <w:rPr>
          <w:rFonts w:ascii="Times New Roman" w:cs="Times New Roman" w:eastAsia="Times New Roman" w:hAnsi="Times New Roman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being</w:t>
      </w:r>
      <w:r>
        <w:rPr>
          <w:rFonts w:ascii="Times New Roman" w:cs="Times New Roman" w:eastAsia="Times New Roman" w:hAnsi="Times New Roman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tested</w:t>
      </w:r>
      <w:r>
        <w:rPr>
          <w:rFonts w:ascii="Times New Roman" w:cs="Times New Roman" w:eastAsia="Times New Roman" w:hAnsi="Times New Roman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destruction</w:t>
      </w:r>
      <w:r>
        <w:rPr>
          <w:rFonts w:ascii="Times New Roman" w:cs="Times New Roman" w:eastAsia="Times New Roman" w:hAnsi="Times New Roman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determine:</w:t>
      </w:r>
    </w:p>
    <w:p>
      <w:pPr>
        <w:pStyle w:val="style0"/>
        <w:spacing w:before="3" w:after="0" w:lineRule="auto" w:line="240"/>
        <w:ind w:left="46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a)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5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value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young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'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modulus</w:t>
      </w:r>
    </w:p>
    <w:p>
      <w:pPr>
        <w:pStyle w:val="style0"/>
        <w:spacing w:before="84" w:after="0" w:lineRule="auto" w:line="312"/>
        <w:ind w:left="462" w:right="5816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b)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yield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stress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material.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c)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5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ultimate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tensile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stress</w:t>
      </w:r>
    </w:p>
    <w:p>
      <w:pPr>
        <w:pStyle w:val="style0"/>
        <w:spacing w:before="3" w:after="0" w:lineRule="auto" w:line="240"/>
        <w:ind w:left="46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d)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percentage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elongation</w:t>
      </w:r>
    </w:p>
    <w:p>
      <w:pPr>
        <w:pStyle w:val="style0"/>
        <w:spacing w:before="84" w:after="0" w:lineRule="auto" w:line="240"/>
        <w:ind w:left="46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e)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5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percentage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reduction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area.</w:t>
      </w:r>
    </w:p>
    <w:p>
      <w:pPr>
        <w:pStyle w:val="style0"/>
        <w:spacing w:before="84" w:after="0" w:lineRule="auto" w:line="240"/>
        <w:ind w:left="38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AP</w:t>
      </w:r>
      <w:r>
        <w:rPr>
          <w:rFonts w:ascii="Times New Roman" w:cs="Times New Roman" w:eastAsia="Times New Roman" w:hAnsi="Times New Roman"/>
          <w:b/>
          <w:bCs/>
          <w:spacing w:val="-18"/>
          <w:w w:val="100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AR</w:t>
      </w:r>
      <w:r>
        <w:rPr>
          <w:rFonts w:ascii="Times New Roman" w:cs="Times New Roman" w:eastAsia="Times New Roman" w:hAnsi="Times New Roman"/>
          <w:b/>
          <w:bCs/>
          <w:spacing w:val="-18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TUS:</w:t>
      </w:r>
    </w:p>
    <w:p>
      <w:pPr>
        <w:pStyle w:val="style0"/>
        <w:spacing w:before="0" w:after="0" w:lineRule="atLeast" w:line="360"/>
        <w:ind w:left="102" w:right="47" w:firstLine="286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Machine,</w:t>
      </w:r>
      <w:r>
        <w:rPr>
          <w:rFonts w:ascii="Times New Roman" w:cs="Times New Roman" w:eastAsia="Times New Roman" w:hAnsi="Times New Roman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Extensomete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divide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steel</w:t>
      </w:r>
      <w:r>
        <w:rPr>
          <w:rFonts w:ascii="Times New Roman" w:cs="Times New Roman" w:eastAsia="Times New Roman" w:hAnsi="Times New Roman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rule,</w:t>
      </w:r>
      <w:r>
        <w:rPr>
          <w:rFonts w:ascii="Times New Roman" w:cs="Times New Roman" w:eastAsia="Times New Roman" w:hAnsi="Times New Roman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centre</w:t>
      </w:r>
      <w:r>
        <w:rPr>
          <w:rFonts w:ascii="Times New Roman" w:cs="Times New Roman" w:eastAsia="Times New Roman" w:hAnsi="Times New Roman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punch,</w:t>
      </w:r>
      <w:r>
        <w:rPr>
          <w:rFonts w:ascii="Times New Roman" w:cs="Times New Roman" w:eastAsia="Times New Roman" w:hAnsi="Times New Roman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micromete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vernier</w:t>
      </w:r>
      <w:r>
        <w:rPr>
          <w:rFonts w:ascii="Times New Roman" w:cs="Times New Roman" w:eastAsia="Times New Roman" w:hAnsi="Times New Roman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calipe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mild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steel.</w:t>
      </w:r>
    </w:p>
    <w:p>
      <w:pPr>
        <w:pStyle w:val="style0"/>
        <w:spacing w:before="9" w:after="0" w:lineRule="exact" w:line="280"/>
        <w:jc w:val="left"/>
        <w:rPr>
          <w:sz w:val="28"/>
          <w:szCs w:val="28"/>
        </w:rPr>
      </w:pPr>
    </w:p>
    <w:p>
      <w:pPr>
        <w:pStyle w:val="style0"/>
        <w:spacing w:before="19" w:after="0" w:lineRule="auto" w:line="240"/>
        <w:ind w:left="37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THEO</w:t>
      </w:r>
      <w:r>
        <w:rPr>
          <w:rFonts w:ascii="Times New Roman" w:cs="Times New Roman" w:eastAsia="Times New Roman" w:hAnsi="Times New Roman"/>
          <w:b/>
          <w:bCs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Y</w:t>
      </w:r>
    </w:p>
    <w:p>
      <w:pPr>
        <w:pStyle w:val="style0"/>
        <w:tabs>
          <w:tab w:val="left" w:leader="none" w:pos="1560"/>
        </w:tabs>
        <w:spacing w:before="84" w:after="0" w:lineRule="auto" w:line="240"/>
        <w:ind w:left="37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z w:val="24"/>
          <w:szCs w:val="24"/>
        </w:rPr>
        <w:t>Stress</w:t>
      </w:r>
      <w:r>
        <w:rPr>
          <w:rFonts w:ascii="Times New Roman" w:cs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z w:val="24"/>
          <w:szCs w:val="24"/>
        </w:rPr>
        <w:tab/>
      </w:r>
      <w:r>
        <w:rPr>
          <w:rFonts w:ascii="Times New Roman" w:cs="Times New Roman" w:eastAsia="Times New Roman" w:hAnsi="Times New Roman"/>
          <w:sz w:val="24"/>
          <w:szCs w:val="24"/>
        </w:rPr>
        <w:drawing>
          <wp:inline distT="0" distB="0" distL="0" distR="0">
            <wp:extent cx="1477232" cy="283578"/>
            <wp:effectExtent l="0" t="0" r="0" b="0"/>
            <wp:docPr id="1033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477232" cy="2835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8" w:after="0" w:lineRule="exact" w:line="260"/>
        <w:jc w:val="left"/>
        <w:rPr>
          <w:sz w:val="26"/>
          <w:szCs w:val="26"/>
        </w:rPr>
      </w:pPr>
    </w:p>
    <w:p>
      <w:pPr>
        <w:pStyle w:val="style0"/>
        <w:spacing w:before="0" w:after="0" w:lineRule="auto" w:line="240"/>
        <w:ind w:left="37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drawing>
          <wp:anchor distT="0" distB="0" distL="0" distR="0" simplePos="false" relativeHeight="5" behindDoc="true" locked="false" layoutInCell="true" allowOverlap="true">
            <wp:simplePos x="0" y="0"/>
            <wp:positionH relativeFrom="page">
              <wp:posOffset>1745999</wp:posOffset>
            </wp:positionH>
            <wp:positionV relativeFrom="paragraph">
              <wp:posOffset>-23586</wp:posOffset>
            </wp:positionV>
            <wp:extent cx="1320706" cy="318076"/>
            <wp:effectExtent l="0" t="0" r="0" b="0"/>
            <wp:wrapNone/>
            <wp:docPr id="1034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320706" cy="3180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Strain</w:t>
      </w:r>
      <w:r>
        <w:rPr>
          <w:rFonts w:ascii="Times New Roman" w:cs="Times New Roman" w:eastAsia="Times New Roman" w:hAnsi="Times New Roman"/>
          <w:spacing w:val="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</w:p>
    <w:p>
      <w:pPr>
        <w:pStyle w:val="style0"/>
        <w:spacing w:before="10" w:after="0" w:lineRule="exact" w:line="150"/>
        <w:jc w:val="left"/>
        <w:rPr>
          <w:sz w:val="15"/>
          <w:szCs w:val="15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1" w:after="0" w:lineRule="auto" w:line="240"/>
        <w:ind w:left="37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drawing>
          <wp:anchor distT="0" distB="0" distL="0" distR="0" simplePos="false" relativeHeight="6" behindDoc="true" locked="false" layoutInCell="true" allowOverlap="true">
            <wp:simplePos x="0" y="0"/>
            <wp:positionH relativeFrom="page">
              <wp:posOffset>2203333</wp:posOffset>
            </wp:positionH>
            <wp:positionV relativeFrom="paragraph">
              <wp:posOffset>34237</wp:posOffset>
            </wp:positionV>
            <wp:extent cx="779145" cy="324002"/>
            <wp:effectExtent l="0" t="0" r="0" b="0"/>
            <wp:wrapNone/>
            <wp:docPr id="1035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779145" cy="3240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oung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'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modulus=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1" w:after="0" w:lineRule="exact" w:line="260"/>
        <w:jc w:val="left"/>
        <w:rPr>
          <w:sz w:val="26"/>
          <w:szCs w:val="26"/>
        </w:rPr>
      </w:pPr>
    </w:p>
    <w:p>
      <w:pPr>
        <w:pStyle w:val="style0"/>
        <w:spacing w:before="19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PROCEDURE</w:t>
      </w:r>
    </w:p>
    <w:p>
      <w:pPr>
        <w:pStyle w:val="style0"/>
        <w:spacing w:before="84" w:after="0" w:lineRule="auto" w:line="312"/>
        <w:ind w:left="102" w:right="47" w:firstLine="34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diameter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was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measured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several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points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along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its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length.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gauge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length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was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selected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centre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–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punch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hamme</w:t>
      </w:r>
      <w:r>
        <w:rPr>
          <w:rFonts w:ascii="Times New Roman" w:cs="Times New Roman" w:eastAsia="Times New Roman" w:hAnsi="Times New Roman"/>
          <w:spacing w:val="-13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tested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was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inserted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into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jaw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machine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small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su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ficient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take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up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slack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was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applied.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Extensometer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was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mounted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3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3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</w:t>
      </w:r>
      <w:r>
        <w:rPr>
          <w:rFonts w:ascii="Times New Roman" w:cs="Times New Roman" w:eastAsia="Times New Roman" w:hAnsi="Times New Roman"/>
          <w:spacing w:val="3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(if</w:t>
      </w:r>
      <w:r>
        <w:rPr>
          <w:rFonts w:ascii="Times New Roman" w:cs="Times New Roman" w:eastAsia="Times New Roman" w:hAnsi="Times New Roman"/>
          <w:spacing w:val="3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available).</w:t>
      </w:r>
      <w:r>
        <w:rPr>
          <w:rFonts w:ascii="Times New Roman" w:cs="Times New Roman" w:eastAsia="Times New Roman" w:hAnsi="Times New Roman"/>
          <w:spacing w:val="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gradual</w:t>
      </w:r>
      <w:r>
        <w:rPr>
          <w:rFonts w:ascii="Times New Roman" w:cs="Times New Roman" w:eastAsia="Times New Roman" w:hAnsi="Times New Roman"/>
          <w:spacing w:val="3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increased</w:t>
      </w:r>
      <w:r>
        <w:rPr>
          <w:rFonts w:ascii="Times New Roman" w:cs="Times New Roman" w:eastAsia="Times New Roman" w:hAnsi="Times New Roman"/>
          <w:spacing w:val="3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spacing w:val="3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was</w:t>
      </w:r>
      <w:r>
        <w:rPr>
          <w:rFonts w:ascii="Times New Roman" w:cs="Times New Roman" w:eastAsia="Times New Roman" w:hAnsi="Times New Roman"/>
          <w:spacing w:val="3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applied</w:t>
      </w:r>
      <w:r>
        <w:rPr>
          <w:rFonts w:ascii="Times New Roman" w:cs="Times New Roman" w:eastAsia="Times New Roman" w:hAnsi="Times New Roman"/>
          <w:spacing w:val="3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3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readings</w:t>
      </w:r>
      <w:r>
        <w:rPr>
          <w:rFonts w:ascii="Times New Roman" w:cs="Times New Roman" w:eastAsia="Times New Roman" w:hAnsi="Times New Roman"/>
          <w:spacing w:val="3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3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spacing w:val="3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extensometer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regular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interval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was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taken.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Extensometer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was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removed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increase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leads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disproportionate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extension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(indicating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yield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point).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Loading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continued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readings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extension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were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recorded.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Divider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was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used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measure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extension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until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specimen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breaks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fractures.</w:t>
      </w:r>
      <w:r>
        <w:rPr>
          <w:rFonts w:ascii="Times New Roman" w:cs="Times New Roman" w:eastAsia="Times New Roman" w:hAnsi="Times New Roman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steel.</w:t>
      </w:r>
    </w:p>
    <w:p>
      <w:pPr>
        <w:pStyle w:val="style0"/>
        <w:spacing w:after="0" w:lineRule="auto" w:line="312"/>
        <w:jc w:val="both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00" w:right="1040" w:bottom="1500" w:left="1180" w:header="0" w:footer="1301" w:gutter="0"/>
        </w:sect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80"/>
        <w:jc w:val="left"/>
        <w:rPr>
          <w:sz w:val="28"/>
          <w:szCs w:val="28"/>
        </w:rPr>
      </w:pPr>
    </w:p>
    <w:p>
      <w:pPr>
        <w:pStyle w:val="style0"/>
        <w:spacing w:before="21" w:after="0" w:lineRule="auto" w:line="240"/>
        <w:ind w:left="265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036" filled="f" stroked="f" style="position:absolute;margin-left:226.54pt;margin-top:-27.79pt;width:60.17pt;height:122.95pt;z-index:-2147483640;mso-position-horizontal-relative:page;mso-position-vertical-relative:text;mso-width-relative:page;mso-height-relative:page;mso-wrap-distance-left:0.0pt;mso-wrap-distance-right:0.0pt;visibility:visible;" coordsize="1203,2459" coordorigin="4531,-556">
            <v:group id="1037" filled="f" stroked="f" style="position:absolute;left:5253.0;top:-544.0;width:470.0;height:2436.0;z-index:3;mso-position-horizontal-relative:text;mso-position-vertical-relative:text;mso-width-relative:page;mso-height-relative:page;visibility:visible;" coordsize="470,2436" coordorigin="5253,-544">
              <v:shape id="1038" coordsize="470,2436" coordorigin="5253,-544" path="m5253,-544l5253,1892,5723,1892,5723,-544,5253,-544xe" filled="f" style="position:absolute;left:5253.0;top:-544.0;width:470.0;height:2436.0;z-index:4;mso-position-horizontal-relative:text;mso-position-vertical-relative:text;mso-width-relative:page;mso-height-relative:page;visibility:visible;">
                <v:stroke weight="1.16pt"/>
                <v:fill/>
                <v:path arrowok="t"/>
              </v:shape>
              <v:fill/>
            </v:group>
            <v:group id="1039" filled="f" stroked="f" style="position:absolute;left:5464.0;top:100.0;width:98.0;height:104.0;z-index:5;mso-position-horizontal-relative:text;mso-position-vertical-relative:text;mso-width-relative:page;mso-height-relative:page;visibility:visible;" coordsize="98,104" coordorigin="5464,100">
              <v:shape id="1040" coordsize="98,104" coordorigin="5464,100" path="m5514,100l5492,104,5475,117,5464,136,5466,163,5475,184,5489,197,5507,203,5531,200,5550,188,5562,171,5561,143,5553,122,5541,108,5524,101,5514,100xe" fillcolor="#4f82bd" stroked="f" style="position:absolute;left:5464.0;top:100.0;width:98.0;height:104.0;z-index:6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fill/>
            </v:group>
            <v:group id="1041" filled="f" stroked="f" style="position:absolute;left:5464.0;top:100.0;width:98.0;height:104.0;z-index:7;mso-position-horizontal-relative:text;mso-position-vertical-relative:text;mso-width-relative:page;mso-height-relative:page;visibility:visible;" coordsize="98,104" coordorigin="5464,100">
              <v:shape id="1042" coordsize="98,104" coordorigin="5464,100" path="m5514,100l5492,104,5475,117,5464,136,5466,163,5475,184,5489,197,5507,203,5531,200,5550,188,5562,171,5561,143,5553,122,5541,108,5524,101,5514,100xe" filled="f" style="position:absolute;left:5464.0;top:100.0;width:98.0;height:104.0;z-index:8;mso-position-horizontal-relative:text;mso-position-vertical-relative:text;mso-width-relative:page;mso-height-relative:page;visibility:visible;">
                <v:stroke weight=".22pt"/>
                <v:fill/>
                <v:path arrowok="t"/>
              </v:shape>
              <v:fill/>
            </v:group>
            <v:group id="1043" filled="f" stroked="f" style="position:absolute;left:5464.0;top:100.0;width:98.0;height:104.0;z-index:9;mso-position-horizontal-relative:text;mso-position-vertical-relative:text;mso-width-relative:page;mso-height-relative:page;visibility:visible;" coordsize="98,104" coordorigin="5464,100">
              <v:shape id="1044" coordsize="98,104" coordorigin="5464,100" path="m5514,100l5492,104,5475,117,5464,136,5466,163,5475,184,5489,197,5507,203,5531,200,5550,188,5562,171,5561,143,5553,122,5540,108,5524,101e" filled="f" style="position:absolute;left:5464.0;top:100.0;width:98.0;height:104.0;z-index:10;mso-position-horizontal-relative:text;mso-position-vertical-relative:text;mso-width-relative:page;mso-height-relative:page;visibility:visible;">
                <v:stroke color="#244061" weight="2.32pt"/>
                <v:fill/>
                <v:path arrowok="t"/>
              </v:shape>
              <v:fill/>
            </v:group>
            <v:group id="1045" filled="f" stroked="f" style="position:absolute;left:5464.0;top:987.0;width:98.0;height:104.0;z-index:11;mso-position-horizontal-relative:text;mso-position-vertical-relative:text;mso-width-relative:page;mso-height-relative:page;visibility:visible;" coordsize="98,104" coordorigin="5464,987">
              <v:shape id="1046" coordsize="98,104" coordorigin="5464,987" path="m5514,987l5492,992,5475,1005,5464,1024,5466,1051,5475,1071,5489,1085,5507,1091,5531,1087,5550,1076,5562,1059,5561,1030,5553,1009,5541,995,5524,988,5514,987xe" fillcolor="#4f82bd" stroked="f" style="position:absolute;left:5464.0;top:987.0;width:98.0;height:104.0;z-index:12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fill/>
            </v:group>
            <v:group id="1047" filled="f" stroked="f" style="position:absolute;left:5464.0;top:987.0;width:98.0;height:104.0;z-index:13;mso-position-horizontal-relative:text;mso-position-vertical-relative:text;mso-width-relative:page;mso-height-relative:page;visibility:visible;" coordsize="98,104" coordorigin="5464,987">
              <v:shape id="1048" coordsize="98,104" coordorigin="5464,987" path="m5514,987l5492,992,5475,1005,5464,1024,5466,1051,5475,1071,5489,1085,5507,1091,5531,1087,5550,1076,5562,1059,5561,1030,5553,1009,5541,995,5524,988,5514,987xe" filled="f" style="position:absolute;left:5464.0;top:987.0;width:98.0;height:104.0;z-index:14;mso-position-horizontal-relative:text;mso-position-vertical-relative:text;mso-width-relative:page;mso-height-relative:page;visibility:visible;">
                <v:stroke weight=".22pt"/>
                <v:fill/>
                <v:path arrowok="t"/>
              </v:shape>
              <v:fill/>
            </v:group>
            <v:group id="1049" filled="f" stroked="f" style="position:absolute;left:5464.0;top:987.0;width:98.0;height:104.0;z-index:15;mso-position-horizontal-relative:text;mso-position-vertical-relative:text;mso-width-relative:page;mso-height-relative:page;visibility:visible;" coordsize="98,104" coordorigin="5464,987">
              <v:shape id="1050" coordsize="98,104" coordorigin="5464,987" path="m5514,987l5492,992,5475,1005,5464,1024,5466,1051,5475,1071,5489,1085,5507,1091,5531,1087,5550,1076,5562,1059,5561,1030,5553,1009,5540,995,5524,988e" filled="f" style="position:absolute;left:5464.0;top:987.0;width:98.0;height:104.0;z-index:16;mso-position-horizontal-relative:text;mso-position-vertical-relative:text;mso-width-relative:page;mso-height-relative:page;visibility:visible;">
                <v:stroke color="#244061" weight="2.32pt"/>
                <v:fill/>
                <v:path arrowok="t"/>
              </v:shape>
              <v:fill/>
            </v:group>
            <v:group id="1051" filled="f" stroked="f" style="position:absolute;left:4539.0;top:152.0;width:974.0;height:2.0;z-index:17;mso-position-horizontal-relative:text;mso-position-vertical-relative:text;mso-width-relative:page;mso-height-relative:page;visibility:visible;" coordsize="974,2" coordorigin="4539,152">
              <v:shape id="1052" coordsize="974,0" coordorigin="4539,152" path="m4539,152l5514,152e" filled="f" style="position:absolute;left:4539.0;top:152.0;width:974.0;height:2.0;z-index:18;mso-position-horizontal-relative:text;mso-position-vertical-relative:text;mso-width-relative:page;mso-height-relative:page;visibility:visible;">
                <v:stroke weight=".87pt"/>
                <v:fill/>
                <v:path arrowok="t"/>
              </v:shape>
              <v:fill/>
            </v:group>
            <v:group id="1053" filled="f" stroked="f" style="position:absolute;left:4539.0;top:1039.0;width:974.0;height:2.0;z-index:19;mso-position-horizontal-relative:text;mso-position-vertical-relative:text;mso-width-relative:page;mso-height-relative:page;visibility:visible;" coordsize="974,2" coordorigin="4539,1039">
              <v:shape id="1054" coordsize="974,0" coordorigin="4539,1039" path="m4539,1039l5514,1039e" filled="f" style="position:absolute;left:4539.0;top:1039.0;width:974.0;height:2.0;z-index:20;mso-position-horizontal-relative:text;mso-position-vertical-relative:text;mso-width-relative:page;mso-height-relative:page;visibility:visible;">
                <v:stroke weight=".87pt"/>
                <v:fill/>
                <v:path arrowok="t"/>
              </v:shape>
              <v:fill/>
            </v:group>
            <v:group id="1055" filled="f" stroked="f" style="position:absolute;left:4897.0;top:175.0;width:189.0;height:841.0;z-index:21;mso-position-horizontal-relative:text;mso-position-vertical-relative:text;mso-width-relative:page;mso-height-relative:page;visibility:visible;" coordsize="189,841" coordorigin="4897,175">
              <v:shape id="1056" coordsize="189,841" coordorigin="4897,175" path="m4985,1003l4992,1016,4998,1004,4986,1004,4985,1003xe" fillcolor="black" stroked="f" style="position:absolute;left:4897.0;top:175.0;width:189.0;height:841.0;z-index:22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057" coordsize="189,841" coordorigin="4897,175" path="m4999,1004l4998,1004,4999,1004xe" fillcolor="black" stroked="f" style="position:absolute;left:4897.0;top:175.0;width:189.0;height:841.0;z-index:23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058" coordsize="189,841" coordorigin="4897,175" path="m5003,996l4999,1004,5003,999,5003,996xe" fillcolor="black" stroked="f" style="position:absolute;left:4897.0;top:175.0;width:189.0;height:841.0;z-index:24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059" coordsize="189,841" coordorigin="4897,175" path="m4980,996l4980,999,4985,1003,4980,996xe" fillcolor="black" stroked="f" style="position:absolute;left:4897.0;top:175.0;width:189.0;height:841.0;z-index:25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060" coordsize="189,841" coordorigin="4897,175" path="m4910,840l4905,844,4899,847,4897,854,4901,859,4980,996,4980,950,4921,848,4917,842,4910,840xe" fillcolor="black" stroked="f" style="position:absolute;left:4897.0;top:175.0;width:189.0;height:841.0;z-index:26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061" coordsize="189,841" coordorigin="4897,175" path="m5073,840l5066,842,5063,848,5003,950,5003,996,5083,859,5086,854,5085,847,5079,844,5073,840xe" fillcolor="black" stroked="f" style="position:absolute;left:4897.0;top:175.0;width:189.0;height:841.0;z-index:27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062" coordsize="189,841" coordorigin="4897,175" path="m4992,970l4982,987,5002,987,4992,970xe" fillcolor="black" stroked="f" style="position:absolute;left:4897.0;top:175.0;width:189.0;height:841.0;z-index:28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063" coordsize="189,841" coordorigin="4897,175" path="m4992,221l4980,241,4980,950,4992,970,5003,950,5003,241,4992,221xe" fillcolor="black" stroked="f" style="position:absolute;left:4897.0;top:175.0;width:189.0;height:841.0;z-index:29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064" coordsize="189,841" coordorigin="4897,175" path="m4980,195l4901,331,4897,337,4899,344,4905,347,4910,351,4917,349,4921,343,4980,241,4980,195xe" fillcolor="black" stroked="f" style="position:absolute;left:4897.0;top:175.0;width:189.0;height:841.0;z-index:30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065" coordsize="189,841" coordorigin="4897,175" path="m5003,195l5003,241,5063,343,5066,349,5073,351,5079,347,5085,344,5086,337,5083,331,5003,195xe" fillcolor="black" stroked="f" style="position:absolute;left:4897.0;top:175.0;width:189.0;height:841.0;z-index:31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066" coordsize="189,841" coordorigin="4897,175" path="m5002,204l4982,204,4992,221,5002,204xe" fillcolor="black" stroked="f" style="position:absolute;left:4897.0;top:175.0;width:189.0;height:841.0;z-index:32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067" coordsize="189,841" coordorigin="4897,175" path="m4999,187l5003,195,5003,192,4999,187xe" fillcolor="black" stroked="f" style="position:absolute;left:4897.0;top:175.0;width:189.0;height:841.0;z-index:33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068" coordsize="189,841" coordorigin="4897,175" path="m4984,188l4980,192,4980,195,4984,188xe" fillcolor="black" stroked="f" style="position:absolute;left:4897.0;top:175.0;width:189.0;height:841.0;z-index:34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069" coordsize="189,841" coordorigin="4897,175" path="m4992,175l4984,188,4986,187,4998,187,4992,175xe" fillcolor="black" stroked="f" style="position:absolute;left:4897.0;top:175.0;width:189.0;height:841.0;z-index:35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070" coordsize="189,841" coordorigin="4897,175" path="m4998,187l4998,187,4999,187,4998,187xe" fillcolor="black" stroked="f" style="position:absolute;left:4897.0;top:175.0;width:189.0;height:841.0;z-index:36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fill/>
            </v:group>
            <v:group id="1071" filled="f" stroked="f" style="position:absolute;left:4980.0;top:187.0;width:23.0;height:818.0;z-index:37;mso-position-horizontal-relative:text;mso-position-vertical-relative:text;mso-width-relative:page;mso-height-relative:page;visibility:visible;" coordsize="23,818" coordorigin="4980,187">
              <v:shape id="1072" coordsize="23,818" coordorigin="4980,187" path="m5003,198l5003,993,5003,999,4998,1004,4992,1004,4986,1004,4980,999,4980,993,4980,198,4980,192,4986,187,4992,187,4998,187,5003,192,5003,198xe" filled="f" style="position:absolute;left:4980.0;top:187.0;width:23.0;height:818.0;z-index:38;mso-position-horizontal-relative:text;mso-position-vertical-relative:text;mso-width-relative:page;mso-height-relative:page;visibility:visible;">
                <v:stroke weight=".14pt"/>
                <v:fill/>
                <v:path arrowok="t"/>
              </v:shape>
              <v:fill/>
            </v:group>
            <v:group id="1073" filled="f" stroked="f" style="position:absolute;left:4897.0;top:175.0;width:189.0;height:176.0;z-index:39;mso-position-horizontal-relative:text;mso-position-vertical-relative:text;mso-width-relative:page;mso-height-relative:page;visibility:visible;" coordsize="189,176" coordorigin="4897,175">
              <v:shape id="1074" coordsize="189,176" coordorigin="4897,175" path="m4901,331l4992,175,5083,331,5086,337,5085,344,5079,347,5073,351,5066,349,5063,343,4982,204,5002,204,4921,343,4917,349,4910,351,4905,347,4899,344,4897,337,4901,331xe" filled="f" style="position:absolute;left:4897.0;top:175.0;width:189.0;height:176.0;z-index:40;mso-position-horizontal-relative:text;mso-position-vertical-relative:text;mso-width-relative:page;mso-height-relative:page;visibility:visible;">
                <v:stroke weight=".14pt"/>
                <v:fill/>
                <v:path arrowok="t"/>
              </v:shape>
              <v:fill/>
            </v:group>
            <v:group id="1075" filled="f" stroked="f" style="position:absolute;left:4897.0;top:840.0;width:189.0;height:175.0;z-index:41;mso-position-horizontal-relative:text;mso-position-vertical-relative:text;mso-width-relative:page;mso-height-relative:page;visibility:visible;" coordsize="189,175" coordorigin="4897,840">
              <v:shape id="1076" coordsize="189,175" coordorigin="4897,840" path="m5083,859l4992,1016,4901,859,4897,854,4899,847,4905,844,4910,840,4917,842,4921,848,5002,987,4982,987,5063,848,5066,842,5073,840,5079,844,5085,847,5086,854,5083,859xe" filled="f" style="position:absolute;left:4897.0;top:840.0;width:189.0;height:175.0;z-index:42;mso-position-horizontal-relative:text;mso-position-vertical-relative:text;mso-width-relative:page;mso-height-relative:page;visibility:visible;">
                <v:stroke weight=".14pt"/>
                <v:fill/>
                <v:path arrowok="t"/>
              </v:shape>
              <v:fill/>
            </v:group>
            <v:fill/>
          </v:group>
        </w:pict>
      </w:r>
      <w:r>
        <w:rPr/>
        <w:drawing>
          <wp:anchor distT="0" distB="0" distL="0" distR="0" simplePos="false" relativeHeight="8" behindDoc="true" locked="false" layoutInCell="true" allowOverlap="true">
            <wp:simplePos x="0" y="0"/>
            <wp:positionH relativeFrom="page">
              <wp:posOffset>5119199</wp:posOffset>
            </wp:positionH>
            <wp:positionV relativeFrom="paragraph">
              <wp:posOffset>-364840</wp:posOffset>
            </wp:positionV>
            <wp:extent cx="520107" cy="1647001"/>
            <wp:effectExtent l="0" t="0" r="0" b="0"/>
            <wp:wrapNone/>
            <wp:docPr id="1077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0107" cy="16470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Gauge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265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Length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14" w:after="0" w:lineRule="exact" w:line="240"/>
        <w:jc w:val="left"/>
        <w:rPr>
          <w:sz w:val="24"/>
          <w:szCs w:val="24"/>
        </w:rPr>
      </w:pPr>
    </w:p>
    <w:tbl>
      <w:tblPr>
        <w:tblW w:w="0" w:type="auto"/>
        <w:jc w:val="left"/>
        <w:tblInd w:w="265" w:type="dxa"/>
        <w:tblCellMar>
          <w:top w:w="0" w:type="dxa"/>
          <w:left w:w="0" w:type="dxa"/>
          <w:bottom w:w="0" w:type="dxa"/>
          <w:right w:w="0" w:type="dxa"/>
        </w:tblCellMar>
        <w:tblLook w:firstRow="0" w:lastRow="0" w:firstColumn="0" w:lastColumn="0" w:noHBand="0" w:noVBand="1"/>
      </w:tblPr>
      <w:tblGrid/>
      <w:tr>
        <w:trPr>
          <w:trHeight w:val="526" w:hRule="exact"/>
          <w:jc w:val="left"/>
        </w:trPr>
        <w:tc>
          <w:tcPr>
            <w:tcW w:w="1854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Load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(kN)</w:t>
            </w:r>
          </w:p>
        </w:tc>
        <w:tc>
          <w:tcPr>
            <w:tcW w:w="225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Extension</w:t>
            </w:r>
          </w:p>
        </w:tc>
        <w:tc>
          <w:tcPr>
            <w:tcW w:w="2533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Stress</w:t>
            </w:r>
          </w:p>
        </w:tc>
        <w:tc>
          <w:tcPr>
            <w:tcW w:w="259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Strain</w:t>
            </w:r>
          </w:p>
        </w:tc>
      </w:tr>
      <w:tr>
        <w:tblPrEx/>
        <w:trPr>
          <w:trHeight w:val="526" w:hRule="exact"/>
          <w:jc w:val="left"/>
        </w:trPr>
        <w:tc>
          <w:tcPr>
            <w:tcW w:w="1854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225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2533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259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526" w:hRule="exact"/>
          <w:jc w:val="left"/>
        </w:trPr>
        <w:tc>
          <w:tcPr>
            <w:tcW w:w="1854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225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2533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259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</w:tr>
    </w:tbl>
    <w:p>
      <w:pPr>
        <w:pStyle w:val="style0"/>
        <w:spacing w:before="12" w:after="0" w:lineRule="exact" w:line="240"/>
        <w:jc w:val="left"/>
        <w:rPr>
          <w:sz w:val="24"/>
          <w:szCs w:val="24"/>
        </w:rPr>
      </w:pPr>
    </w:p>
    <w:p>
      <w:pPr>
        <w:pStyle w:val="style0"/>
        <w:tabs>
          <w:tab w:val="left" w:leader="none" w:pos="820"/>
        </w:tabs>
        <w:spacing w:before="0" w:after="0" w:lineRule="auto" w:line="312"/>
        <w:ind w:left="462" w:right="5127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Exe</w:t>
      </w:r>
      <w:r>
        <w:rPr>
          <w:rFonts w:ascii="Times New Roman" w:cs="Times New Roman" w:eastAsia="Times New Roman" w:hAnsi="Times New Roman"/>
          <w:b/>
          <w:bCs/>
          <w:color w:val="cccccc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cises: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Results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obtained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b/>
          <w:bCs/>
          <w:color w:val="cccccc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om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table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Plot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graph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against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extension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ii.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4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Plot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graph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stress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against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strain</w:t>
      </w:r>
    </w:p>
    <w:p>
      <w:pPr>
        <w:pStyle w:val="style0"/>
        <w:spacing w:before="3" w:after="0" w:lineRule="auto" w:line="312"/>
        <w:ind w:left="462" w:right="5422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iii.</w:t>
      </w:r>
      <w:r>
        <w:rPr>
          <w:rFonts w:ascii="Times New Roman" w:cs="Times New Roman" w:eastAsia="Times New Roman" w:hAnsi="Times New Roman"/>
          <w:color w:val="cccccc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Calculate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ultimate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tensile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stress.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cccccc"/>
          <w:spacing w:val="-16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Calculate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percentage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elongation</w:t>
      </w:r>
    </w:p>
    <w:p>
      <w:pPr>
        <w:pStyle w:val="style0"/>
        <w:spacing w:before="3" w:after="0" w:lineRule="auto" w:line="312"/>
        <w:ind w:left="462" w:right="4858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-16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 </w:t>
      </w:r>
      <w:r>
        <w:rPr>
          <w:rFonts w:ascii="Times New Roman" w:cs="Times New Roman" w:eastAsia="Times New Roman" w:hAnsi="Times New Roman"/>
          <w:color w:val="cccccc"/>
          <w:spacing w:val="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Calculate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percentage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reduction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area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vi.</w:t>
      </w:r>
      <w:r>
        <w:rPr>
          <w:rFonts w:ascii="Times New Roman" w:cs="Times New Roman" w:eastAsia="Times New Roman" w:hAnsi="Times New Roman"/>
          <w:color w:val="cccccc"/>
          <w:spacing w:val="5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Calculate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breaking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stress</w:t>
      </w:r>
    </w:p>
    <w:p>
      <w:pPr>
        <w:pStyle w:val="style0"/>
        <w:spacing w:before="3" w:after="0" w:lineRule="auto" w:line="240"/>
        <w:ind w:left="46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vii.Suggest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precaution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experiment.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180" w:right="1060" w:bottom="1500" w:left="1180" w:header="0" w:footer="1301" w:gutter="0"/>
        </w:sectPr>
      </w:pPr>
    </w:p>
    <w:p>
      <w:pPr>
        <w:pStyle w:val="style0"/>
        <w:spacing w:before="44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>EXPERIMENT</w:t>
      </w:r>
      <w:r>
        <w:rPr>
          <w:rFonts w:ascii="Times New Roman" w:cs="Times New Roman" w:eastAsia="Times New Roman" w:hAnsi="Times New Roman"/>
          <w:b/>
          <w:bCs/>
          <w:color w:val="cccccc"/>
          <w:spacing w:val="-5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>4</w:t>
      </w:r>
    </w:p>
    <w:p>
      <w:pPr>
        <w:pStyle w:val="style0"/>
        <w:spacing w:before="8" w:after="0" w:lineRule="exact" w:line="150"/>
        <w:jc w:val="left"/>
        <w:rPr>
          <w:sz w:val="15"/>
          <w:szCs w:val="15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>TITLE: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>REACTION</w:t>
      </w:r>
      <w:r>
        <w:rPr>
          <w:rFonts w:ascii="Times New Roman" w:cs="Times New Roman" w:eastAsia="Times New Roman" w:hAnsi="Times New Roman"/>
          <w:b/>
          <w:bCs/>
          <w:color w:val="cccccc"/>
          <w:spacing w:val="-15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-21"/>
          <w:w w:val="100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b/>
          <w:bCs/>
          <w:color w:val="cccccc"/>
          <w:spacing w:val="-5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>BEAM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>SUPPO</w:t>
      </w:r>
      <w:r>
        <w:rPr>
          <w:rFonts w:ascii="Times New Roman" w:cs="Times New Roman" w:eastAsia="Times New Roman" w:hAnsi="Times New Roman"/>
          <w:b/>
          <w:bCs/>
          <w:color w:val="cccccc"/>
          <w:spacing w:val="-10"/>
          <w:w w:val="100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>TS</w:t>
      </w:r>
    </w:p>
    <w:p>
      <w:pPr>
        <w:pStyle w:val="style0"/>
        <w:spacing w:before="6" w:after="0" w:lineRule="exact" w:line="110"/>
        <w:jc w:val="left"/>
        <w:rPr>
          <w:sz w:val="11"/>
          <w:szCs w:val="11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1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cccccc"/>
          <w:sz w:val="24"/>
          <w:szCs w:val="24"/>
        </w:rPr>
        <w:t>Aim/Objective</w:t>
      </w:r>
      <w:r>
        <w:rPr>
          <w:rFonts w:ascii="Times New Roman" w:cs="Times New Roman" w:eastAsia="Times New Roman" w:hAnsi="Times New Roman"/>
          <w:color w:val="cccccc"/>
          <w:sz w:val="24"/>
          <w:szCs w:val="24"/>
        </w:rPr>
        <w:t>:</w:t>
      </w:r>
      <w:r>
        <w:rPr>
          <w:rFonts w:ascii="Times New Roman" w:cs="Times New Roman" w:eastAsia="Times New Roman" w:hAnsi="Times New Roman"/>
          <w:color w:val="cccccc"/>
          <w:spacing w:val="-28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measure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reaction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supports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loaded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beam.</w:t>
      </w:r>
    </w:p>
    <w:p>
      <w:pPr>
        <w:pStyle w:val="style0"/>
        <w:spacing w:before="84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Apparatus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:</w:t>
      </w:r>
      <w:r>
        <w:rPr>
          <w:rFonts w:ascii="Times New Roman" w:cs="Times New Roman" w:eastAsia="Times New Roman" w:hAnsi="Times New Roman"/>
          <w:color w:val="cccccc"/>
          <w:spacing w:val="-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-19"/>
          <w:w w:val="100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ooden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beam.</w:t>
      </w:r>
      <w:r>
        <w:rPr>
          <w:rFonts w:ascii="Times New Roman" w:cs="Times New Roman" w:eastAsia="Times New Roman" w:hAnsi="Times New Roman"/>
          <w:color w:val="cccccc"/>
          <w:spacing w:val="-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wo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spring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balances,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various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sizes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weights,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meter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rule</w:t>
      </w:r>
    </w:p>
    <w:p>
      <w:pPr>
        <w:pStyle w:val="style0"/>
        <w:spacing w:before="1" w:after="0" w:lineRule="exact" w:line="190"/>
        <w:jc w:val="left"/>
        <w:rPr>
          <w:sz w:val="19"/>
          <w:szCs w:val="19"/>
        </w:rPr>
      </w:pPr>
    </w:p>
    <w:p>
      <w:pPr>
        <w:pStyle w:val="style0"/>
        <w:spacing w:before="0" w:after="0" w:lineRule="auto" w:line="240"/>
        <w:ind w:left="114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inline distT="0" distB="0" distL="0" distR="0">
            <wp:extent cx="5980442" cy="2560320"/>
            <wp:effectExtent l="0" t="0" r="0" b="0"/>
            <wp:docPr id="1078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80442" cy="25603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88" w:after="0" w:lineRule="auto" w:line="240"/>
        <w:ind w:left="1129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4.0: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Meter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rule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suspended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spring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balances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hanged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wooden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beam</w:t>
      </w:r>
    </w:p>
    <w:p>
      <w:pPr>
        <w:pStyle w:val="style0"/>
        <w:spacing w:before="7" w:after="0" w:lineRule="exact" w:line="110"/>
        <w:jc w:val="left"/>
        <w:rPr>
          <w:sz w:val="11"/>
          <w:szCs w:val="11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Method/P</w:t>
      </w:r>
      <w:r>
        <w:rPr>
          <w:rFonts w:ascii="Times New Roman" w:cs="Times New Roman" w:eastAsia="Times New Roman" w:hAnsi="Times New Roman"/>
          <w:b/>
          <w:bCs/>
          <w:color w:val="cccccc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ocedu</w:t>
      </w:r>
      <w:r>
        <w:rPr>
          <w:rFonts w:ascii="Times New Roman" w:cs="Times New Roman" w:eastAsia="Times New Roman" w:hAnsi="Times New Roman"/>
          <w:b/>
          <w:bCs/>
          <w:color w:val="cccccc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:</w:t>
      </w:r>
    </w:p>
    <w:p>
      <w:pPr>
        <w:pStyle w:val="style0"/>
        <w:tabs>
          <w:tab w:val="left" w:leader="none" w:pos="540"/>
        </w:tabs>
        <w:spacing w:before="84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(I)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Suspend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beam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two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spring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balances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shown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diagram</w:t>
      </w:r>
    </w:p>
    <w:p>
      <w:pPr>
        <w:pStyle w:val="style0"/>
        <w:spacing w:before="84" w:after="0" w:lineRule="auto" w:line="312"/>
        <w:ind w:left="102" w:right="48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(ii)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3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Note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reading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spring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balances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before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loading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beam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suspended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(Let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readings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cccccc"/>
          <w:spacing w:val="-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-4"/>
          <w:sz w:val="12"/>
          <w:szCs w:val="12"/>
        </w:rPr>
        <w:t>1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cccccc"/>
          <w:spacing w:val="-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-4"/>
          <w:sz w:val="12"/>
          <w:szCs w:val="12"/>
        </w:rPr>
        <w:t>1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(N)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respectively)</w:t>
      </w:r>
    </w:p>
    <w:p>
      <w:pPr>
        <w:pStyle w:val="style0"/>
        <w:spacing w:before="0" w:after="0" w:lineRule="exact" w:line="248"/>
        <w:ind w:left="1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(iii)</w:t>
      </w:r>
      <w:r>
        <w:rPr>
          <w:rFonts w:ascii="Times New Roman" w:cs="Times New Roman" w:eastAsia="Times New Roman" w:hAnsi="Times New Roman"/>
          <w:color w:val="cccccc"/>
          <w:spacing w:val="2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Place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specified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weights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beam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instructed,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take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reading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spring</w:t>
      </w:r>
    </w:p>
    <w:p>
      <w:pPr>
        <w:pStyle w:val="style0"/>
        <w:spacing w:before="84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balance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(W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-4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cccccc"/>
          <w:spacing w:val="-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-4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)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N</w:t>
      </w:r>
    </w:p>
    <w:p>
      <w:pPr>
        <w:pStyle w:val="style0"/>
        <w:spacing w:before="60" w:after="0" w:lineRule="auto" w:line="288"/>
        <w:ind w:left="102" w:right="638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(iv)</w:t>
      </w:r>
      <w:r>
        <w:rPr>
          <w:rFonts w:ascii="Times New Roman" w:cs="Times New Roman" w:eastAsia="Times New Roman" w:hAnsi="Times New Roman"/>
          <w:color w:val="cccccc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reaction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support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due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weight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added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would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(</w:t>
      </w:r>
      <w:r>
        <w:rPr>
          <w:rFonts w:ascii="Times New Roman" w:cs="Times New Roman" w:eastAsia="Times New Roman" w:hAnsi="Times New Roman"/>
          <w:color w:val="cccccc"/>
          <w:spacing w:val="-1"/>
          <w:w w:val="100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-4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-W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-4"/>
          <w:sz w:val="12"/>
          <w:szCs w:val="12"/>
        </w:rPr>
        <w:t>1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)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(T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-4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-T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-4"/>
          <w:sz w:val="12"/>
          <w:szCs w:val="12"/>
        </w:rPr>
        <w:t>1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)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(v)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47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Repeat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color w:val="cccccc"/>
          <w:spacing w:val="-5"/>
          <w:w w:val="100"/>
          <w:position w:val="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ferent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weights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given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your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position w:val="0"/>
          <w:sz w:val="24"/>
          <w:szCs w:val="24"/>
        </w:rPr>
        <w:t>instructor</w:t>
      </w:r>
    </w:p>
    <w:p>
      <w:pPr>
        <w:pStyle w:val="style0"/>
        <w:spacing w:after="0" w:lineRule="auto" w:line="288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00" w:right="1080" w:bottom="1500" w:left="1180" w:header="0" w:footer="1301" w:gutter="0"/>
        </w:sectPr>
      </w:pPr>
    </w:p>
    <w:p>
      <w:pPr>
        <w:pStyle w:val="style0"/>
        <w:spacing w:before="64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abulate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your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readings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table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shown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below:</w:t>
      </w:r>
    </w:p>
    <w:p>
      <w:pPr>
        <w:pStyle w:val="style0"/>
        <w:spacing w:before="1" w:after="0" w:lineRule="exact" w:line="140"/>
        <w:jc w:val="left"/>
        <w:rPr>
          <w:sz w:val="14"/>
          <w:szCs w:val="14"/>
        </w:rPr>
      </w:pPr>
    </w:p>
    <w:p>
      <w:pPr>
        <w:pStyle w:val="style0"/>
        <w:spacing w:before="0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able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4.1;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able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27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alues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1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19" w:after="0" w:lineRule="auto" w:line="240"/>
        <w:ind w:left="5737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1079" type="#_x0000_t202" filled="f" stroked="f" style="position:absolute;margin-left:75.79pt;margin-top:-14.2pt;width:251.32pt;height:623.04pt;z-index:-2147483638;mso-position-horizontal-relative:page;mso-position-vertical-relative:text;mso-width-relative:page;mso-height-relative:page;mso-wrap-distance-left:0.0pt;mso-wrap-distance-right:0.0pt;visibility:visible;">
            <v:stroke on="f"/>
            <v:fill/>
            <v:textbox inset=".0pt,.0pt,.0pt,.0pt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firstRow="0" w:lastRow="0" w:firstColumn="0" w:lastColumn="0" w:noHBand="0" w:noVBand="1"/>
                  </w:tblPr>
                  <w:tblGrid/>
                  <w:tr>
                    <w:trPr>
                      <w:trHeight w:val="1657" w:hRule="exact"/>
                      <w:jc w:val="left"/>
                    </w:trPr>
                    <w:tc>
                      <w:tcPr>
                        <w:tcW w:w="1339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extDirection w:val="btLr"/>
                        <w:tcFitText w:val="false"/>
                      </w:tcPr>
                      <w:p>
                        <w:pPr>
                          <w:pStyle w:val="style0"/>
                          <w:spacing w:before="93" w:after="0" w:lineRule="auto" w:line="339"/>
                          <w:ind w:left="93" w:right="338"/>
                          <w:jc w:val="left"/>
                          <w:rPr>
                            <w:rFonts w:ascii="Calibri" w:cs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1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TIONS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(T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-3"/>
                            <w:sz w:val="11"/>
                            <w:szCs w:val="11"/>
                          </w:rPr>
                          <w:t>2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  <w:t>-T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-3"/>
                            <w:sz w:val="11"/>
                            <w:szCs w:val="11"/>
                          </w:rPr>
                          <w:t>1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  <w:t>)Y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  <w:t>(Nm)</w:t>
                        </w:r>
                      </w:p>
                    </w:tc>
                    <w:tc>
                      <w:tcPr>
                        <w:tcW w:w="689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84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646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67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767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</w:tr>
                  <w:tr>
                    <w:tblPrEx/>
                    <w:trPr>
                      <w:trHeight w:val="1514" w:hRule="exact"/>
                      <w:jc w:val="left"/>
                    </w:trPr>
                    <w:tc>
                      <w:tcPr>
                        <w:tcW w:w="1339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extDirection w:val="btLr"/>
                        <w:tcFitText w:val="false"/>
                      </w:tcPr>
                      <w:p>
                        <w:pPr>
                          <w:pStyle w:val="style0"/>
                          <w:spacing w:before="93" w:after="0" w:lineRule="auto" w:line="321"/>
                          <w:ind w:left="93" w:right="314"/>
                          <w:jc w:val="left"/>
                          <w:rPr>
                            <w:rFonts w:ascii="Calibri" w:cs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CHANGE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IN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WT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(N)</w:t>
                        </w:r>
                      </w:p>
                      <w:p>
                        <w:pPr>
                          <w:pStyle w:val="style0"/>
                          <w:spacing w:before="19" w:after="0" w:lineRule="auto" w:line="240"/>
                          <w:ind w:left="93" w:right="-20"/>
                          <w:jc w:val="left"/>
                          <w:rPr>
                            <w:rFonts w:ascii="Calibri" w:cs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(T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-3"/>
                            <w:sz w:val="11"/>
                            <w:szCs w:val="11"/>
                          </w:rPr>
                          <w:t>2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  <w:t>-T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-3"/>
                            <w:sz w:val="11"/>
                            <w:szCs w:val="11"/>
                          </w:rPr>
                          <w:t>1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  <w:t>)</w:t>
                        </w:r>
                      </w:p>
                    </w:tc>
                    <w:tc>
                      <w:tcPr>
                        <w:tcW w:w="689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84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646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67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767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</w:tr>
                  <w:tr>
                    <w:tblPrEx/>
                    <w:trPr>
                      <w:trHeight w:val="800" w:hRule="exact"/>
                      <w:jc w:val="left"/>
                    </w:trPr>
                    <w:tc>
                      <w:tcPr>
                        <w:tcW w:w="1339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extDirection w:val="btLr"/>
                        <w:tcFitText w:val="false"/>
                      </w:tcPr>
                      <w:p>
                        <w:pPr>
                          <w:pStyle w:val="style0"/>
                          <w:spacing w:before="93" w:after="0" w:lineRule="auto" w:line="321"/>
                          <w:ind w:left="93" w:right="314"/>
                          <w:jc w:val="left"/>
                          <w:rPr>
                            <w:rFonts w:ascii="Calibri" w:cs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WT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(N)</w:t>
                        </w:r>
                      </w:p>
                    </w:tc>
                    <w:tc>
                      <w:tcPr>
                        <w:tcW w:w="689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84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646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67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767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</w:tr>
                  <w:tr>
                    <w:tblPrEx/>
                    <w:trPr>
                      <w:trHeight w:val="800" w:hRule="exact"/>
                      <w:jc w:val="left"/>
                    </w:trPr>
                    <w:tc>
                      <w:tcPr>
                        <w:tcW w:w="1339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extDirection w:val="btLr"/>
                        <w:tcFitText w:val="false"/>
                      </w:tcPr>
                      <w:p>
                        <w:pPr>
                          <w:pStyle w:val="style0"/>
                          <w:spacing w:before="93" w:after="0" w:lineRule="auto" w:line="321"/>
                          <w:ind w:left="93" w:right="314"/>
                          <w:jc w:val="left"/>
                          <w:rPr>
                            <w:rFonts w:ascii="Calibri" w:cs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WT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(N)</w:t>
                        </w:r>
                      </w:p>
                    </w:tc>
                    <w:tc>
                      <w:tcPr>
                        <w:tcW w:w="689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84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646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67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767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</w:tr>
                  <w:tr>
                    <w:tblPrEx/>
                    <w:trPr>
                      <w:trHeight w:val="966" w:hRule="exact"/>
                      <w:jc w:val="left"/>
                    </w:trPr>
                    <w:tc>
                      <w:tcPr>
                        <w:tcW w:w="1339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extDirection w:val="btLr"/>
                        <w:tcFitText w:val="false"/>
                      </w:tcPr>
                      <w:p>
                        <w:pPr>
                          <w:pStyle w:val="style0"/>
                          <w:spacing w:before="93" w:after="0" w:lineRule="auto" w:line="321"/>
                          <w:ind w:left="93" w:right="133"/>
                          <w:jc w:val="left"/>
                          <w:rPr>
                            <w:rFonts w:ascii="Calibri" w:cs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DI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-2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-17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AN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CE</w:t>
                        </w:r>
                      </w:p>
                      <w:p>
                        <w:pPr>
                          <w:pStyle w:val="style0"/>
                          <w:spacing w:before="0" w:after="0" w:lineRule="auto" w:line="240"/>
                          <w:ind w:left="93" w:right="-20"/>
                          <w:jc w:val="left"/>
                          <w:rPr>
                            <w:rFonts w:ascii="Calibri" w:cs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(m)</w:t>
                        </w:r>
                      </w:p>
                    </w:tc>
                    <w:tc>
                      <w:tcPr>
                        <w:tcW w:w="689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84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646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67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767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</w:tr>
                  <w:tr>
                    <w:tblPrEx/>
                    <w:trPr>
                      <w:trHeight w:val="1806" w:hRule="exact"/>
                      <w:jc w:val="left"/>
                    </w:trPr>
                    <w:tc>
                      <w:tcPr>
                        <w:tcW w:w="1339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extDirection w:val="btLr"/>
                        <w:tcFitText w:val="false"/>
                      </w:tcPr>
                      <w:p>
                        <w:pPr>
                          <w:pStyle w:val="style0"/>
                          <w:spacing w:before="93" w:after="0" w:lineRule="auto" w:line="324"/>
                          <w:ind w:left="93" w:right="601"/>
                          <w:jc w:val="left"/>
                          <w:rPr>
                            <w:rFonts w:ascii="Calibri" w:cs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1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TIONS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(W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-3"/>
                            <w:sz w:val="11"/>
                            <w:szCs w:val="11"/>
                          </w:rPr>
                          <w:t>2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  <w:t>-W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-3"/>
                            <w:sz w:val="11"/>
                            <w:szCs w:val="11"/>
                          </w:rPr>
                          <w:t>1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  <w:t>)X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  <w:t>(Nm)</w:t>
                        </w:r>
                      </w:p>
                    </w:tc>
                    <w:tc>
                      <w:tcPr>
                        <w:tcW w:w="689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84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646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67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767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</w:tr>
                  <w:tr>
                    <w:tblPrEx/>
                    <w:trPr>
                      <w:trHeight w:val="1634" w:hRule="exact"/>
                      <w:jc w:val="left"/>
                    </w:trPr>
                    <w:tc>
                      <w:tcPr>
                        <w:tcW w:w="1339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extDirection w:val="btLr"/>
                        <w:tcFitText w:val="false"/>
                      </w:tcPr>
                      <w:p>
                        <w:pPr>
                          <w:pStyle w:val="style0"/>
                          <w:spacing w:before="93" w:after="0" w:lineRule="auto" w:line="321"/>
                          <w:ind w:left="93" w:right="79"/>
                          <w:jc w:val="left"/>
                          <w:rPr>
                            <w:rFonts w:ascii="Calibri" w:cs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CHANGE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IN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WT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(N)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(W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-3"/>
                            <w:sz w:val="11"/>
                            <w:szCs w:val="11"/>
                          </w:rPr>
                          <w:t>2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  <w:t>-W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-3"/>
                            <w:sz w:val="11"/>
                            <w:szCs w:val="11"/>
                          </w:rPr>
                          <w:t>1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  <w:t>)</w:t>
                        </w:r>
                      </w:p>
                    </w:tc>
                    <w:tc>
                      <w:tcPr>
                        <w:tcW w:w="689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84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646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67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767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</w:tr>
                  <w:tr>
                    <w:tblPrEx/>
                    <w:trPr>
                      <w:trHeight w:val="795" w:hRule="exact"/>
                      <w:jc w:val="left"/>
                    </w:trPr>
                    <w:tc>
                      <w:tcPr>
                        <w:tcW w:w="1339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extDirection w:val="btLr"/>
                        <w:tcFitText w:val="false"/>
                      </w:tcPr>
                      <w:p>
                        <w:pPr>
                          <w:pStyle w:val="style0"/>
                          <w:spacing w:before="93" w:after="0" w:lineRule="auto" w:line="315"/>
                          <w:ind w:left="93" w:right="307"/>
                          <w:jc w:val="both"/>
                          <w:rPr>
                            <w:rFonts w:ascii="Calibri" w:cs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WT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-3"/>
                            <w:sz w:val="11"/>
                            <w:szCs w:val="11"/>
                          </w:rPr>
                          <w:t>1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-3"/>
                            <w:sz w:val="11"/>
                            <w:szCs w:val="11"/>
                          </w:rPr>
                          <w:t xml:space="preserve"> 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  <w:t>(N)</w:t>
                        </w:r>
                      </w:p>
                    </w:tc>
                    <w:tc>
                      <w:tcPr>
                        <w:tcW w:w="689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84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646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67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767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</w:tr>
                  <w:tr>
                    <w:tblPrEx/>
                    <w:trPr>
                      <w:trHeight w:val="753" w:hRule="exact"/>
                      <w:jc w:val="left"/>
                    </w:trPr>
                    <w:tc>
                      <w:tcPr>
                        <w:tcW w:w="1339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extDirection w:val="btLr"/>
                        <w:tcFitText w:val="false"/>
                      </w:tcPr>
                      <w:p>
                        <w:pPr>
                          <w:pStyle w:val="style0"/>
                          <w:spacing w:before="93" w:after="0" w:lineRule="auto" w:line="315"/>
                          <w:ind w:left="93" w:right="265"/>
                          <w:jc w:val="both"/>
                          <w:rPr>
                            <w:rFonts w:ascii="Calibri" w:cs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WT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-3"/>
                            <w:sz w:val="11"/>
                            <w:szCs w:val="11"/>
                          </w:rPr>
                          <w:t>2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-3"/>
                            <w:sz w:val="11"/>
                            <w:szCs w:val="11"/>
                          </w:rPr>
                          <w:t xml:space="preserve"> 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  <w:t>(N)</w:t>
                        </w:r>
                      </w:p>
                    </w:tc>
                    <w:tc>
                      <w:tcPr>
                        <w:tcW w:w="689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84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646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67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767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</w:tr>
                  <w:tr>
                    <w:tblPrEx/>
                    <w:trPr>
                      <w:trHeight w:val="924" w:hRule="exact"/>
                      <w:jc w:val="left"/>
                    </w:trPr>
                    <w:tc>
                      <w:tcPr>
                        <w:tcW w:w="1339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extDirection w:val="btLr"/>
                        <w:tcFitText w:val="false"/>
                      </w:tcPr>
                      <w:p>
                        <w:pPr>
                          <w:pStyle w:val="style0"/>
                          <w:spacing w:before="93" w:after="0" w:lineRule="auto" w:line="321"/>
                          <w:ind w:left="93" w:right="91"/>
                          <w:jc w:val="left"/>
                          <w:rPr>
                            <w:rFonts w:ascii="Calibri" w:cs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DI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-2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-17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AN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CE</w:t>
                        </w:r>
                      </w:p>
                      <w:p>
                        <w:pPr>
                          <w:pStyle w:val="style0"/>
                          <w:spacing w:before="0" w:after="0" w:lineRule="auto" w:line="240"/>
                          <w:ind w:left="93" w:right="-20"/>
                          <w:jc w:val="left"/>
                          <w:rPr>
                            <w:rFonts w:ascii="Calibri" w:cs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X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(m)</w:t>
                        </w:r>
                      </w:p>
                    </w:tc>
                    <w:tc>
                      <w:tcPr>
                        <w:tcW w:w="689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84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646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67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  <w:tc>
                      <w:tcPr>
                        <w:tcW w:w="767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cFitText w:val="false"/>
                      </w:tcPr>
                      <w:p>
                        <w:pPr>
                          <w:pStyle w:val="style0"/>
                          <w:rPr/>
                        </w:pPr>
                      </w:p>
                    </w:tc>
                  </w:tr>
                  <w:tr>
                    <w:tblPrEx/>
                    <w:trPr>
                      <w:trHeight w:val="751" w:hRule="exact"/>
                      <w:jc w:val="left"/>
                    </w:trPr>
                    <w:tc>
                      <w:tcPr>
                        <w:tcW w:w="1339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extDirection w:val="btLr"/>
                        <w:tcFitText w:val="false"/>
                      </w:tcPr>
                      <w:p>
                        <w:pPr>
                          <w:pStyle w:val="style0"/>
                          <w:spacing w:before="93" w:after="0" w:lineRule="auto" w:line="240"/>
                          <w:ind w:left="93" w:right="-20"/>
                          <w:jc w:val="left"/>
                          <w:rPr>
                            <w:rFonts w:ascii="Calibri" w:cs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S/N</w:t>
                        </w:r>
                      </w:p>
                    </w:tc>
                    <w:tc>
                      <w:tcPr>
                        <w:tcW w:w="689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extDirection w:val="btLr"/>
                        <w:tcFitText w:val="false"/>
                      </w:tcPr>
                      <w:p>
                        <w:pPr>
                          <w:pStyle w:val="style0"/>
                          <w:spacing w:before="93" w:after="0" w:lineRule="auto" w:line="240"/>
                          <w:ind w:left="93" w:right="-20"/>
                          <w:jc w:val="left"/>
                          <w:rPr>
                            <w:rFonts w:ascii="Calibri" w:cs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1</w:t>
                        </w:r>
                      </w:p>
                    </w:tc>
                    <w:tc>
                      <w:tcPr>
                        <w:tcW w:w="84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extDirection w:val="btLr"/>
                        <w:tcFitText w:val="false"/>
                      </w:tcPr>
                      <w:p>
                        <w:pPr>
                          <w:pStyle w:val="style0"/>
                          <w:spacing w:before="93" w:after="0" w:lineRule="auto" w:line="240"/>
                          <w:ind w:left="93" w:right="-20"/>
                          <w:jc w:val="left"/>
                          <w:rPr>
                            <w:rFonts w:ascii="Calibri" w:cs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2</w:t>
                        </w:r>
                      </w:p>
                    </w:tc>
                    <w:tc>
                      <w:tcPr>
                        <w:tcW w:w="646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extDirection w:val="btLr"/>
                        <w:tcFitText w:val="false"/>
                      </w:tcPr>
                      <w:p>
                        <w:pPr>
                          <w:pStyle w:val="style0"/>
                          <w:spacing w:before="93" w:after="0" w:lineRule="auto" w:line="240"/>
                          <w:ind w:left="93" w:right="-20"/>
                          <w:jc w:val="left"/>
                          <w:rPr>
                            <w:rFonts w:ascii="Calibri" w:cs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3</w:t>
                        </w:r>
                      </w:p>
                    </w:tc>
                    <w:tc>
                      <w:tcPr>
                        <w:tcW w:w="67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extDirection w:val="btLr"/>
                        <w:tcFitText w:val="false"/>
                      </w:tcPr>
                      <w:p>
                        <w:pPr>
                          <w:pStyle w:val="style0"/>
                          <w:spacing w:before="93" w:after="0" w:lineRule="auto" w:line="240"/>
                          <w:ind w:left="93" w:right="-20"/>
                          <w:jc w:val="left"/>
                          <w:rPr>
                            <w:rFonts w:ascii="Calibri" w:cs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4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textDirection w:val="btLr"/>
                        <w:tcFitText w:val="false"/>
                      </w:tcPr>
                      <w:p>
                        <w:pPr>
                          <w:pStyle w:val="style0"/>
                          <w:spacing w:before="93" w:after="0" w:lineRule="auto" w:line="240"/>
                          <w:ind w:left="93" w:right="-20"/>
                          <w:jc w:val="left"/>
                          <w:rPr>
                            <w:rFonts w:ascii="Calibri" w:cs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cs="Calibri" w:eastAsia="Calibri" w:hAnsi="Calibri"/>
                            <w:color w:val="231f20"/>
                            <w:spacing w:val="0"/>
                            <w:w w:val="100"/>
                            <w:sz w:val="22"/>
                            <w:szCs w:val="22"/>
                          </w:rPr>
                          <w:t>5</w:t>
                        </w:r>
                      </w:p>
                    </w:tc>
                  </w:tr>
                </w:tbl>
                <w:p>
                  <w:pPr>
                    <w:pStyle w:val="style0"/>
                    <w:spacing w:before="0" w:after="0" w:lineRule="auto" w:line="240"/>
                    <w:jc w:val="left"/>
                    <w:rPr/>
                  </w:pPr>
                </w:p>
              </w:txbxContent>
            </v:textbox>
          </v:shape>
        </w:pic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EXERCISES</w:t>
      </w:r>
    </w:p>
    <w:p>
      <w:pPr>
        <w:pStyle w:val="style0"/>
        <w:spacing w:before="84" w:after="0" w:lineRule="auto" w:line="312"/>
        <w:ind w:left="5737" w:right="455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(i)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Determine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reaction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beam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supports</w:t>
      </w:r>
    </w:p>
    <w:p>
      <w:pPr>
        <w:pStyle w:val="style0"/>
        <w:spacing w:before="3" w:after="0" w:lineRule="auto" w:line="312"/>
        <w:ind w:left="5737" w:right="195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(ii)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Calculate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downward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forces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upwards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forces,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write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down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observation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notice.</w:t>
      </w:r>
    </w:p>
    <w:p>
      <w:pPr>
        <w:pStyle w:val="style0"/>
        <w:spacing w:before="3" w:after="0" w:lineRule="auto" w:line="312"/>
        <w:ind w:left="5737" w:right="49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(iii)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What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color w:val="231f20"/>
          <w:spacing w:val="-5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ference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between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your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calculated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values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observed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values?</w:t>
      </w:r>
    </w:p>
    <w:p>
      <w:pPr>
        <w:pStyle w:val="style0"/>
        <w:spacing w:before="3" w:after="0" w:lineRule="auto" w:line="240"/>
        <w:ind w:left="5737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(iv)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What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do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understand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by</w:t>
      </w:r>
    </w:p>
    <w:p>
      <w:pPr>
        <w:pStyle w:val="style0"/>
        <w:spacing w:before="84" w:after="0" w:lineRule="auto" w:line="240"/>
        <w:ind w:left="5737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Beam?</w:t>
      </w:r>
    </w:p>
    <w:p>
      <w:pPr>
        <w:pStyle w:val="style0"/>
        <w:spacing w:before="84" w:after="0" w:lineRule="auto" w:line="312"/>
        <w:ind w:left="5737" w:right="211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(v)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What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color w:val="231f20"/>
          <w:spacing w:val="-5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ference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between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beam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column?</w:t>
      </w:r>
    </w:p>
    <w:p>
      <w:pPr>
        <w:pStyle w:val="style0"/>
        <w:spacing w:after="0" w:lineRule="auto" w:line="312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80" w:right="1400" w:bottom="1500" w:left="1180" w:header="0" w:footer="1301" w:gutter="0"/>
        </w:sectPr>
      </w:pPr>
    </w:p>
    <w:p>
      <w:pPr>
        <w:pStyle w:val="style0"/>
        <w:spacing w:before="44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>EXPERIMENT</w:t>
      </w:r>
      <w:r>
        <w:rPr>
          <w:rFonts w:ascii="Times New Roman" w:cs="Times New Roman" w:eastAsia="Times New Roman" w:hAnsi="Times New Roman"/>
          <w:b/>
          <w:bCs/>
          <w:color w:val="cccccc"/>
          <w:spacing w:val="-5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>5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18" w:after="0" w:lineRule="exact" w:line="280"/>
        <w:jc w:val="left"/>
        <w:rPr>
          <w:sz w:val="28"/>
          <w:szCs w:val="28"/>
        </w:rPr>
      </w:pPr>
    </w:p>
    <w:p>
      <w:pPr>
        <w:pStyle w:val="style0"/>
        <w:spacing w:before="12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>TITLE: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>MODULUS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>OF</w:t>
      </w:r>
      <w:r>
        <w:rPr>
          <w:rFonts w:ascii="Times New Roman" w:cs="Times New Roman" w:eastAsia="Times New Roman" w:hAnsi="Times New Roman"/>
          <w:b/>
          <w:bCs/>
          <w:color w:val="cccccc"/>
          <w:spacing w:val="-1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>ELASTICITY</w:t>
      </w:r>
    </w:p>
    <w:p>
      <w:pPr>
        <w:pStyle w:val="style0"/>
        <w:spacing w:before="3" w:after="0" w:lineRule="exact" w:line="130"/>
        <w:jc w:val="left"/>
        <w:rPr>
          <w:sz w:val="13"/>
          <w:szCs w:val="13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1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Aim/Objective:</w:t>
      </w:r>
      <w:r>
        <w:rPr>
          <w:rFonts w:ascii="Times New Roman" w:cs="Times New Roman" w:eastAsia="Times New Roman" w:hAnsi="Times New Roman"/>
          <w:b/>
          <w:bCs/>
          <w:color w:val="cccccc"/>
          <w:spacing w:val="-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determine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oung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Modulus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Elasticity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Steel.</w:t>
      </w:r>
    </w:p>
    <w:p>
      <w:pPr>
        <w:pStyle w:val="style0"/>
        <w:spacing w:before="0" w:after="0" w:lineRule="atLeast" w:line="360"/>
        <w:ind w:left="102" w:right="33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Apparatus: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Rigid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bod</w:t>
      </w:r>
      <w:r>
        <w:rPr>
          <w:rFonts w:ascii="Times New Roman" w:cs="Times New Roman" w:eastAsia="Times New Roman" w:hAnsi="Times New Roman"/>
          <w:color w:val="cccccc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long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steel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wire,</w:t>
      </w:r>
      <w:r>
        <w:rPr>
          <w:rFonts w:ascii="Times New Roman" w:cs="Times New Roman" w:eastAsia="Times New Roman" w:hAnsi="Times New Roman"/>
          <w:color w:val="cccccc"/>
          <w:spacing w:val="-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-27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ernier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scale/rule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suspended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near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wire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base,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micrometre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screw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gauge,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hanger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weights</w:t>
      </w:r>
    </w:p>
    <w:p>
      <w:pPr>
        <w:pStyle w:val="style0"/>
        <w:spacing w:before="9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1" w:after="0" w:lineRule="auto" w:line="240"/>
        <w:ind w:left="12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Theory: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Stress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Load/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Cross-sectional</w:t>
      </w:r>
      <w:r>
        <w:rPr>
          <w:rFonts w:ascii="Times New Roman" w:cs="Times New Roman" w:eastAsia="Times New Roman" w:hAnsi="Times New Roman"/>
          <w:color w:val="cccccc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Area</w:t>
      </w:r>
    </w:p>
    <w:p>
      <w:pPr>
        <w:pStyle w:val="style0"/>
        <w:spacing w:before="84" w:after="0" w:lineRule="auto" w:line="240"/>
        <w:ind w:left="10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Strain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Extension/Original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Length</w:t>
      </w:r>
    </w:p>
    <w:p>
      <w:pPr>
        <w:pStyle w:val="style0"/>
        <w:spacing w:before="84" w:after="0" w:lineRule="auto" w:line="240"/>
        <w:ind w:left="99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oung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Modulus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Stress/Strain</w:t>
      </w:r>
    </w:p>
    <w:p>
      <w:pPr>
        <w:pStyle w:val="style0"/>
        <w:spacing w:before="13" w:after="0" w:lineRule="exact" w:line="200"/>
        <w:jc w:val="left"/>
        <w:rPr>
          <w:sz w:val="20"/>
          <w:szCs w:val="20"/>
        </w:rPr>
      </w:pPr>
    </w:p>
    <w:p>
      <w:pPr>
        <w:pStyle w:val="style0"/>
        <w:spacing w:after="0" w:lineRule="exact" w:line="200"/>
        <w:jc w:val="left"/>
        <w:rPr>
          <w:sz w:val="20"/>
          <w:szCs w:val="20"/>
        </w:rPr>
        <w:sectPr>
          <w:pgSz w:w="11920" w:h="16840" w:orient="portrait"/>
          <w:pgMar w:top="1200" w:right="1680" w:bottom="1500" w:left="1180" w:header="0" w:footer="1301" w:gutter="0"/>
        </w:sectPr>
      </w:pPr>
    </w:p>
    <w:p>
      <w:pPr>
        <w:pStyle w:val="style0"/>
        <w:spacing w:before="19" w:after="0" w:lineRule="auto" w:line="240"/>
        <w:ind w:left="102" w:right="-76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DIAGRAM:</w:t>
      </w:r>
    </w:p>
    <w:p>
      <w:pPr>
        <w:pStyle w:val="style0"/>
        <w:spacing w:before="7" w:after="0" w:lineRule="exact" w:line="190"/>
        <w:jc w:val="left"/>
        <w:rPr>
          <w:sz w:val="19"/>
          <w:szCs w:val="19"/>
        </w:rPr>
      </w:pPr>
      <w:r>
        <w:br w:type="column"/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294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RIGID</w:t>
      </w:r>
      <w:r>
        <w:rPr>
          <w:rFonts w:ascii="Times New Roman" w:cs="Times New Roman" w:eastAsia="Times New Roman" w:hAnsi="Times New Roman"/>
          <w:color w:val="cccccc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BODY</w:t>
      </w:r>
    </w:p>
    <w:p>
      <w:pPr>
        <w:pStyle w:val="style0"/>
        <w:spacing w:before="0" w:after="0" w:lineRule="exact" w:line="130"/>
        <w:jc w:val="left"/>
        <w:rPr>
          <w:sz w:val="13"/>
          <w:szCs w:val="13"/>
        </w:rPr>
      </w:pPr>
    </w:p>
    <w:p>
      <w:pPr>
        <w:pStyle w:val="style0"/>
        <w:spacing w:before="0" w:after="0" w:lineRule="auto" w:line="240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080" filled="f" stroked="f" style="position:absolute;margin-left:358.96pt;margin-top:1.75pt;width:100.88pt;height:169.99pt;z-index:-2147483636;mso-position-horizontal-relative:page;mso-position-vertical-relative:text;mso-width-relative:page;mso-height-relative:page;mso-wrap-distance-left:0.0pt;mso-wrap-distance-right:0.0pt;visibility:visible;" coordsize="2018,3400" coordorigin="7179,35">
            <v:group id="1081" filled="f" stroked="f" style="position:absolute;left:8013.0;top:98.0;width:126.0;height:1653.0;z-index:43;mso-position-horizontal-relative:text;mso-position-vertical-relative:text;mso-width-relative:page;mso-height-relative:page;visibility:visible;" coordsize="126,1653" coordorigin="8013,98">
              <v:shape id="1082" coordsize="126,1653" coordorigin="8013,98" path="m8069,182l8069,1751,8083,1751,8083,196,8069,182xe" fillcolor="black" stroked="f" style="position:absolute;left:8013.0;top:98.0;width:126.0;height:1653.0;z-index:44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083" coordsize="126,1653" coordorigin="8013,98" path="m8069,98l8013,210,8069,210,8069,182,8121,182,8069,98xe" fillcolor="black" stroked="f" style="position:absolute;left:8013.0;top:98.0;width:126.0;height:1653.0;z-index:45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084" coordsize="126,1653" coordorigin="8013,98" path="m8121,182l8069,182,8083,196,8083,210,8139,210,8121,182xe" fillcolor="black" stroked="f" style="position:absolute;left:8013.0;top:98.0;width:126.0;height:1653.0;z-index:46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fill/>
            </v:group>
            <v:group id="1085" filled="f" stroked="f" style="position:absolute;left:8076.0;top:182.0;width:2.0;height:1569.0;z-index:47;mso-position-horizontal-relative:text;mso-position-vertical-relative:text;mso-width-relative:page;mso-height-relative:page;visibility:visible;" coordsize="2,1569" coordorigin="8076,182">
              <v:shape id="1086" coordsize="0,1569" coordorigin="8076,182" path="m8076,182l8076,1751e" filled="f" style="position:absolute;left:8076.0;top:182.0;width:2.0;height:1569.0;z-index:48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087" filled="f" stroked="f" style="position:absolute;left:8013.0;top:98.0;width:126.0;height:112.0;z-index:49;mso-position-horizontal-relative:text;mso-position-vertical-relative:text;mso-width-relative:page;mso-height-relative:page;visibility:visible;" coordsize="126,112" coordorigin="8013,98">
              <v:shape id="1088" coordsize="126,112" coordorigin="8013,98" path="m8013,210l8069,98,8139,210,8013,210xe" filled="f" style="position:absolute;left:8013.0;top:98.0;width:126.0;height:112.0;z-index:50;mso-position-horizontal-relative:text;mso-position-vertical-relative:text;mso-width-relative:page;mso-height-relative:page;visibility:visible;">
                <v:stroke weight=".22pt"/>
                <v:fill/>
                <v:path arrowok="t"/>
              </v:shape>
              <v:fill/>
            </v:group>
            <v:group id="1089" filled="f" stroked="f" style="position:absolute;left:7186.0;top:42.0;width:2004.0;height:14.0;z-index:51;mso-position-horizontal-relative:text;mso-position-vertical-relative:text;mso-width-relative:page;mso-height-relative:page;visibility:visible;" coordsize="2004,14" coordorigin="7186,42">
              <v:shape id="1090" coordsize="2004,14" coordorigin="7186,42" path="m7186,56l9190,42e" filled="f" style="position:absolute;left:7186.0;top:42.0;width:2004.0;height:14.0;z-index:52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091" filled="f" stroked="f" style="position:absolute;left:8041.0;top:1737.0;width:112.0;height:1695.0;z-index:53;mso-position-horizontal-relative:text;mso-position-vertical-relative:text;mso-width-relative:page;mso-height-relative:page;visibility:visible;" coordsize="112,1695" coordorigin="8041,1737">
              <v:shape id="1092" coordsize="112,1695" coordorigin="8041,1737" path="m8083,3315l8041,3321,8097,3433,8134,3349,8097,3349,8083,3335,8083,3315xe" fillcolor="black" stroked="f" style="position:absolute;left:8041.0;top:1737.0;width:112.0;height:1695.0;z-index:54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093" coordsize="112,1695" coordorigin="8041,1737" path="m8110,3312l8083,3315,8083,3335,8097,3349,8111,3349,8111,3335,8110,3312xe" fillcolor="black" stroked="f" style="position:absolute;left:8041.0;top:1737.0;width:112.0;height:1695.0;z-index:55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094" coordsize="112,1695" coordorigin="8041,1737" path="m8153,3306l8110,3312,8111,3335,8111,3349,8134,3349,8153,3306xe" fillcolor="black" stroked="f" style="position:absolute;left:8041.0;top:1737.0;width:112.0;height:1695.0;z-index:56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095" coordsize="112,1695" coordorigin="8041,1737" path="m8069,1737l8055,1737,8083,3315,8110,3312,8069,1737xe" fillcolor="black" stroked="f" style="position:absolute;left:8041.0;top:1737.0;width:112.0;height:1695.0;z-index:57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fill/>
            </v:group>
            <v:group id="1096" filled="f" stroked="f" style="position:absolute;left:8055.0;top:1737.0;width:56.0;height:1611.0;z-index:58;mso-position-horizontal-relative:text;mso-position-vertical-relative:text;mso-width-relative:page;mso-height-relative:page;visibility:visible;" coordsize="56,1611" coordorigin="8055,1737">
              <v:shape id="1097" coordsize="56,1611" coordorigin="8055,1737" path="m8069,1737l8111,3335,8111,3349,8097,3349,8083,3335,8055,1737,8069,1737xe" filled="f" style="position:absolute;left:8055.0;top:1737.0;width:56.0;height:1611.0;z-index:59;mso-position-horizontal-relative:text;mso-position-vertical-relative:text;mso-width-relative:page;mso-height-relative:page;visibility:visible;">
                <v:stroke weight=".22pt"/>
                <v:fill/>
                <v:path arrowok="t"/>
              </v:shape>
              <v:fill/>
            </v:group>
            <v:group id="1098" filled="f" stroked="f" style="position:absolute;left:8041.0;top:3306.0;width:112.0;height:126.0;z-index:60;mso-position-horizontal-relative:text;mso-position-vertical-relative:text;mso-width-relative:page;mso-height-relative:page;visibility:visible;" coordsize="112,126" coordorigin="8041,3306">
              <v:shape id="1099" coordsize="112,126" coordorigin="8041,3306" path="m8153,3306l8097,3433,8041,3321,8153,3306xe" filled="f" style="position:absolute;left:8041.0;top:3306.0;width:112.0;height:126.0;z-index:61;mso-position-horizontal-relative:text;mso-position-vertical-relative:text;mso-width-relative:page;mso-height-relative:page;visibility:visible;">
                <v:stroke weight=".22pt"/>
                <v:fill/>
                <v:path arrowok="t"/>
              </v:shape>
              <v:fill/>
            </v:group>
            <v:fill/>
          </v:group>
        </w:pic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4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w="11920" w:h="16840" w:orient="portrait"/>
          <w:pgMar w:top="1300" w:right="1680" w:bottom="1720" w:left="1180" w:header="720" w:footer="720" w:gutter="0"/>
          <w:cols w:equalWidth="0" w:num="2">
            <w:col w:w="1382" w:space="5142"/>
            <w:col w:w="2536"/>
          </w:cols>
        </w:sectPr>
      </w:pPr>
    </w:p>
    <w:p>
      <w:pPr>
        <w:pStyle w:val="style0"/>
        <w:spacing w:before="1" w:after="0" w:lineRule="exact" w:line="130"/>
        <w:jc w:val="left"/>
        <w:rPr>
          <w:sz w:val="13"/>
          <w:szCs w:val="13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after="0" w:lineRule="exact" w:line="200"/>
        <w:jc w:val="left"/>
        <w:rPr>
          <w:sz w:val="20"/>
          <w:szCs w:val="20"/>
        </w:rPr>
        <w:sectPr>
          <w:type w:val="continuous"/>
          <w:pgSz w:w="11920" w:h="16840" w:orient="portrait"/>
          <w:pgMar w:top="1300" w:right="1680" w:bottom="1720" w:left="1180" w:header="720" w:footer="720" w:gutter="0"/>
        </w:sect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240"/>
        <w:ind w:right="-20"/>
        <w:jc w:val="righ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99"/>
          <w:sz w:val="24"/>
          <w:szCs w:val="24"/>
        </w:rPr>
        <w:t>SPRING</w:t>
      </w:r>
    </w:p>
    <w:p>
      <w:pPr>
        <w:pStyle w:val="style0"/>
        <w:spacing w:before="20" w:after="0" w:lineRule="auto" w:line="240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5</w:t>
      </w:r>
    </w:p>
    <w:p>
      <w:pPr>
        <w:pStyle w:val="style0"/>
        <w:spacing w:before="1" w:after="0" w:lineRule="exact" w:line="150"/>
        <w:jc w:val="left"/>
        <w:rPr>
          <w:sz w:val="15"/>
          <w:szCs w:val="15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tabs>
          <w:tab w:val="left" w:leader="none" w:pos="600"/>
        </w:tabs>
        <w:spacing w:before="0" w:after="0" w:lineRule="auto" w:line="240"/>
        <w:ind w:left="25" w:right="-20"/>
        <w:jc w:val="left"/>
        <w:rPr>
          <w:rFonts w:ascii="Times New Roman" w:cs="Times New Roman" w:eastAsia="Times New Roman" w:hAnsi="Times New Roman"/>
          <w:sz w:val="19"/>
          <w:szCs w:val="19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6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19"/>
          <w:szCs w:val="19"/>
        </w:rPr>
        <w:t>VERNIER</w:t>
      </w:r>
      <w:r>
        <w:rPr>
          <w:rFonts w:ascii="Times New Roman" w:cs="Times New Roman" w:eastAsia="Times New Roman" w:hAnsi="Times New Roman"/>
          <w:color w:val="cccccc"/>
          <w:spacing w:val="38"/>
          <w:w w:val="100"/>
          <w:sz w:val="19"/>
          <w:szCs w:val="19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3"/>
          <w:sz w:val="19"/>
          <w:szCs w:val="19"/>
        </w:rPr>
        <w:t>SCALE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19"/>
          <w:szCs w:val="19"/>
        </w:rPr>
        <w:sectPr>
          <w:type w:val="continuous"/>
          <w:pgSz w:w="11920" w:h="16840" w:orient="portrait"/>
          <w:pgMar w:top="1300" w:right="1680" w:bottom="1720" w:left="1180" w:header="720" w:footer="720" w:gutter="0"/>
          <w:cols w:equalWidth="0" w:num="2">
            <w:col w:w="4920" w:space="1604"/>
            <w:col w:w="2536"/>
          </w:cols>
        </w:sectPr>
      </w:pPr>
    </w:p>
    <w:p>
      <w:pPr>
        <w:pStyle w:val="style0"/>
        <w:spacing w:before="1" w:after="0" w:lineRule="exact" w:line="130"/>
        <w:jc w:val="left"/>
        <w:rPr>
          <w:sz w:val="13"/>
          <w:szCs w:val="13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tabs>
          <w:tab w:val="left" w:leader="none" w:pos="6560"/>
        </w:tabs>
        <w:spacing w:before="20" w:after="0" w:lineRule="auto" w:line="240"/>
        <w:ind w:left="5544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w w:val="99"/>
          <w:sz w:val="24"/>
          <w:szCs w:val="24"/>
          <w:u w:val="single" w:color="000000"/>
        </w:rPr>
        <w:t xml:space="preserve"> </w:t>
      </w:r>
      <w:r>
        <w:rPr>
          <w:rFonts w:ascii="Times New Roman" w:cs="Times New Roman" w:eastAsia="Times New Roman" w:hAnsi="Times New Roman"/>
          <w:w w:val="100"/>
          <w:sz w:val="24"/>
          <w:szCs w:val="24"/>
          <w:u w:val="single" w:color="000000"/>
        </w:rPr>
        <w:t xml:space="preserve"> </w:t>
      </w:r>
      <w:r>
        <w:rPr>
          <w:rFonts w:ascii="Times New Roman" w:cs="Times New Roman" w:eastAsia="Times New Roman" w:hAnsi="Times New Roman"/>
          <w:spacing w:val="3"/>
          <w:w w:val="100"/>
          <w:sz w:val="24"/>
          <w:szCs w:val="24"/>
          <w:u w:val="single" w:color="000000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7</w:t>
      </w:r>
    </w:p>
    <w:p>
      <w:pPr>
        <w:pStyle w:val="style0"/>
        <w:spacing w:before="0" w:after="0" w:lineRule="exact" w:line="252"/>
        <w:ind w:left="3530" w:right="448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99"/>
          <w:sz w:val="24"/>
          <w:szCs w:val="24"/>
        </w:rPr>
        <w:t>WEIGHT</w:t>
      </w:r>
    </w:p>
    <w:p>
      <w:pPr>
        <w:pStyle w:val="style0"/>
        <w:spacing w:before="19" w:after="0" w:lineRule="exact" w:line="260"/>
        <w:jc w:val="left"/>
        <w:rPr>
          <w:sz w:val="26"/>
          <w:szCs w:val="26"/>
        </w:rPr>
      </w:pPr>
    </w:p>
    <w:p>
      <w:pPr>
        <w:pStyle w:val="style0"/>
        <w:tabs>
          <w:tab w:val="left" w:leader="none" w:pos="5800"/>
          <w:tab w:val="left" w:leader="none" w:pos="6580"/>
        </w:tabs>
        <w:spacing w:before="20" w:after="0" w:lineRule="auto" w:line="240"/>
        <w:ind w:left="5544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w w:val="99"/>
          <w:sz w:val="24"/>
          <w:szCs w:val="24"/>
          <w:u w:val="single" w:color="000000"/>
        </w:rPr>
        <w:t xml:space="preserve"> </w:t>
      </w:r>
      <w:r>
        <w:rPr>
          <w:rFonts w:ascii="Times New Roman" w:cs="Times New Roman" w:eastAsia="Times New Roman" w:hAnsi="Times New Roman"/>
          <w:w w:val="100"/>
          <w:sz w:val="24"/>
          <w:szCs w:val="24"/>
          <w:u w:val="single" w:color="000000"/>
        </w:rPr>
        <w:tab/>
      </w:r>
      <w:r>
        <w:rPr>
          <w:rFonts w:ascii="Times New Roman" w:cs="Times New Roman" w:eastAsia="Times New Roman" w:hAnsi="Times New Roman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8</w:t>
      </w:r>
    </w:p>
    <w:p>
      <w:pPr>
        <w:pStyle w:val="style0"/>
        <w:spacing w:before="0" w:after="0" w:lineRule="exact" w:line="150"/>
        <w:jc w:val="left"/>
        <w:rPr>
          <w:sz w:val="15"/>
          <w:szCs w:val="15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7" w:after="0" w:lineRule="auto" w:line="240"/>
        <w:ind w:left="2321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pict>
          <v:group id="1100" filled="f" stroked="f" style="position:absolute;margin-left:150.89pt;margin-top:-212.63pt;width:204.56pt;height:205.96pt;z-index:-2147483637;mso-position-horizontal-relative:page;mso-position-vertical-relative:text;mso-width-relative:page;mso-height-relative:page;mso-wrap-distance-left:0.0pt;mso-wrap-distance-right:0.0pt;visibility:visible;" coordsize="4091,4119" coordorigin="3018,-4253">
            <v:group id="1101" filled="f" stroked="f" style="position:absolute;left:3025.0;top:-4246.0;width:4077.0;height:168.0;z-index:62;mso-position-horizontal-relative:text;mso-position-vertical-relative:text;mso-width-relative:page;mso-height-relative:page;visibility:visible;" coordsize="4077,168" coordorigin="3025,-4246">
              <v:shape id="1102" coordsize="4077,168" coordorigin="3025,-4246" path="m3025,-4246l3025,-4078,7102,-4078,7102,-4246,3025,-4246xe" filled="f" style="position:absolute;left:3025.0;top:-4246.0;width:4077.0;height:168.0;z-index:63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03" filled="f" stroked="f" style="position:absolute;left:6710.0;top:-3783.0;width:210.0;height:2.0;z-index:64;mso-position-horizontal-relative:text;mso-position-vertical-relative:text;mso-width-relative:page;mso-height-relative:page;visibility:visible;" coordsize="210,2" coordorigin="6710,-3783">
              <v:shape id="1104" coordsize="210,0" coordorigin="6710,-3783" path="m6710,-3783l6920,-3783e" filled="f" style="position:absolute;left:6710.0;top:-3783.0;width:210.0;height:2.0;z-index:65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05" filled="f" stroked="f" style="position:absolute;left:6626.0;top:-3951.0;width:308.0;height:14.0;z-index:66;mso-position-horizontal-relative:text;mso-position-vertical-relative:text;mso-width-relative:page;mso-height-relative:page;visibility:visible;" coordsize="308,14" coordorigin="6626,-3951">
              <v:shape id="1106" coordsize="308,14" coordorigin="6626,-3951" path="m6626,-3951l6934,-3937e" filled="f" style="position:absolute;left:6626.0;top:-3951.0;width:308.0;height:14.0;z-index:67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07" filled="f" stroked="f" style="position:absolute;left:6668.0;top:-4064.0;width:42.0;height:3923.0;z-index:68;mso-position-horizontal-relative:text;mso-position-vertical-relative:text;mso-width-relative:page;mso-height-relative:page;visibility:visible;" coordsize="42,3923" coordorigin="6668,-4064">
              <v:shape id="1108" coordsize="42,3923" coordorigin="6668,-4064" path="m6668,-4064l6710,-140e" filled="f" style="position:absolute;left:6668.0;top:-4064.0;width:42.0;height:3923.0;z-index:69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09" filled="f" stroked="f" style="position:absolute;left:4986.0;top:-4078.0;width:420.0;height:448.0;z-index:70;mso-position-horizontal-relative:text;mso-position-vertical-relative:text;mso-width-relative:page;mso-height-relative:page;visibility:visible;" coordsize="420,448" coordorigin="4986,-4078">
              <v:shape id="1110" coordsize="420,448" coordorigin="4986,-4078" path="m5281,-4078l5169,-3923,5225,-3923,5225,-3783,4986,-3783,4986,-3629,5351,-3629,5351,-3923,5407,-3923,5281,-4078xe" filled="f" style="position:absolute;left:4986.0;top:-4078.0;width:420.0;height:448.0;z-index:71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11" filled="f" stroked="f" style="position:absolute;left:6696.0;top:-3405.0;width:154.0;height:2.0;z-index:72;mso-position-horizontal-relative:text;mso-position-vertical-relative:text;mso-width-relative:page;mso-height-relative:page;visibility:visible;" coordsize="154,2" coordorigin="6696,-3405">
              <v:shape id="1112" coordsize="154,0" coordorigin="6696,-3405" path="m6696,-3405l6850,-3405e" filled="f" style="position:absolute;left:6696.0;top:-3405.0;width:154.0;height:2.0;z-index:73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13" filled="f" stroked="f" style="position:absolute;left:6696.0;top:-3573.0;width:154.0;height:2.0;z-index:74;mso-position-horizontal-relative:text;mso-position-vertical-relative:text;mso-width-relative:page;mso-height-relative:page;visibility:visible;" coordsize="154,2" coordorigin="6696,-3573">
              <v:shape id="1114" coordsize="154,0" coordorigin="6696,-3573" path="m6696,-3573l6850,-3573e" filled="f" style="position:absolute;left:6696.0;top:-3573.0;width:154.0;height:2.0;z-index:75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15" filled="f" stroked="f" style="position:absolute;left:5183.0;top:-3643.0;width:14.0;height:1023.0;z-index:76;mso-position-horizontal-relative:text;mso-position-vertical-relative:text;mso-width-relative:page;mso-height-relative:page;visibility:visible;" coordsize="14,1023" coordorigin="5183,-3643">
              <v:shape id="1116" coordsize="14,1023" coordorigin="5183,-3643" path="m5183,-3643l5197,-2620e" filled="f" style="position:absolute;left:5183.0;top:-3643.0;width:14.0;height:1023.0;z-index:77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17" filled="f" stroked="f" style="position:absolute;left:6710.0;top:-2915.0;width:154.0;height:2.0;z-index:78;mso-position-horizontal-relative:text;mso-position-vertical-relative:text;mso-width-relative:page;mso-height-relative:page;visibility:visible;" coordsize="154,2" coordorigin="6710,-2915">
              <v:shape id="1118" coordsize="154,0" coordorigin="6710,-2915" path="m6710,-2915l6864,-2915e" filled="f" style="position:absolute;left:6710.0;top:-2915.0;width:154.0;height:2.0;z-index:79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19" filled="f" stroked="f" style="position:absolute;left:6696.0;top:-3083.0;width:168.0;height:2.0;z-index:80;mso-position-horizontal-relative:text;mso-position-vertical-relative:text;mso-width-relative:page;mso-height-relative:page;visibility:visible;" coordsize="168,2" coordorigin="6696,-3083">
              <v:shape id="1120" coordsize="168,0" coordorigin="6696,-3083" path="m6696,-3083l6864,-3083e" filled="f" style="position:absolute;left:6696.0;top:-3083.0;width:168.0;height:2.0;z-index:81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21" filled="f" stroked="f" style="position:absolute;left:6668.0;top:-3251.0;width:378.0;height:14.0;z-index:82;mso-position-horizontal-relative:text;mso-position-vertical-relative:text;mso-width-relative:page;mso-height-relative:page;visibility:visible;" coordsize="378,14" coordorigin="6668,-3251">
              <v:shape id="1122" coordsize="378,14" coordorigin="6668,-3251" path="m6668,-3251l7046,-3237e" filled="f" style="position:absolute;left:6668.0;top:-3251.0;width:378.0;height:14.0;z-index:83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23" filled="f" stroked="f" style="position:absolute;left:6710.0;top:-2606.0;width:154.0;height:2.0;z-index:84;mso-position-horizontal-relative:text;mso-position-vertical-relative:text;mso-width-relative:page;mso-height-relative:page;visibility:visible;" coordsize="154,2" coordorigin="6710,-2606">
              <v:shape id="1124" coordsize="154,0" coordorigin="6710,-2606" path="m6710,-2606l6864,-2606e" filled="f" style="position:absolute;left:6710.0;top:-2606.0;width:154.0;height:2.0;z-index:85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25" filled="f" stroked="f" style="position:absolute;left:5099.0;top:-2634.0;width:238.0;height:1177.0;z-index:86;mso-position-horizontal-relative:text;mso-position-vertical-relative:text;mso-width-relative:page;mso-height-relative:page;visibility:visible;" coordsize="238,1177" coordorigin="5099,-2634">
              <v:shape id="1126" coordsize="238,1177" coordorigin="5099,-2634" path="m5099,-2634l5155,-2620,5197,-2620,5239,-2606,5267,-2606,5295,-2578,5323,-2564,5337,-2550,5337,-2536,5337,-1556,5337,-1542,5323,-1514,5295,-1499,5267,-1485,5239,-1471,5197,-1471,5155,-1457,5099,-1457e" filled="f" style="position:absolute;left:5099.0;top:-2634.0;width:238.0;height:1177.0;z-index:87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27" filled="f" stroked="f" style="position:absolute;left:6682.0;top:-2746.0;width:168.0;height:2.0;z-index:88;mso-position-horizontal-relative:text;mso-position-vertical-relative:text;mso-width-relative:page;mso-height-relative:page;visibility:visible;" coordsize="168,2" coordorigin="6682,-2746">
              <v:shape id="1128" coordsize="168,0" coordorigin="6682,-2746" path="m6682,-2746l6850,-2746e" filled="f" style="position:absolute;left:6682.0;top:-2746.0;width:168.0;height:2.0;z-index:89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29" filled="f" stroked="f" style="position:absolute;left:6682.0;top:-2452.0;width:364.0;height:14.0;z-index:90;mso-position-horizontal-relative:text;mso-position-vertical-relative:text;mso-width-relative:page;mso-height-relative:page;visibility:visible;" coordsize="364,14" coordorigin="6682,-2452">
              <v:shape id="1130" coordsize="364,14" coordorigin="6682,-2452" path="m6682,-2452l7046,-2438e" filled="f" style="position:absolute;left:6682.0;top:-2452.0;width:364.0;height:14.0;z-index:91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31" filled="f" stroked="f" style="position:absolute;left:6710.0;top:-2298.0;width:168.0;height:14.0;z-index:92;mso-position-horizontal-relative:text;mso-position-vertical-relative:text;mso-width-relative:page;mso-height-relative:page;visibility:visible;" coordsize="168,14" coordorigin="6710,-2298">
              <v:shape id="1132" coordsize="168,14" coordorigin="6710,-2298" path="m6710,-2298l6878,-2284e" filled="f" style="position:absolute;left:6710.0;top:-2298.0;width:168.0;height:14.0;z-index:93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33" filled="f" stroked="f" style="position:absolute;left:6710.0;top:-2186.0;width:196.0;height:2.0;z-index:94;mso-position-horizontal-relative:text;mso-position-vertical-relative:text;mso-width-relative:page;mso-height-relative:page;visibility:visible;" coordsize="196,2" coordorigin="6710,-2186">
              <v:shape id="1134" coordsize="196,0" coordorigin="6710,-2186" path="m6710,-2186l6906,-2186e" filled="f" style="position:absolute;left:6710.0;top:-2186.0;width:196.0;height:2.0;z-index:95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35" filled="f" stroked="f" style="position:absolute;left:6682.0;top:-1738.0;width:350.0;height:2.0;z-index:96;mso-position-horizontal-relative:text;mso-position-vertical-relative:text;mso-width-relative:page;mso-height-relative:page;visibility:visible;" coordsize="350,2" coordorigin="6682,-1738">
              <v:shape id="1136" coordsize="350,0" coordorigin="6682,-1738" path="m6682,-1738l7032,-1738e" filled="f" style="position:absolute;left:6682.0;top:-1738.0;width:350.0;height:2.0;z-index:97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37" filled="f" stroked="f" style="position:absolute;left:6710.0;top:-2032.0;width:196.0;height:2.0;z-index:98;mso-position-horizontal-relative:text;mso-position-vertical-relative:text;mso-width-relative:page;mso-height-relative:page;visibility:visible;" coordsize="196,2" coordorigin="6710,-2032">
              <v:shape id="1138" coordsize="196,0" coordorigin="6710,-2032" path="m6710,-2032l6906,-2032e" filled="f" style="position:absolute;left:6710.0;top:-2032.0;width:196.0;height:2.0;z-index:99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39" filled="f" stroked="f" style="position:absolute;left:6710.0;top:-1906.0;width:196.0;height:14.0;z-index:100;mso-position-horizontal-relative:text;mso-position-vertical-relative:text;mso-width-relative:page;mso-height-relative:page;visibility:visible;" coordsize="196,14" coordorigin="6710,-1906">
              <v:shape id="1140" coordsize="196,14" coordorigin="6710,-1906" path="m6710,-1892l6906,-1906e" filled="f" style="position:absolute;left:6710.0;top:-1906.0;width:196.0;height:14.0;z-index:101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41" filled="f" stroked="f" style="position:absolute;left:6710.0;top:-1598.0;width:210.0;height:2.0;z-index:102;mso-position-horizontal-relative:text;mso-position-vertical-relative:text;mso-width-relative:page;mso-height-relative:page;visibility:visible;" coordsize="210,2" coordorigin="6710,-1598">
              <v:shape id="1142" coordsize="210,0" coordorigin="6710,-1598" path="m6710,-1598l6920,-1598e" filled="f" style="position:absolute;left:6710.0;top:-1598.0;width:210.0;height:2.0;z-index:103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43" filled="f" stroked="f" style="position:absolute;left:4594.0;top:-1471.0;width:1373.0;height:588.0;z-index:104;mso-position-horizontal-relative:text;mso-position-vertical-relative:text;mso-width-relative:page;mso-height-relative:page;visibility:visible;" coordsize="1373,588" coordorigin="4594,-1471">
              <v:shape id="1144" coordsize="1373,588" coordorigin="4594,-1471" path="m4594,-1471l4594,-883,5967,-883,5967,-1471,4594,-1471xe" fillcolor="white" stroked="f" style="position:absolute;left:4594.0;top:-1471.0;width:1373.0;height:588.0;z-index:105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fill/>
            </v:group>
            <v:group id="1145" filled="f" stroked="f" style="position:absolute;left:4594.0;top:-1471.0;width:1373.0;height:588.0;z-index:106;mso-position-horizontal-relative:text;mso-position-vertical-relative:text;mso-width-relative:page;mso-height-relative:page;visibility:visible;" coordsize="1373,588" coordorigin="4594,-1471">
              <v:shape id="1146" coordsize="1373,588" coordorigin="4594,-1471" path="m4594,-1471l4594,-883,5967,-883,5967,-1471,4594,-1471xe" filled="f" style="position:absolute;left:4594.0;top:-1471.0;width:1373.0;height:588.0;z-index:107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47" filled="f" stroked="f" style="position:absolute;left:6710.0;top:-1037.0;width:196.0;height:14.0;z-index:108;mso-position-horizontal-relative:text;mso-position-vertical-relative:text;mso-width-relative:page;mso-height-relative:page;visibility:visible;" coordsize="196,14" coordorigin="6710,-1037">
              <v:shape id="1148" coordsize="196,14" coordorigin="6710,-1037" path="m6710,-1037l6906,-1023e" filled="f" style="position:absolute;left:6710.0;top:-1037.0;width:196.0;height:14.0;z-index:109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49" filled="f" stroked="f" style="position:absolute;left:6710.0;top:-1219.0;width:224.0;height:14.0;z-index:110;mso-position-horizontal-relative:text;mso-position-vertical-relative:text;mso-width-relative:page;mso-height-relative:page;visibility:visible;" coordsize="224,14" coordorigin="6710,-1219">
              <v:shape id="1150" coordsize="224,14" coordorigin="6710,-1219" path="m6710,-1219l6934,-1205e" filled="f" style="position:absolute;left:6710.0;top:-1219.0;width:224.0;height:14.0;z-index:111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group id="1151" filled="f" stroked="f" style="position:absolute;left:6724.0;top:-799.0;width:364.0;height:14.0;z-index:112;mso-position-horizontal-relative:text;mso-position-vertical-relative:text;mso-width-relative:page;mso-height-relative:page;visibility:visible;" coordsize="364,14" coordorigin="6724,-799">
              <v:shape id="1152" coordsize="364,14" coordorigin="6724,-799" path="m6724,-785l7088,-799e" filled="f" style="position:absolute;left:6724.0;top:-799.0;width:364.0;height:14.0;z-index:113;mso-position-horizontal-relative:text;mso-position-vertical-relative:text;mso-width-relative:page;mso-height-relative:page;visibility:visible;">
                <v:stroke weight=".7pt"/>
                <v:fill/>
                <v:path arrowok="t"/>
              </v:shape>
              <v:fill/>
            </v:group>
            <v:fill/>
          </v:group>
        </w:pic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5.1: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Spring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Balance,</w:t>
      </w:r>
      <w:r>
        <w:rPr>
          <w:rFonts w:ascii="Times New Roman" w:cs="Times New Roman" w:eastAsia="Times New Roman" w:hAnsi="Times New Roman"/>
          <w:color w:val="cccccc"/>
          <w:spacing w:val="-4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-16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eight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color w:val="cccccc"/>
          <w:spacing w:val="-4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-22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ernier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Scale</w:t>
      </w:r>
      <w:r>
        <w:rPr>
          <w:rFonts w:ascii="Times New Roman" w:cs="Times New Roman" w:eastAsia="Times New Roman" w:hAnsi="Times New Roman"/>
          <w:color w:val="cccccc"/>
          <w:spacing w:val="-11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0"/>
          <w:szCs w:val="20"/>
        </w:rPr>
        <w:t>Assembly</w:t>
      </w:r>
    </w:p>
    <w:p>
      <w:pPr>
        <w:pStyle w:val="style0"/>
        <w:spacing w:before="3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>P</w:t>
      </w:r>
      <w:r>
        <w:rPr>
          <w:rFonts w:ascii="Times New Roman" w:cs="Times New Roman" w:eastAsia="Times New Roman" w:hAnsi="Times New Roman"/>
          <w:b/>
          <w:bCs/>
          <w:color w:val="cccccc"/>
          <w:spacing w:val="-5"/>
          <w:w w:val="100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>ocedu</w:t>
      </w:r>
      <w:r>
        <w:rPr>
          <w:rFonts w:ascii="Times New Roman" w:cs="Times New Roman" w:eastAsia="Times New Roman" w:hAnsi="Times New Roman"/>
          <w:b/>
          <w:bCs/>
          <w:color w:val="cccccc"/>
          <w:spacing w:val="-5"/>
          <w:w w:val="100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8"/>
          <w:szCs w:val="28"/>
        </w:rPr>
        <w:t>:</w:t>
      </w:r>
    </w:p>
    <w:p>
      <w:pPr>
        <w:pStyle w:val="style0"/>
        <w:tabs>
          <w:tab w:val="left" w:leader="none" w:pos="820"/>
        </w:tabs>
        <w:spacing w:before="38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8"/>
          <w:szCs w:val="28"/>
        </w:rPr>
        <w:t>(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i)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Measure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length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diameter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spring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mm</w:t>
      </w:r>
    </w:p>
    <w:p>
      <w:pPr>
        <w:pStyle w:val="style0"/>
        <w:tabs>
          <w:tab w:val="left" w:leader="none" w:pos="820"/>
        </w:tabs>
        <w:spacing w:before="75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(ii)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Apply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specified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hanger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shown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diagram</w:t>
      </w:r>
    </w:p>
    <w:p>
      <w:pPr>
        <w:pStyle w:val="style0"/>
        <w:tabs>
          <w:tab w:val="left" w:leader="none" w:pos="820"/>
        </w:tabs>
        <w:spacing w:before="84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(iii)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Adjust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vernier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zero</w:t>
      </w:r>
    </w:p>
    <w:p>
      <w:pPr>
        <w:pStyle w:val="style0"/>
        <w:tabs>
          <w:tab w:val="left" w:leader="none" w:pos="820"/>
        </w:tabs>
        <w:spacing w:before="84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(iv)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Add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small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note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vernier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reading</w:t>
      </w:r>
    </w:p>
    <w:p>
      <w:pPr>
        <w:pStyle w:val="style0"/>
        <w:tabs>
          <w:tab w:val="left" w:leader="none" w:pos="820"/>
        </w:tabs>
        <w:spacing w:before="84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(v)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Calculate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extension</w:t>
      </w:r>
    </w:p>
    <w:p>
      <w:pPr>
        <w:pStyle w:val="style0"/>
        <w:tabs>
          <w:tab w:val="left" w:leader="none" w:pos="820"/>
        </w:tabs>
        <w:spacing w:before="84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(vi)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Repeat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various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given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your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instructor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4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240"/>
        <w:ind w:left="38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Tabulate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your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readings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table: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Initial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value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spring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length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mm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……..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w="11920" w:h="16840" w:orient="portrait"/>
          <w:pgMar w:top="1300" w:right="1680" w:bottom="1720" w:left="1180" w:header="720" w:footer="720" w:gutter="0"/>
        </w:sectPr>
      </w:pPr>
    </w:p>
    <w:p>
      <w:pPr>
        <w:pStyle w:val="style0"/>
        <w:spacing w:before="59" w:after="0" w:lineRule="auto" w:line="240"/>
        <w:ind w:left="314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able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5.1:</w:t>
      </w:r>
      <w:r>
        <w:rPr>
          <w:rFonts w:ascii="Times New Roman" w:cs="Times New Roman" w:eastAsia="Times New Roman" w:hAnsi="Times New Roman"/>
          <w:color w:val="cccccc"/>
          <w:spacing w:val="-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-27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alues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reading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taken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5" w:after="0" w:lineRule="exact" w:line="260"/>
        <w:jc w:val="left"/>
        <w:rPr>
          <w:sz w:val="26"/>
          <w:szCs w:val="26"/>
        </w:rPr>
      </w:pPr>
    </w:p>
    <w:tbl>
      <w:tblPr>
        <w:tblW w:w="0" w:type="auto"/>
        <w:jc w:val="left"/>
        <w:tblInd w:w="107" w:type="dxa"/>
        <w:tblCellMar>
          <w:top w:w="0" w:type="dxa"/>
          <w:left w:w="0" w:type="dxa"/>
          <w:bottom w:w="0" w:type="dxa"/>
          <w:right w:w="0" w:type="dxa"/>
        </w:tblCellMar>
        <w:tblLook w:firstRow="0" w:lastRow="0" w:firstColumn="0" w:lastColumn="0" w:noHBand="0" w:noVBand="1"/>
      </w:tblPr>
      <w:tblGrid/>
      <w:tr>
        <w:trPr>
          <w:trHeight w:val="901" w:hRule="exact"/>
          <w:jc w:val="left"/>
        </w:trPr>
        <w:tc>
          <w:tcPr>
            <w:tcW w:w="70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S/N</w:t>
            </w:r>
          </w:p>
        </w:tc>
        <w:tc>
          <w:tcPr>
            <w:tcW w:w="1243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Load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(N)</w:t>
            </w:r>
          </w:p>
        </w:tc>
        <w:tc>
          <w:tcPr>
            <w:tcW w:w="2346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-27"/>
                <w:w w:val="100"/>
                <w:sz w:val="24"/>
                <w:szCs w:val="24"/>
              </w:rPr>
              <w:t>V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ernier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Reading</w:t>
            </w:r>
          </w:p>
          <w:p>
            <w:pPr>
              <w:pStyle w:val="style0"/>
              <w:spacing w:before="84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(mm)</w:t>
            </w:r>
          </w:p>
        </w:tc>
        <w:tc>
          <w:tcPr>
            <w:tcW w:w="238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Initial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Reading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(mm)</w:t>
            </w:r>
          </w:p>
        </w:tc>
        <w:tc>
          <w:tcPr>
            <w:tcW w:w="182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3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Extension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(mm)</w:t>
            </w:r>
          </w:p>
        </w:tc>
        <w:tc>
          <w:tcPr>
            <w:tcW w:w="838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528" w:hRule="exact"/>
          <w:jc w:val="left"/>
        </w:trPr>
        <w:tc>
          <w:tcPr>
            <w:tcW w:w="70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243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2346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238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82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838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671" w:hRule="exact"/>
          <w:jc w:val="left"/>
        </w:trPr>
        <w:tc>
          <w:tcPr>
            <w:tcW w:w="70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243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2346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238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82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838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671" w:hRule="exact"/>
          <w:jc w:val="left"/>
        </w:trPr>
        <w:tc>
          <w:tcPr>
            <w:tcW w:w="70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243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2346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238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82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838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671" w:hRule="exact"/>
          <w:jc w:val="left"/>
        </w:trPr>
        <w:tc>
          <w:tcPr>
            <w:tcW w:w="70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243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2346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238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82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838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671" w:hRule="exact"/>
          <w:jc w:val="left"/>
        </w:trPr>
        <w:tc>
          <w:tcPr>
            <w:tcW w:w="70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243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2346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238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82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838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</w:tr>
    </w:tbl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1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1" w:after="0" w:lineRule="auto" w:line="240"/>
        <w:ind w:left="116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Exe</w:t>
      </w:r>
      <w:r>
        <w:rPr>
          <w:rFonts w:ascii="Times New Roman" w:cs="Times New Roman" w:eastAsia="Times New Roman" w:hAnsi="Times New Roman"/>
          <w:b/>
          <w:bCs/>
          <w:color w:val="cccccc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cises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:</w:t>
      </w:r>
    </w:p>
    <w:p>
      <w:pPr>
        <w:pStyle w:val="style0"/>
        <w:spacing w:before="84" w:after="0" w:lineRule="auto" w:line="312"/>
        <w:ind w:left="536" w:right="3882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z w:val="24"/>
          <w:szCs w:val="24"/>
        </w:rPr>
        <w:t>(a)</w:t>
      </w:r>
      <w:r>
        <w:rPr>
          <w:rFonts w:ascii="Times New Roman" w:cs="Times New Roman" w:eastAsia="Times New Roman" w:hAnsi="Times New Roman"/>
          <w:color w:val="cccccc"/>
          <w:spacing w:val="-26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Plot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graph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(N)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against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extension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(mm).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(b)</w:t>
      </w:r>
      <w:r>
        <w:rPr>
          <w:rFonts w:ascii="Times New Roman" w:cs="Times New Roman" w:eastAsia="Times New Roman" w:hAnsi="Times New Roman"/>
          <w:color w:val="cccccc"/>
          <w:spacing w:val="-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What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shape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your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graph?</w:t>
      </w:r>
    </w:p>
    <w:p>
      <w:pPr>
        <w:pStyle w:val="style0"/>
        <w:spacing w:before="3" w:after="0" w:lineRule="auto" w:line="312"/>
        <w:ind w:left="896" w:right="43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z w:val="24"/>
          <w:szCs w:val="24"/>
        </w:rPr>
        <w:t>(c)</w:t>
      </w:r>
      <w:r>
        <w:rPr>
          <w:rFonts w:ascii="Times New Roman" w:cs="Times New Roman" w:eastAsia="Times New Roman" w:hAnsi="Times New Roman"/>
          <w:color w:val="cccccc"/>
          <w:spacing w:val="-26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What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corresponding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extension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value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(mm)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……….(N)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selected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your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graph?</w:t>
      </w:r>
    </w:p>
    <w:p>
      <w:pPr>
        <w:pStyle w:val="style0"/>
        <w:spacing w:before="3" w:after="0" w:lineRule="auto" w:line="240"/>
        <w:ind w:left="536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z w:val="24"/>
          <w:szCs w:val="24"/>
        </w:rPr>
        <w:t>(d)</w:t>
      </w:r>
      <w:r>
        <w:rPr>
          <w:rFonts w:ascii="Times New Roman" w:cs="Times New Roman" w:eastAsia="Times New Roman" w:hAnsi="Times New Roman"/>
          <w:color w:val="cccccc"/>
          <w:spacing w:val="-4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Determine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Modulus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Rigidity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G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oung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Modulus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Elasticity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E.</w:t>
      </w:r>
    </w:p>
    <w:p>
      <w:pPr>
        <w:pStyle w:val="style0"/>
        <w:spacing w:before="84" w:after="0" w:lineRule="auto" w:line="312"/>
        <w:ind w:left="896" w:right="23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z w:val="24"/>
          <w:szCs w:val="24"/>
        </w:rPr>
        <w:t>(e)</w:t>
      </w:r>
      <w:r>
        <w:rPr>
          <w:rFonts w:ascii="Times New Roman" w:cs="Times New Roman" w:eastAsia="Times New Roman" w:hAnsi="Times New Roman"/>
          <w:color w:val="cccccc"/>
          <w:spacing w:val="-26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Compare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value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oung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Modulus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Elasticity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calculated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standard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one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textbooks.</w:t>
      </w:r>
    </w:p>
    <w:p>
      <w:pPr>
        <w:pStyle w:val="style0"/>
        <w:spacing w:before="3" w:after="0" w:lineRule="auto" w:line="240"/>
        <w:ind w:left="536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(f)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What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oung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Modulus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Elasticity?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00" w:right="1120" w:bottom="1500" w:left="1160" w:header="0" w:footer="1301" w:gutter="0"/>
        </w:sectPr>
      </w:pPr>
    </w:p>
    <w:p>
      <w:pPr>
        <w:pStyle w:val="style0"/>
        <w:spacing w:before="60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>EXPERIMENT</w:t>
      </w:r>
      <w:r>
        <w:rPr>
          <w:rFonts w:ascii="Times New Roman" w:cs="Times New Roman" w:eastAsia="Times New Roman" w:hAnsi="Times New Roman"/>
          <w:b/>
          <w:bCs/>
          <w:color w:val="cccccc"/>
          <w:spacing w:val="-5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>6</w:t>
      </w:r>
    </w:p>
    <w:p>
      <w:pPr>
        <w:pStyle w:val="style0"/>
        <w:spacing w:before="8" w:after="0" w:lineRule="exact" w:line="150"/>
        <w:jc w:val="left"/>
        <w:rPr>
          <w:sz w:val="15"/>
          <w:szCs w:val="15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>TITLE: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-5"/>
          <w:w w:val="100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8"/>
          <w:szCs w:val="28"/>
        </w:rPr>
        <w:t>ORSION</w:t>
      </w:r>
    </w:p>
    <w:p>
      <w:pPr>
        <w:pStyle w:val="style0"/>
        <w:spacing w:before="6" w:after="0" w:lineRule="exact" w:line="140"/>
        <w:jc w:val="left"/>
        <w:rPr>
          <w:sz w:val="14"/>
          <w:szCs w:val="14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312"/>
        <w:ind w:left="102" w:right="4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Objectives:</w:t>
      </w:r>
      <w:r>
        <w:rPr>
          <w:rFonts w:ascii="Times New Roman" w:cs="Times New Roman" w:eastAsia="Times New Roman" w:hAnsi="Times New Roman"/>
          <w:b/>
          <w:bCs/>
          <w:color w:val="cccccc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cccccc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observe</w:t>
      </w:r>
      <w:r>
        <w:rPr>
          <w:rFonts w:ascii="Times New Roman" w:cs="Times New Roman" w:eastAsia="Times New Roman" w:hAnsi="Times New Roman"/>
          <w:color w:val="cccccc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relationship</w:t>
      </w:r>
      <w:r>
        <w:rPr>
          <w:rFonts w:ascii="Times New Roman" w:cs="Times New Roman" w:eastAsia="Times New Roman" w:hAnsi="Times New Roman"/>
          <w:color w:val="cccccc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between</w:t>
      </w:r>
      <w:r>
        <w:rPr>
          <w:rFonts w:ascii="Times New Roman" w:cs="Times New Roman" w:eastAsia="Times New Roman" w:hAnsi="Times New Roman"/>
          <w:color w:val="cccccc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torque</w:t>
      </w:r>
      <w:r>
        <w:rPr>
          <w:rFonts w:ascii="Times New Roman" w:cs="Times New Roman" w:eastAsia="Times New Roman" w:hAnsi="Times New Roman"/>
          <w:color w:val="cccccc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cccccc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angular</w:t>
      </w:r>
      <w:r>
        <w:rPr>
          <w:rFonts w:ascii="Times New Roman" w:cs="Times New Roman" w:eastAsia="Times New Roman" w:hAnsi="Times New Roman"/>
          <w:color w:val="cccccc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deflection</w:t>
      </w:r>
      <w:r>
        <w:rPr>
          <w:rFonts w:ascii="Times New Roman" w:cs="Times New Roman" w:eastAsia="Times New Roman" w:hAnsi="Times New Roman"/>
          <w:color w:val="cccccc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cccccc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specimen</w:t>
      </w:r>
      <w:r>
        <w:rPr>
          <w:rFonts w:ascii="Times New Roman" w:cs="Times New Roman" w:eastAsia="Times New Roman" w:hAnsi="Times New Roman"/>
          <w:color w:val="cccccc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subject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torsional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loading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determine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modulus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rigidity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material.</w:t>
      </w:r>
    </w:p>
    <w:p>
      <w:pPr>
        <w:pStyle w:val="style0"/>
        <w:spacing w:before="19" w:after="0" w:lineRule="exact" w:line="260"/>
        <w:jc w:val="left"/>
        <w:rPr>
          <w:sz w:val="26"/>
          <w:szCs w:val="26"/>
        </w:rPr>
      </w:pPr>
    </w:p>
    <w:p>
      <w:pPr>
        <w:pStyle w:val="style0"/>
        <w:spacing w:before="0" w:after="0" w:lineRule="atLeast" w:line="360"/>
        <w:ind w:left="102" w:right="4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Apparatus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:</w:t>
      </w:r>
      <w:r>
        <w:rPr>
          <w:rFonts w:ascii="Times New Roman" w:cs="Times New Roman" w:eastAsia="Times New Roman" w:hAnsi="Times New Roman"/>
          <w:color w:val="cccccc"/>
          <w:spacing w:val="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torsion</w:t>
      </w:r>
      <w:r>
        <w:rPr>
          <w:rFonts w:ascii="Times New Roman" w:cs="Times New Roman" w:eastAsia="Times New Roman" w:hAnsi="Times New Roman"/>
          <w:color w:val="cccccc"/>
          <w:spacing w:val="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apparatus,</w:t>
      </w:r>
      <w:r>
        <w:rPr>
          <w:rFonts w:ascii="Times New Roman" w:cs="Times New Roman" w:eastAsia="Times New Roman" w:hAnsi="Times New Roman"/>
          <w:color w:val="cccccc"/>
          <w:spacing w:val="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specimen,</w:t>
      </w:r>
      <w:r>
        <w:rPr>
          <w:rFonts w:ascii="Times New Roman" w:cs="Times New Roman" w:eastAsia="Times New Roman" w:hAnsi="Times New Roman"/>
          <w:color w:val="cccccc"/>
          <w:spacing w:val="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micrometer</w:t>
      </w:r>
      <w:r>
        <w:rPr>
          <w:rFonts w:ascii="Times New Roman" w:cs="Times New Roman" w:eastAsia="Times New Roman" w:hAnsi="Times New Roman"/>
          <w:color w:val="cccccc"/>
          <w:spacing w:val="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screw</w:t>
      </w:r>
      <w:r>
        <w:rPr>
          <w:rFonts w:ascii="Times New Roman" w:cs="Times New Roman" w:eastAsia="Times New Roman" w:hAnsi="Times New Roman"/>
          <w:color w:val="cccccc"/>
          <w:spacing w:val="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gauge</w:t>
      </w:r>
      <w:r>
        <w:rPr>
          <w:rFonts w:ascii="Times New Roman" w:cs="Times New Roman" w:eastAsia="Times New Roman" w:hAnsi="Times New Roman"/>
          <w:color w:val="cccccc"/>
          <w:spacing w:val="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cccccc"/>
          <w:spacing w:val="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vernier</w:t>
      </w:r>
      <w:r>
        <w:rPr>
          <w:rFonts w:ascii="Times New Roman" w:cs="Times New Roman" w:eastAsia="Times New Roman" w:hAnsi="Times New Roman"/>
          <w:color w:val="cccccc"/>
          <w:spacing w:val="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calipe</w:t>
      </w:r>
      <w:r>
        <w:rPr>
          <w:rFonts w:ascii="Times New Roman" w:cs="Times New Roman" w:eastAsia="Times New Roman" w:hAnsi="Times New Roman"/>
          <w:color w:val="cccccc"/>
          <w:spacing w:val="-1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color w:val="cccccc"/>
          <w:spacing w:val="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meter</w:t>
      </w:r>
      <w:r>
        <w:rPr>
          <w:rFonts w:ascii="Times New Roman" w:cs="Times New Roman" w:eastAsia="Times New Roman" w:hAnsi="Times New Roman"/>
          <w:color w:val="cccccc"/>
          <w:spacing w:val="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rule,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hanger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masses.</w:t>
      </w:r>
    </w:p>
    <w:p>
      <w:pPr>
        <w:pStyle w:val="style0"/>
        <w:spacing w:before="1" w:after="0" w:lineRule="exact" w:line="120"/>
        <w:jc w:val="left"/>
        <w:rPr>
          <w:sz w:val="12"/>
          <w:szCs w:val="12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19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Method:</w:t>
      </w:r>
    </w:p>
    <w:p>
      <w:pPr>
        <w:pStyle w:val="style0"/>
        <w:spacing w:before="84" w:after="0" w:lineRule="auto" w:line="312"/>
        <w:ind w:left="822" w:right="47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1.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specimen</w:t>
      </w:r>
      <w:r>
        <w:rPr>
          <w:rFonts w:ascii="Times New Roman" w:cs="Times New Roman" w:eastAsia="Times New Roman" w:hAnsi="Times New Roman"/>
          <w:color w:val="cccccc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cccccc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set</w:t>
      </w:r>
      <w:r>
        <w:rPr>
          <w:rFonts w:ascii="Times New Roman" w:cs="Times New Roman" w:eastAsia="Times New Roman" w:hAnsi="Times New Roman"/>
          <w:color w:val="cccccc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color w:val="cccccc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introducing</w:t>
      </w:r>
      <w:r>
        <w:rPr>
          <w:rFonts w:ascii="Times New Roman" w:cs="Times New Roman" w:eastAsia="Times New Roman" w:hAnsi="Times New Roman"/>
          <w:color w:val="cccccc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color w:val="cccccc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through</w:t>
      </w:r>
      <w:r>
        <w:rPr>
          <w:rFonts w:ascii="Times New Roman" w:cs="Times New Roman" w:eastAsia="Times New Roman" w:hAnsi="Times New Roman"/>
          <w:color w:val="cccccc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hole</w:t>
      </w:r>
      <w:r>
        <w:rPr>
          <w:rFonts w:ascii="Times New Roman" w:cs="Times New Roman" w:eastAsia="Times New Roman" w:hAnsi="Times New Roman"/>
          <w:color w:val="cccccc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cccccc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fixed</w:t>
      </w:r>
      <w:r>
        <w:rPr>
          <w:rFonts w:ascii="Times New Roman" w:cs="Times New Roman" w:eastAsia="Times New Roman" w:hAnsi="Times New Roman"/>
          <w:color w:val="cccccc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end</w:t>
      </w:r>
      <w:r>
        <w:rPr>
          <w:rFonts w:ascii="Times New Roman" w:cs="Times New Roman" w:eastAsia="Times New Roman" w:hAnsi="Times New Roman"/>
          <w:color w:val="cccccc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apparatus</w:t>
      </w:r>
      <w:r>
        <w:rPr>
          <w:rFonts w:ascii="Times New Roman" w:cs="Times New Roman" w:eastAsia="Times New Roman" w:hAnsi="Times New Roman"/>
          <w:color w:val="cccccc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pushing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further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into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other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at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moving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end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screwed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tight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using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provided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grub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scre</w:t>
      </w:r>
      <w:r>
        <w:rPr>
          <w:rFonts w:ascii="Times New Roman" w:cs="Times New Roman" w:eastAsia="Times New Roman" w:hAnsi="Times New Roman"/>
          <w:color w:val="cccccc"/>
          <w:spacing w:val="-16"/>
          <w:w w:val="100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.</w:t>
      </w:r>
    </w:p>
    <w:p>
      <w:pPr>
        <w:pStyle w:val="style0"/>
        <w:spacing w:before="3" w:after="0" w:lineRule="auto" w:line="312"/>
        <w:ind w:left="822" w:right="47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2.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deflection</w:t>
      </w:r>
      <w:r>
        <w:rPr>
          <w:rFonts w:ascii="Times New Roman" w:cs="Times New Roman" w:eastAsia="Times New Roman" w:hAnsi="Times New Roman"/>
          <w:color w:val="cccccc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gauge</w:t>
      </w:r>
      <w:r>
        <w:rPr>
          <w:rFonts w:ascii="Times New Roman" w:cs="Times New Roman" w:eastAsia="Times New Roman" w:hAnsi="Times New Roman"/>
          <w:color w:val="cccccc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cccccc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at</w:t>
      </w:r>
      <w:r>
        <w:rPr>
          <w:rFonts w:ascii="Times New Roman" w:cs="Times New Roman" w:eastAsia="Times New Roman" w:hAnsi="Times New Roman"/>
          <w:color w:val="cccccc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position</w:t>
      </w:r>
      <w:r>
        <w:rPr>
          <w:rFonts w:ascii="Times New Roman" w:cs="Times New Roman" w:eastAsia="Times New Roman" w:hAnsi="Times New Roman"/>
          <w:color w:val="cccccc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which</w:t>
      </w:r>
      <w:r>
        <w:rPr>
          <w:rFonts w:ascii="Times New Roman" w:cs="Times New Roman" w:eastAsia="Times New Roman" w:hAnsi="Times New Roman"/>
          <w:color w:val="cccccc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cccccc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about</w:t>
      </w:r>
      <w:r>
        <w:rPr>
          <w:rFonts w:ascii="Times New Roman" w:cs="Times New Roman" w:eastAsia="Times New Roman" w:hAnsi="Times New Roman"/>
          <w:color w:val="cccccc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three</w:t>
      </w:r>
      <w:r>
        <w:rPr>
          <w:rFonts w:ascii="Times New Roman" w:cs="Times New Roman" w:eastAsia="Times New Roman" w:hAnsi="Times New Roman"/>
          <w:color w:val="cccccc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–</w:t>
      </w:r>
      <w:r>
        <w:rPr>
          <w:rFonts w:ascii="Times New Roman" w:cs="Times New Roman" w:eastAsia="Times New Roman" w:hAnsi="Times New Roman"/>
          <w:color w:val="cccccc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quarter</w:t>
      </w:r>
      <w:r>
        <w:rPr>
          <w:rFonts w:ascii="Times New Roman" w:cs="Times New Roman" w:eastAsia="Times New Roman" w:hAnsi="Times New Roman"/>
          <w:color w:val="cccccc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length</w:t>
      </w:r>
      <w:r>
        <w:rPr>
          <w:rFonts w:ascii="Times New Roman" w:cs="Times New Roman" w:eastAsia="Times New Roman" w:hAnsi="Times New Roman"/>
          <w:color w:val="cccccc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specimen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measured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fixed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end.</w:t>
      </w:r>
    </w:p>
    <w:p>
      <w:pPr>
        <w:pStyle w:val="style0"/>
        <w:spacing w:before="3" w:after="0" w:lineRule="auto" w:line="240"/>
        <w:ind w:left="46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3.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cccccc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fective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length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specimen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measured.</w:t>
      </w:r>
    </w:p>
    <w:p>
      <w:pPr>
        <w:pStyle w:val="style0"/>
        <w:spacing w:before="84" w:after="0" w:lineRule="auto" w:line="312"/>
        <w:ind w:left="822" w:right="47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4.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cccccc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suitable</w:t>
      </w:r>
      <w:r>
        <w:rPr>
          <w:rFonts w:ascii="Times New Roman" w:cs="Times New Roman" w:eastAsia="Times New Roman" w:hAnsi="Times New Roman"/>
          <w:color w:val="cccccc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color w:val="cccccc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cccccc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applied</w:t>
      </w:r>
      <w:r>
        <w:rPr>
          <w:rFonts w:ascii="Times New Roman" w:cs="Times New Roman" w:eastAsia="Times New Roman" w:hAnsi="Times New Roman"/>
          <w:color w:val="cccccc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e.g.</w:t>
      </w:r>
      <w:r>
        <w:rPr>
          <w:rFonts w:ascii="Times New Roman" w:cs="Times New Roman" w:eastAsia="Times New Roman" w:hAnsi="Times New Roman"/>
          <w:color w:val="cccccc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1kg</w:t>
      </w:r>
      <w:r>
        <w:rPr>
          <w:rFonts w:ascii="Times New Roman" w:cs="Times New Roman" w:eastAsia="Times New Roman" w:hAnsi="Times New Roman"/>
          <w:color w:val="cccccc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cccccc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hanger</w:t>
      </w:r>
      <w:r>
        <w:rPr>
          <w:rFonts w:ascii="Times New Roman" w:cs="Times New Roman" w:eastAsia="Times New Roman" w:hAnsi="Times New Roman"/>
          <w:color w:val="cccccc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cccccc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deflection</w:t>
      </w:r>
      <w:r>
        <w:rPr>
          <w:rFonts w:ascii="Times New Roman" w:cs="Times New Roman" w:eastAsia="Times New Roman" w:hAnsi="Times New Roman"/>
          <w:color w:val="cccccc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cccccc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deflection</w:t>
      </w:r>
      <w:r>
        <w:rPr>
          <w:rFonts w:ascii="Times New Roman" w:cs="Times New Roman" w:eastAsia="Times New Roman" w:hAnsi="Times New Roman"/>
          <w:color w:val="cccccc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gauge</w:t>
      </w:r>
      <w:r>
        <w:rPr>
          <w:rFonts w:ascii="Times New Roman" w:cs="Times New Roman" w:eastAsia="Times New Roman" w:hAnsi="Times New Roman"/>
          <w:color w:val="cccccc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noted.</w:t>
      </w:r>
    </w:p>
    <w:p>
      <w:pPr>
        <w:pStyle w:val="style0"/>
        <w:spacing w:before="3" w:after="0" w:lineRule="auto" w:line="312"/>
        <w:ind w:left="822" w:right="47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5.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increased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1kg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up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minimum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available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size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(depending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strength</w:t>
      </w:r>
      <w:r>
        <w:rPr>
          <w:rFonts w:ascii="Times New Roman" w:cs="Times New Roman" w:eastAsia="Times New Roman" w:hAnsi="Times New Roman"/>
          <w:color w:val="cccccc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shaft)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each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time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recording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corresponding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total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value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θ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.</w:t>
      </w:r>
    </w:p>
    <w:p>
      <w:pPr>
        <w:pStyle w:val="style0"/>
        <w:spacing w:before="3" w:after="0" w:lineRule="auto" w:line="312"/>
        <w:ind w:left="822" w:right="5054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6.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result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gotten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tabulated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follows: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cccccc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fective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length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L,</w:t>
      </w:r>
    </w:p>
    <w:p>
      <w:pPr>
        <w:pStyle w:val="style0"/>
        <w:spacing w:before="3" w:after="0" w:lineRule="auto" w:line="240"/>
        <w:ind w:left="82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Diameter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D,</w:t>
      </w:r>
    </w:p>
    <w:p>
      <w:pPr>
        <w:pStyle w:val="style0"/>
        <w:spacing w:before="84" w:after="0" w:lineRule="auto" w:line="240"/>
        <w:ind w:left="82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Radius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torsion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pulley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'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'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.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340" w:right="1040" w:bottom="1740" w:left="1180" w:header="0" w:footer="1301" w:gutter="0"/>
        </w:sectPr>
      </w:pPr>
    </w:p>
    <w:p>
      <w:pPr>
        <w:pStyle w:val="style0"/>
        <w:spacing w:before="0" w:after="0" w:lineRule="exact" w:line="170"/>
        <w:jc w:val="left"/>
        <w:rPr>
          <w:sz w:val="17"/>
          <w:szCs w:val="17"/>
        </w:rPr>
      </w:pPr>
      <w:r>
        <w:rPr/>
        <w:pict>
          <v:shape id="1153" type="#_x0000_t202" filled="f" stroked="f" style="position:absolute;margin-left:750.03pt;margin-top:67.61pt;width:16.0pt;height:153.57pt;z-index:-2147483635;mso-position-horizontal-relative:page;mso-position-vertical-relative:page;mso-width-relative:page;mso-height-relative:page;mso-wrap-distance-left:0.0pt;mso-wrap-distance-right:0.0pt;visibility:visible;">
            <v:stroke on="f"/>
            <v:fill/>
            <v:textbox inset=".0pt,.0pt,.0pt,.0pt" style="layout-flow:vertical;">
              <w:txbxContent>
                <w:p>
                  <w:pPr>
                    <w:pStyle w:val="style0"/>
                    <w:spacing w:before="0" w:after="0" w:lineRule="exact" w:line="297"/>
                    <w:ind w:left="20" w:right="-62"/>
                    <w:jc w:val="left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cs="Times New Roman" w:eastAsia="Times New Roman" w:hAnsi="Times New Roman"/>
                      <w:color w:val="cccccc"/>
                      <w:spacing w:val="-20"/>
                      <w:w w:val="100"/>
                      <w:sz w:val="28"/>
                      <w:szCs w:val="28"/>
                    </w:rPr>
                    <w:t>T</w:t>
                  </w:r>
                  <w:r>
                    <w:rPr>
                      <w:rFonts w:ascii="Times New Roman" w:cs="Times New Roman" w:eastAsia="Times New Roman" w:hAnsi="Times New Roman"/>
                      <w:color w:val="cccccc"/>
                      <w:spacing w:val="0"/>
                      <w:w w:val="100"/>
                      <w:sz w:val="28"/>
                      <w:szCs w:val="28"/>
                    </w:rPr>
                    <w:t>able</w:t>
                  </w:r>
                  <w:r>
                    <w:rPr>
                      <w:rFonts w:ascii="Times New Roman" w:cs="Times New Roman" w:eastAsia="Times New Roman" w:hAnsi="Times New Roman"/>
                      <w:color w:val="cccccc"/>
                      <w:spacing w:val="0"/>
                      <w:w w:val="100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cs="Times New Roman" w:eastAsia="Times New Roman" w:hAnsi="Times New Roman"/>
                      <w:color w:val="cccccc"/>
                      <w:spacing w:val="0"/>
                      <w:w w:val="100"/>
                      <w:sz w:val="28"/>
                      <w:szCs w:val="28"/>
                    </w:rPr>
                    <w:t>6.1:</w:t>
                  </w:r>
                  <w:r>
                    <w:rPr>
                      <w:rFonts w:ascii="Times New Roman" w:cs="Times New Roman" w:eastAsia="Times New Roman" w:hAnsi="Times New Roman"/>
                      <w:color w:val="cccccc"/>
                      <w:spacing w:val="-5"/>
                      <w:w w:val="100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cs="Times New Roman" w:eastAsia="Times New Roman" w:hAnsi="Times New Roman"/>
                      <w:color w:val="cccccc"/>
                      <w:spacing w:val="-31"/>
                      <w:w w:val="100"/>
                      <w:sz w:val="28"/>
                      <w:szCs w:val="28"/>
                    </w:rPr>
                    <w:t>V</w:t>
                  </w:r>
                  <w:r>
                    <w:rPr>
                      <w:rFonts w:ascii="Times New Roman" w:cs="Times New Roman" w:eastAsia="Times New Roman" w:hAnsi="Times New Roman"/>
                      <w:color w:val="cccccc"/>
                      <w:spacing w:val="0"/>
                      <w:w w:val="100"/>
                      <w:sz w:val="28"/>
                      <w:szCs w:val="28"/>
                    </w:rPr>
                    <w:t>alues</w:t>
                  </w:r>
                  <w:r>
                    <w:rPr>
                      <w:rFonts w:ascii="Times New Roman" w:cs="Times New Roman" w:eastAsia="Times New Roman" w:hAnsi="Times New Roman"/>
                      <w:color w:val="cccccc"/>
                      <w:spacing w:val="0"/>
                      <w:w w:val="100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cs="Times New Roman" w:eastAsia="Times New Roman" w:hAnsi="Times New Roman"/>
                      <w:color w:val="cccccc"/>
                      <w:spacing w:val="0"/>
                      <w:w w:val="100"/>
                      <w:sz w:val="28"/>
                      <w:szCs w:val="28"/>
                    </w:rPr>
                    <w:t>of</w:t>
                  </w:r>
                  <w:r>
                    <w:rPr>
                      <w:rFonts w:ascii="Times New Roman" w:cs="Times New Roman" w:eastAsia="Times New Roman" w:hAnsi="Times New Roman"/>
                      <w:color w:val="cccccc"/>
                      <w:spacing w:val="0"/>
                      <w:w w:val="100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cs="Times New Roman" w:eastAsia="Times New Roman" w:hAnsi="Times New Roman"/>
                      <w:color w:val="cccccc"/>
                      <w:spacing w:val="0"/>
                      <w:w w:val="100"/>
                      <w:sz w:val="28"/>
                      <w:szCs w:val="28"/>
                    </w:rPr>
                    <w:t>results</w:t>
                  </w:r>
                </w:p>
              </w:txbxContent>
            </v:textbox>
          </v:shape>
        </w:pict>
      </w:r>
      <w:r>
        <w:rPr/>
        <w:pict>
          <v:shape id="1154" type="#_x0000_t202" filled="f" stroked="f" style="position:absolute;margin-left:38.32pt;margin-top:289.6pt;width:16.0pt;height:16.0pt;z-index:-2147483634;mso-position-horizontal-relative:page;mso-position-vertical-relative:page;mso-width-relative:page;mso-height-relative:page;mso-wrap-distance-left:0.0pt;mso-wrap-distance-right:0.0pt;visibility:visible;">
            <v:stroke on="f"/>
            <v:fill/>
            <v:textbox inset=".0pt,.0pt,.0pt,.0pt" style="layout-flow:vertical;">
              <w:txbxContent>
                <w:p>
                  <w:pPr>
                    <w:pStyle w:val="style0"/>
                    <w:spacing w:before="0" w:after="0" w:lineRule="exact" w:line="294"/>
                    <w:ind w:left="20" w:right="-62"/>
                    <w:jc w:val="left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cs="Times New Roman" w:eastAsia="Times New Roman" w:hAnsi="Times New Roman"/>
                      <w:b/>
                      <w:bCs/>
                      <w:color w:val="cccccc"/>
                      <w:spacing w:val="0"/>
                      <w:w w:val="100"/>
                      <w:sz w:val="28"/>
                      <w:szCs w:val="28"/>
                    </w:rPr>
                    <w:t>18</w:t>
                  </w:r>
                </w:p>
              </w:txbxContent>
            </v:textbox>
          </v:shape>
        </w:pic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tbl>
      <w:tblPr>
        <w:tblW w:w="0" w:type="auto"/>
        <w:jc w:val="left"/>
        <w:tblInd w:w="112" w:type="dxa"/>
        <w:tblCellMar>
          <w:top w:w="0" w:type="dxa"/>
          <w:left w:w="0" w:type="dxa"/>
          <w:bottom w:w="0" w:type="dxa"/>
          <w:right w:w="0" w:type="dxa"/>
        </w:tblCellMar>
        <w:tblLook w:firstRow="0" w:lastRow="0" w:firstColumn="0" w:lastColumn="0" w:noHBand="0" w:noVBand="1"/>
      </w:tblPr>
      <w:tblGrid/>
      <w:tr>
        <w:trPr>
          <w:trHeight w:val="973" w:hRule="exact"/>
          <w:jc w:val="left"/>
        </w:trPr>
        <w:tc>
          <w:tcPr>
            <w:tcW w:w="71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23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FitText w:val="false"/>
          </w:tcPr>
          <w:p>
            <w:pPr>
              <w:pStyle w:val="style0"/>
              <w:spacing w:before="96" w:after="0" w:lineRule="auto" w:line="240"/>
              <w:ind w:left="226" w:right="-2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Deflection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gauge</w:t>
            </w:r>
          </w:p>
        </w:tc>
        <w:tc>
          <w:tcPr>
            <w:tcW w:w="150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FitText w:val="false"/>
          </w:tcPr>
          <w:p>
            <w:pPr>
              <w:pStyle w:val="style0"/>
              <w:spacing w:before="95" w:after="0" w:lineRule="auto" w:line="240"/>
              <w:ind w:left="142" w:right="-2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Dial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gauge</w:t>
            </w:r>
          </w:p>
        </w:tc>
        <w:tc>
          <w:tcPr>
            <w:tcW w:w="842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1772" w:hRule="exact"/>
          <w:jc w:val="left"/>
        </w:trPr>
        <w:tc>
          <w:tcPr>
            <w:tcW w:w="71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FitText w:val="false"/>
          </w:tcPr>
          <w:p>
            <w:pPr>
              <w:pStyle w:val="style0"/>
              <w:spacing w:before="96" w:after="0" w:lineRule="auto" w:line="240"/>
              <w:ind w:left="107" w:right="-2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S/N</w:t>
            </w:r>
          </w:p>
        </w:tc>
        <w:tc>
          <w:tcPr>
            <w:tcW w:w="23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FitText w:val="false"/>
          </w:tcPr>
          <w:p>
            <w:pPr>
              <w:pStyle w:val="style0"/>
              <w:spacing w:before="96" w:after="0" w:lineRule="auto" w:line="240"/>
              <w:ind w:left="107" w:right="-2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Load</w:t>
            </w:r>
            <w:r>
              <w:rPr>
                <w:rFonts w:ascii="Times New Roman" w:cs="Times New Roman" w:eastAsia="Times New Roman" w:hAnsi="Times New Roman"/>
                <w:color w:val="231f20"/>
                <w:spacing w:val="-28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mass</w:t>
            </w:r>
            <w:r>
              <w:rPr>
                <w:rFonts w:ascii="Times New Roman" w:cs="Times New Roman" w:eastAsia="Times New Roman" w:hAnsi="Times New Roman"/>
                <w:color w:val="231f20"/>
                <w:spacing w:val="-28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(m/kg)</w:t>
            </w:r>
          </w:p>
        </w:tc>
        <w:tc>
          <w:tcPr>
            <w:tcW w:w="150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FitText w:val="false"/>
          </w:tcPr>
          <w:p>
            <w:pPr>
              <w:pStyle w:val="style0"/>
              <w:spacing w:before="95" w:after="0" w:lineRule="auto" w:line="240"/>
              <w:ind w:left="107" w:right="-2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ascii="Times New Roman" w:cs="Times New Roman" w:eastAsia="Times New Roman" w:hAnsi="Times New Roman"/>
                <w:color w:val="231f20"/>
                <w:spacing w:val="11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o</w:t>
            </w:r>
            <w:r>
              <w:rPr>
                <w:rFonts w:ascii="Times New Roman" w:cs="Times New Roman" w:eastAsia="Times New Roman" w:hAnsi="Times New Roman"/>
                <w:color w:val="231f20"/>
                <w:spacing w:val="31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r</w:t>
            </w:r>
            <w:r>
              <w:rPr>
                <w:rFonts w:ascii="Times New Roman" w:cs="Times New Roman" w:eastAsia="Times New Roman" w:hAnsi="Times New Roman"/>
                <w:color w:val="231f20"/>
                <w:spacing w:val="31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q</w:t>
            </w:r>
            <w:r>
              <w:rPr>
                <w:rFonts w:ascii="Times New Roman" w:cs="Times New Roman" w:eastAsia="Times New Roman" w:hAnsi="Times New Roman"/>
                <w:color w:val="231f20"/>
                <w:spacing w:val="31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u</w:t>
            </w:r>
            <w:r>
              <w:rPr>
                <w:rFonts w:ascii="Times New Roman" w:cs="Times New Roman" w:eastAsia="Times New Roman" w:hAnsi="Times New Roman"/>
                <w:color w:val="231f20"/>
                <w:spacing w:val="31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e</w:t>
            </w:r>
          </w:p>
          <w:p>
            <w:pPr>
              <w:pStyle w:val="style0"/>
              <w:spacing w:before="38" w:after="0" w:lineRule="auto" w:line="240"/>
              <w:ind w:left="107" w:right="-2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T/Mga/N</w:t>
            </w:r>
          </w:p>
        </w:tc>
        <w:tc>
          <w:tcPr>
            <w:tcW w:w="251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0" w:space="0" w:color="000000"/>
            </w:tcBorders>
            <w:tcFitText w:val="false"/>
          </w:tcPr>
          <w:p>
            <w:pPr>
              <w:pStyle w:val="style0"/>
              <w:spacing w:before="95" w:after="0" w:lineRule="exact" w:line="302"/>
              <w:ind w:left="107" w:right="-2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-1"/>
                <w:sz w:val="28"/>
                <w:szCs w:val="28"/>
              </w:rPr>
              <w:t>Angular</w:t>
            </w:r>
            <w:r>
              <w:rPr>
                <w:rFonts w:ascii="Times New Roman" w:cs="Times New Roman" w:eastAsia="Times New Roman" w:hAnsi="Times New Roman"/>
                <w:color w:val="231f20"/>
                <w:spacing w:val="-28"/>
                <w:w w:val="100"/>
                <w:position w:val="-1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-1"/>
                <w:sz w:val="28"/>
                <w:szCs w:val="28"/>
              </w:rPr>
              <w:t>Deflection</w:t>
            </w:r>
          </w:p>
          <w:p>
            <w:pPr>
              <w:pStyle w:val="style0"/>
              <w:spacing w:before="0" w:after="0" w:lineRule="exact" w:line="415"/>
              <w:ind w:left="107" w:right="-2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1"/>
                <w:sz w:val="44"/>
                <w:szCs w:val="44"/>
              </w:rPr>
              <w:t>е</w:t>
            </w:r>
            <w:r>
              <w:rPr>
                <w:rFonts w:ascii="Times New Roman" w:cs="Times New Roman" w:eastAsia="Times New Roman" w:hAnsi="Times New Roman"/>
                <w:color w:val="231f20"/>
                <w:spacing w:val="-44"/>
                <w:w w:val="100"/>
                <w:position w:val="1"/>
                <w:sz w:val="44"/>
                <w:szCs w:val="4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1"/>
                <w:sz w:val="28"/>
                <w:szCs w:val="28"/>
              </w:rPr>
              <w:t>(Degree)</w:t>
            </w:r>
          </w:p>
        </w:tc>
        <w:tc>
          <w:tcPr>
            <w:tcW w:w="1591" w:type="dxa"/>
            <w:tcBorders>
              <w:top w:val="single" w:sz="1" w:space="0" w:color="000000"/>
              <w:left w:val="single" w:sz="0" w:space="0" w:color="000000"/>
              <w:bottom w:val="single" w:sz="1" w:space="0" w:color="000000"/>
              <w:right w:val="single" w:sz="0" w:space="0" w:color="000000"/>
            </w:tcBorders>
            <w:tcFitText w:val="false"/>
          </w:tcPr>
          <w:p>
            <w:pPr>
              <w:pStyle w:val="style0"/>
              <w:spacing w:before="94" w:after="0" w:lineRule="auto" w:line="268"/>
              <w:ind w:left="107" w:right="4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g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u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l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r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D</w:t>
            </w:r>
            <w:r>
              <w:rPr>
                <w:rFonts w:ascii="Times New Roman" w:cs="Times New Roman" w:eastAsia="Times New Roman" w:hAnsi="Times New Roman"/>
                <w:color w:val="231f20"/>
                <w:spacing w:val="-49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ascii="Times New Roman" w:cs="Times New Roman" w:eastAsia="Times New Roman" w:hAnsi="Times New Roman"/>
                <w:color w:val="231f20"/>
                <w:spacing w:val="-49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f</w:t>
            </w:r>
            <w:r>
              <w:rPr>
                <w:rFonts w:ascii="Times New Roman" w:cs="Times New Roman" w:eastAsia="Times New Roman" w:hAnsi="Times New Roman"/>
                <w:color w:val="231f20"/>
                <w:spacing w:val="-49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l</w:t>
            </w:r>
            <w:r>
              <w:rPr>
                <w:rFonts w:ascii="Times New Roman" w:cs="Times New Roman" w:eastAsia="Times New Roman" w:hAnsi="Times New Roman"/>
                <w:color w:val="231f20"/>
                <w:spacing w:val="-49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ascii="Times New Roman" w:cs="Times New Roman" w:eastAsia="Times New Roman" w:hAnsi="Times New Roman"/>
                <w:color w:val="231f20"/>
                <w:spacing w:val="-49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ascii="Times New Roman" w:cs="Times New Roman" w:eastAsia="Times New Roman" w:hAnsi="Times New Roman"/>
                <w:color w:val="231f20"/>
                <w:spacing w:val="-49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ascii="Times New Roman" w:cs="Times New Roman" w:eastAsia="Times New Roman" w:hAnsi="Times New Roman"/>
                <w:color w:val="231f20"/>
                <w:spacing w:val="-49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i</w:t>
            </w:r>
            <w:r>
              <w:rPr>
                <w:rFonts w:ascii="Times New Roman" w:cs="Times New Roman" w:eastAsia="Times New Roman" w:hAnsi="Times New Roman"/>
                <w:color w:val="231f20"/>
                <w:spacing w:val="-49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o</w:t>
            </w:r>
            <w:r>
              <w:rPr>
                <w:rFonts w:ascii="Times New Roman" w:cs="Times New Roman" w:eastAsia="Times New Roman" w:hAnsi="Times New Roman"/>
                <w:color w:val="231f20"/>
                <w:spacing w:val="-49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in</w:t>
            </w:r>
            <w:r>
              <w:rPr>
                <w:rFonts w:ascii="Times New Roman" w:cs="Times New Roman" w:eastAsia="Times New Roman" w:hAnsi="Times New Roman"/>
                <w:color w:val="231f20"/>
                <w:spacing w:val="-28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Radian</w:t>
            </w:r>
          </w:p>
        </w:tc>
        <w:tc>
          <w:tcPr>
            <w:tcW w:w="1530" w:type="dxa"/>
            <w:tcBorders>
              <w:top w:val="single" w:sz="1" w:space="0" w:color="000000"/>
              <w:left w:val="single" w:sz="0" w:space="0" w:color="000000"/>
              <w:bottom w:val="single" w:sz="1" w:space="0" w:color="000000"/>
              <w:right w:val="single" w:sz="0" w:space="0" w:color="000000"/>
            </w:tcBorders>
            <w:tcFitText w:val="false"/>
          </w:tcPr>
          <w:p>
            <w:pPr>
              <w:pStyle w:val="style0"/>
              <w:spacing w:before="94" w:after="0" w:lineRule="auto" w:line="240"/>
              <w:ind w:left="107" w:right="-2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ascii="Times New Roman" w:cs="Times New Roman" w:eastAsia="Times New Roman" w:hAnsi="Times New Roman"/>
                <w:color w:val="231f20"/>
                <w:spacing w:val="-4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ascii="Times New Roman" w:cs="Times New Roman" w:eastAsia="Times New Roman" w:hAnsi="Times New Roman"/>
                <w:color w:val="231f20"/>
                <w:spacing w:val="-4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g</w:t>
            </w:r>
            <w:r>
              <w:rPr>
                <w:rFonts w:ascii="Times New Roman" w:cs="Times New Roman" w:eastAsia="Times New Roman" w:hAnsi="Times New Roman"/>
                <w:color w:val="231f20"/>
                <w:spacing w:val="-4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u</w:t>
            </w:r>
            <w:r>
              <w:rPr>
                <w:rFonts w:ascii="Times New Roman" w:cs="Times New Roman" w:eastAsia="Times New Roman" w:hAnsi="Times New Roman"/>
                <w:color w:val="231f20"/>
                <w:spacing w:val="-4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l</w:t>
            </w:r>
            <w:r>
              <w:rPr>
                <w:rFonts w:ascii="Times New Roman" w:cs="Times New Roman" w:eastAsia="Times New Roman" w:hAnsi="Times New Roman"/>
                <w:color w:val="231f20"/>
                <w:spacing w:val="-4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ascii="Times New Roman" w:cs="Times New Roman" w:eastAsia="Times New Roman" w:hAnsi="Times New Roman"/>
                <w:color w:val="231f20"/>
                <w:spacing w:val="-4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r</w:t>
            </w:r>
          </w:p>
          <w:p>
            <w:pPr>
              <w:pStyle w:val="style0"/>
              <w:spacing w:before="38" w:after="0" w:lineRule="exact" w:line="302"/>
              <w:ind w:left="107" w:right="-2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15"/>
                <w:w w:val="100"/>
                <w:position w:val="-1"/>
                <w:sz w:val="28"/>
                <w:szCs w:val="28"/>
              </w:rPr>
              <w:t>D</w:t>
            </w:r>
            <w:r>
              <w:rPr>
                <w:rFonts w:ascii="Times New Roman" w:cs="Times New Roman" w:eastAsia="Times New Roman" w:hAnsi="Times New Roman"/>
                <w:color w:val="231f20"/>
                <w:spacing w:val="15"/>
                <w:w w:val="100"/>
                <w:position w:val="-1"/>
                <w:sz w:val="28"/>
                <w:szCs w:val="28"/>
              </w:rPr>
              <w:t>e</w:t>
            </w:r>
            <w:r>
              <w:rPr>
                <w:rFonts w:ascii="Times New Roman" w:cs="Times New Roman" w:eastAsia="Times New Roman" w:hAnsi="Times New Roman"/>
                <w:color w:val="231f20"/>
                <w:spacing w:val="15"/>
                <w:w w:val="100"/>
                <w:position w:val="-1"/>
                <w:sz w:val="28"/>
                <w:szCs w:val="28"/>
              </w:rPr>
              <w:t>f</w:t>
            </w:r>
            <w:r>
              <w:rPr>
                <w:rFonts w:ascii="Times New Roman" w:cs="Times New Roman" w:eastAsia="Times New Roman" w:hAnsi="Times New Roman"/>
                <w:color w:val="231f20"/>
                <w:spacing w:val="15"/>
                <w:w w:val="100"/>
                <w:position w:val="-1"/>
                <w:sz w:val="28"/>
                <w:szCs w:val="28"/>
              </w:rPr>
              <w:t>l</w:t>
            </w:r>
            <w:r>
              <w:rPr>
                <w:rFonts w:ascii="Times New Roman" w:cs="Times New Roman" w:eastAsia="Times New Roman" w:hAnsi="Times New Roman"/>
                <w:color w:val="231f20"/>
                <w:spacing w:val="15"/>
                <w:w w:val="100"/>
                <w:position w:val="-1"/>
                <w:sz w:val="28"/>
                <w:szCs w:val="28"/>
              </w:rPr>
              <w:t>e</w:t>
            </w:r>
            <w:r>
              <w:rPr>
                <w:rFonts w:ascii="Times New Roman" w:cs="Times New Roman" w:eastAsia="Times New Roman" w:hAnsi="Times New Roman"/>
                <w:color w:val="231f20"/>
                <w:spacing w:val="15"/>
                <w:w w:val="100"/>
                <w:position w:val="-1"/>
                <w:sz w:val="28"/>
                <w:szCs w:val="28"/>
              </w:rPr>
              <w:t>c</w:t>
            </w:r>
            <w:r>
              <w:rPr>
                <w:rFonts w:ascii="Times New Roman" w:cs="Times New Roman" w:eastAsia="Times New Roman" w:hAnsi="Times New Roman"/>
                <w:color w:val="231f20"/>
                <w:spacing w:val="15"/>
                <w:w w:val="100"/>
                <w:position w:val="-1"/>
                <w:sz w:val="28"/>
                <w:szCs w:val="28"/>
              </w:rPr>
              <w:t>t</w:t>
            </w:r>
            <w:r>
              <w:rPr>
                <w:rFonts w:ascii="Times New Roman" w:cs="Times New Roman" w:eastAsia="Times New Roman" w:hAnsi="Times New Roman"/>
                <w:color w:val="231f20"/>
                <w:spacing w:val="15"/>
                <w:w w:val="100"/>
                <w:position w:val="-1"/>
                <w:sz w:val="28"/>
                <w:szCs w:val="28"/>
              </w:rPr>
              <w:t>i</w:t>
            </w:r>
            <w:r>
              <w:rPr>
                <w:rFonts w:ascii="Times New Roman" w:cs="Times New Roman" w:eastAsia="Times New Roman" w:hAnsi="Times New Roman"/>
                <w:color w:val="231f20"/>
                <w:spacing w:val="15"/>
                <w:w w:val="100"/>
                <w:position w:val="-1"/>
                <w:sz w:val="28"/>
                <w:szCs w:val="28"/>
              </w:rPr>
              <w:t>o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-1"/>
                <w:sz w:val="28"/>
                <w:szCs w:val="28"/>
              </w:rPr>
              <w:t>n</w:t>
            </w:r>
          </w:p>
          <w:p>
            <w:pPr>
              <w:pStyle w:val="style0"/>
              <w:spacing w:before="0" w:after="0" w:lineRule="exact" w:line="415"/>
              <w:ind w:left="107" w:right="-2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1"/>
                <w:sz w:val="44"/>
                <w:szCs w:val="44"/>
              </w:rPr>
              <w:t>е</w:t>
            </w:r>
            <w:r>
              <w:rPr>
                <w:rFonts w:ascii="Times New Roman" w:cs="Times New Roman" w:eastAsia="Times New Roman" w:hAnsi="Times New Roman"/>
                <w:color w:val="231f20"/>
                <w:spacing w:val="-44"/>
                <w:w w:val="100"/>
                <w:position w:val="1"/>
                <w:sz w:val="44"/>
                <w:szCs w:val="4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1"/>
                <w:sz w:val="28"/>
                <w:szCs w:val="28"/>
              </w:rPr>
              <w:t>in</w:t>
            </w:r>
            <w:r>
              <w:rPr>
                <w:rFonts w:ascii="Times New Roman" w:cs="Times New Roman" w:eastAsia="Times New Roman" w:hAnsi="Times New Roman"/>
                <w:color w:val="231f20"/>
                <w:spacing w:val="-28"/>
                <w:w w:val="100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1"/>
                <w:sz w:val="28"/>
                <w:szCs w:val="28"/>
              </w:rPr>
              <w:t>degree</w:t>
            </w:r>
          </w:p>
        </w:tc>
        <w:tc>
          <w:tcPr>
            <w:tcW w:w="1503" w:type="dxa"/>
            <w:tcBorders>
              <w:top w:val="single" w:sz="1" w:space="0" w:color="000000"/>
              <w:left w:val="single" w:sz="0" w:space="0" w:color="000000"/>
              <w:bottom w:val="single" w:sz="1" w:space="0" w:color="000000"/>
              <w:right w:val="single" w:sz="0" w:space="0" w:color="000000"/>
            </w:tcBorders>
            <w:tcFitText w:val="false"/>
          </w:tcPr>
          <w:p>
            <w:pPr>
              <w:pStyle w:val="style0"/>
              <w:spacing w:before="93" w:after="0" w:lineRule="auto" w:line="268"/>
              <w:ind w:left="107" w:right="4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ascii="Times New Roman" w:cs="Times New Roman" w:eastAsia="Times New Roman" w:hAnsi="Times New Roman"/>
                <w:color w:val="231f20"/>
                <w:spacing w:val="-8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ascii="Times New Roman" w:cs="Times New Roman" w:eastAsia="Times New Roman" w:hAnsi="Times New Roman"/>
                <w:color w:val="231f20"/>
                <w:spacing w:val="-8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g</w:t>
            </w:r>
            <w:r>
              <w:rPr>
                <w:rFonts w:ascii="Times New Roman" w:cs="Times New Roman" w:eastAsia="Times New Roman" w:hAnsi="Times New Roman"/>
                <w:color w:val="231f20"/>
                <w:spacing w:val="-8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u</w:t>
            </w:r>
            <w:r>
              <w:rPr>
                <w:rFonts w:ascii="Times New Roman" w:cs="Times New Roman" w:eastAsia="Times New Roman" w:hAnsi="Times New Roman"/>
                <w:color w:val="231f20"/>
                <w:spacing w:val="-8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l</w:t>
            </w:r>
            <w:r>
              <w:rPr>
                <w:rFonts w:ascii="Times New Roman" w:cs="Times New Roman" w:eastAsia="Times New Roman" w:hAnsi="Times New Roman"/>
                <w:color w:val="231f20"/>
                <w:spacing w:val="-8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ascii="Times New Roman" w:cs="Times New Roman" w:eastAsia="Times New Roman" w:hAnsi="Times New Roman"/>
                <w:color w:val="231f20"/>
                <w:spacing w:val="-8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r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12"/>
                <w:w w:val="100"/>
                <w:sz w:val="28"/>
                <w:szCs w:val="28"/>
              </w:rPr>
              <w:t>D</w:t>
            </w:r>
            <w:r>
              <w:rPr>
                <w:rFonts w:ascii="Times New Roman" w:cs="Times New Roman" w:eastAsia="Times New Roman" w:hAnsi="Times New Roman"/>
                <w:color w:val="231f20"/>
                <w:spacing w:val="12"/>
                <w:w w:val="100"/>
                <w:sz w:val="28"/>
                <w:szCs w:val="28"/>
              </w:rPr>
              <w:t>e</w:t>
            </w:r>
            <w:r>
              <w:rPr>
                <w:rFonts w:ascii="Times New Roman" w:cs="Times New Roman" w:eastAsia="Times New Roman" w:hAnsi="Times New Roman"/>
                <w:color w:val="231f20"/>
                <w:spacing w:val="12"/>
                <w:w w:val="100"/>
                <w:sz w:val="28"/>
                <w:szCs w:val="28"/>
              </w:rPr>
              <w:t>f</w:t>
            </w:r>
            <w:r>
              <w:rPr>
                <w:rFonts w:ascii="Times New Roman" w:cs="Times New Roman" w:eastAsia="Times New Roman" w:hAnsi="Times New Roman"/>
                <w:color w:val="231f20"/>
                <w:spacing w:val="12"/>
                <w:w w:val="100"/>
                <w:sz w:val="28"/>
                <w:szCs w:val="28"/>
              </w:rPr>
              <w:t>l</w:t>
            </w:r>
            <w:r>
              <w:rPr>
                <w:rFonts w:ascii="Times New Roman" w:cs="Times New Roman" w:eastAsia="Times New Roman" w:hAnsi="Times New Roman"/>
                <w:color w:val="231f20"/>
                <w:spacing w:val="12"/>
                <w:w w:val="100"/>
                <w:sz w:val="28"/>
                <w:szCs w:val="28"/>
              </w:rPr>
              <w:t>e</w:t>
            </w:r>
            <w:r>
              <w:rPr>
                <w:rFonts w:ascii="Times New Roman" w:cs="Times New Roman" w:eastAsia="Times New Roman" w:hAnsi="Times New Roman"/>
                <w:color w:val="231f20"/>
                <w:spacing w:val="12"/>
                <w:w w:val="100"/>
                <w:sz w:val="28"/>
                <w:szCs w:val="28"/>
              </w:rPr>
              <w:t>c</w:t>
            </w:r>
            <w:r>
              <w:rPr>
                <w:rFonts w:ascii="Times New Roman" w:cs="Times New Roman" w:eastAsia="Times New Roman" w:hAnsi="Times New Roman"/>
                <w:color w:val="231f20"/>
                <w:spacing w:val="12"/>
                <w:w w:val="100"/>
                <w:sz w:val="28"/>
                <w:szCs w:val="28"/>
              </w:rPr>
              <w:t>t</w:t>
            </w:r>
            <w:r>
              <w:rPr>
                <w:rFonts w:ascii="Times New Roman" w:cs="Times New Roman" w:eastAsia="Times New Roman" w:hAnsi="Times New Roman"/>
                <w:color w:val="231f20"/>
                <w:spacing w:val="12"/>
                <w:w w:val="100"/>
                <w:sz w:val="28"/>
                <w:szCs w:val="28"/>
              </w:rPr>
              <w:t>i</w:t>
            </w:r>
            <w:r>
              <w:rPr>
                <w:rFonts w:ascii="Times New Roman" w:cs="Times New Roman" w:eastAsia="Times New Roman" w:hAnsi="Times New Roman"/>
                <w:color w:val="231f20"/>
                <w:spacing w:val="12"/>
                <w:w w:val="100"/>
                <w:sz w:val="28"/>
                <w:szCs w:val="28"/>
              </w:rPr>
              <w:t>o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in</w:t>
            </w:r>
            <w:r>
              <w:rPr>
                <w:rFonts w:ascii="Times New Roman" w:cs="Times New Roman" w:eastAsia="Times New Roman" w:hAnsi="Times New Roman"/>
                <w:color w:val="231f20"/>
                <w:spacing w:val="-28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Radian</w:t>
            </w:r>
          </w:p>
        </w:tc>
        <w:tc>
          <w:tcPr>
            <w:tcW w:w="1285" w:type="dxa"/>
            <w:tcBorders>
              <w:top w:val="single" w:sz="1" w:space="0" w:color="000000"/>
              <w:left w:val="single" w:sz="0" w:space="0" w:color="000000"/>
              <w:bottom w:val="single" w:sz="1" w:space="0" w:color="000000"/>
              <w:right w:val="single" w:sz="1" w:space="0" w:color="000000"/>
            </w:tcBorders>
            <w:tcFitText w:val="false"/>
          </w:tcPr>
          <w:p>
            <w:pPr>
              <w:pStyle w:val="style0"/>
              <w:spacing w:before="93" w:after="0" w:lineRule="auto" w:line="240"/>
              <w:ind w:left="107" w:right="-2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M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4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4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4"/>
                <w:w w:val="100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n</w:t>
            </w:r>
          </w:p>
          <w:p>
            <w:pPr>
              <w:pStyle w:val="style0"/>
              <w:spacing w:before="38" w:after="0" w:lineRule="auto" w:line="240"/>
              <w:ind w:left="107" w:right="-2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(Radian)</w:t>
            </w:r>
          </w:p>
        </w:tc>
      </w:tr>
      <w:tr>
        <w:tblPrEx/>
        <w:trPr>
          <w:trHeight w:val="3271" w:hRule="exact"/>
          <w:jc w:val="left"/>
        </w:trPr>
        <w:tc>
          <w:tcPr>
            <w:tcW w:w="71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FitText w:val="false"/>
          </w:tcPr>
          <w:p>
            <w:pPr>
              <w:pStyle w:val="style0"/>
              <w:spacing w:before="96" w:after="0" w:lineRule="auto" w:line="240"/>
              <w:ind w:left="107" w:right="-2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1</w:t>
            </w:r>
          </w:p>
          <w:p>
            <w:pPr>
              <w:pStyle w:val="style0"/>
              <w:spacing w:before="38" w:after="0" w:lineRule="auto" w:line="240"/>
              <w:ind w:left="107" w:right="-2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2</w:t>
            </w:r>
          </w:p>
          <w:p>
            <w:pPr>
              <w:pStyle w:val="style0"/>
              <w:spacing w:before="38" w:after="0" w:lineRule="auto" w:line="240"/>
              <w:ind w:left="107" w:right="-2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3</w:t>
            </w:r>
          </w:p>
          <w:p>
            <w:pPr>
              <w:pStyle w:val="style0"/>
              <w:spacing w:before="38" w:after="0" w:lineRule="auto" w:line="240"/>
              <w:ind w:left="108" w:right="-2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4</w:t>
            </w:r>
          </w:p>
          <w:p>
            <w:pPr>
              <w:pStyle w:val="style0"/>
              <w:spacing w:before="38" w:after="0" w:lineRule="auto" w:line="240"/>
              <w:ind w:left="108" w:right="-2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5</w:t>
            </w:r>
          </w:p>
          <w:p>
            <w:pPr>
              <w:pStyle w:val="style0"/>
              <w:spacing w:before="38" w:after="0" w:lineRule="auto" w:line="240"/>
              <w:ind w:left="108" w:right="-2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6</w:t>
            </w:r>
          </w:p>
          <w:p>
            <w:pPr>
              <w:pStyle w:val="style0"/>
              <w:spacing w:before="38" w:after="0" w:lineRule="auto" w:line="240"/>
              <w:ind w:left="108" w:right="-2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7</w:t>
            </w:r>
          </w:p>
          <w:p>
            <w:pPr>
              <w:pStyle w:val="style0"/>
              <w:spacing w:before="38" w:after="0" w:lineRule="auto" w:line="240"/>
              <w:ind w:left="108" w:right="-2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8"/>
                <w:szCs w:val="28"/>
              </w:rPr>
              <w:t>8</w:t>
            </w:r>
          </w:p>
        </w:tc>
        <w:tc>
          <w:tcPr>
            <w:tcW w:w="23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50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251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0" w:space="0" w:color="000000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591" w:type="dxa"/>
            <w:tcBorders>
              <w:top w:val="single" w:sz="1" w:space="0" w:color="000000"/>
              <w:left w:val="single" w:sz="0" w:space="0" w:color="000000"/>
              <w:bottom w:val="single" w:sz="1" w:space="0" w:color="000000"/>
              <w:right w:val="single" w:sz="0" w:space="0" w:color="000000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530" w:type="dxa"/>
            <w:tcBorders>
              <w:top w:val="single" w:sz="1" w:space="0" w:color="000000"/>
              <w:left w:val="single" w:sz="0" w:space="0" w:color="000000"/>
              <w:bottom w:val="single" w:sz="1" w:space="0" w:color="000000"/>
              <w:right w:val="single" w:sz="0" w:space="0" w:color="000000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503" w:type="dxa"/>
            <w:tcBorders>
              <w:top w:val="single" w:sz="1" w:space="0" w:color="000000"/>
              <w:left w:val="single" w:sz="0" w:space="0" w:color="000000"/>
              <w:bottom w:val="single" w:sz="1" w:space="0" w:color="000000"/>
              <w:right w:val="single" w:sz="0" w:space="0" w:color="000000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285" w:type="dxa"/>
            <w:tcBorders>
              <w:top w:val="single" w:sz="1" w:space="0" w:color="000000"/>
              <w:left w:val="single" w:sz="0" w:space="0" w:color="000000"/>
              <w:bottom w:val="single" w:sz="1" w:space="0" w:color="000000"/>
              <w:right w:val="single" w:sz="1" w:space="0" w:color="000000"/>
            </w:tcBorders>
            <w:tcFitText w:val="false"/>
          </w:tcPr>
          <w:p>
            <w:pPr>
              <w:pStyle w:val="style0"/>
              <w:rPr/>
            </w:pPr>
          </w:p>
        </w:tc>
      </w:tr>
    </w:tbl>
    <w:p>
      <w:pPr>
        <w:pStyle w:val="style0"/>
        <w:spacing w:after="0"/>
        <w:rPr/>
        <w:sectPr>
          <w:footerReference w:type="default" r:id="rId18"/>
          <w:pgSz w:w="16840" w:h="11920" w:orient="landscape"/>
          <w:pgMar w:top="1080" w:right="1960" w:bottom="280" w:left="1600" w:header="0" w:footer="0" w:gutter="0"/>
        </w:sectPr>
      </w:pPr>
    </w:p>
    <w:p>
      <w:pPr>
        <w:pStyle w:val="style0"/>
        <w:spacing w:before="64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cccccc"/>
          <w:sz w:val="24"/>
          <w:szCs w:val="24"/>
        </w:rPr>
        <w:t>REPO</w:t>
      </w:r>
      <w:r>
        <w:rPr>
          <w:rFonts w:ascii="Times New Roman" w:cs="Times New Roman" w:eastAsia="Times New Roman" w:hAnsi="Times New Roman"/>
          <w:b/>
          <w:bCs/>
          <w:color w:val="cccccc"/>
          <w:spacing w:val="-8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cccccc"/>
          <w:spacing w:val="-33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-18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ASKS</w:t>
      </w:r>
      <w:r>
        <w:rPr>
          <w:rFonts w:ascii="Times New Roman" w:cs="Times New Roman" w:eastAsia="Times New Roman" w:hAnsi="Times New Roman"/>
          <w:b/>
          <w:bCs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QUESTION</w:t>
      </w:r>
    </w:p>
    <w:p>
      <w:pPr>
        <w:pStyle w:val="style0"/>
        <w:tabs>
          <w:tab w:val="left" w:leader="none" w:pos="820"/>
        </w:tabs>
        <w:spacing w:before="84" w:after="0" w:lineRule="auto" w:line="240"/>
        <w:ind w:left="16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1.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Derive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appropriate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equation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torsion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circular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data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analysis.</w:t>
      </w:r>
    </w:p>
    <w:p>
      <w:pPr>
        <w:pStyle w:val="style0"/>
        <w:tabs>
          <w:tab w:val="left" w:leader="none" w:pos="820"/>
        </w:tabs>
        <w:spacing w:before="84" w:after="0" w:lineRule="auto" w:line="240"/>
        <w:ind w:left="16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2.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Plot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graphs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torque</w:t>
      </w:r>
      <w:r>
        <w:rPr>
          <w:rFonts w:ascii="Times New Roman" w:cs="Times New Roman" w:eastAsia="Times New Roman" w:hAnsi="Times New Roman"/>
          <w:color w:val="cccccc"/>
          <w:spacing w:val="-2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cccccc"/>
          <w:spacing w:val="-2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vertically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against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deflection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obtain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slopes.</w:t>
      </w:r>
    </w:p>
    <w:p>
      <w:pPr>
        <w:pStyle w:val="style0"/>
        <w:tabs>
          <w:tab w:val="left" w:leader="none" w:pos="820"/>
        </w:tabs>
        <w:spacing w:before="84" w:after="0" w:lineRule="auto" w:line="240"/>
        <w:ind w:left="16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3.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Calculate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modulus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rigidity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specimen.</w:t>
      </w:r>
    </w:p>
    <w:p>
      <w:pPr>
        <w:pStyle w:val="style0"/>
        <w:tabs>
          <w:tab w:val="left" w:leader="none" w:pos="820"/>
        </w:tabs>
        <w:spacing w:before="84" w:after="0" w:lineRule="auto" w:line="240"/>
        <w:ind w:left="16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4.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Comment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accuracy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measurements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calculations.</w:t>
      </w:r>
    </w:p>
    <w:p>
      <w:pPr>
        <w:pStyle w:val="style0"/>
        <w:tabs>
          <w:tab w:val="left" w:leader="none" w:pos="820"/>
        </w:tabs>
        <w:spacing w:before="84" w:after="0" w:lineRule="auto" w:line="240"/>
        <w:ind w:left="16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5.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Comment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values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modulus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rigidity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specimen.</w:t>
      </w:r>
    </w:p>
    <w:p>
      <w:pPr>
        <w:pStyle w:val="style0"/>
        <w:tabs>
          <w:tab w:val="left" w:leader="none" w:pos="820"/>
        </w:tabs>
        <w:spacing w:before="84" w:after="0" w:lineRule="auto" w:line="240"/>
        <w:ind w:left="16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6.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Suggest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precautions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will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take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if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were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perform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cccccc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cccccc"/>
          <w:spacing w:val="0"/>
          <w:w w:val="100"/>
          <w:sz w:val="24"/>
          <w:szCs w:val="24"/>
        </w:rPr>
        <w:t>experiment.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footerReference w:type="default" r:id="rId19"/>
          <w:pgSz w:w="11920" w:h="16840" w:orient="portrait"/>
          <w:pgMar w:top="1240" w:right="1680" w:bottom="1060" w:left="1180" w:header="0" w:footer="866" w:gutter="0"/>
          <w:pgNumType w:start="19"/>
        </w:sectPr>
      </w:pPr>
    </w:p>
    <w:p>
      <w:pPr>
        <w:pStyle w:val="style0"/>
        <w:spacing w:before="55" w:after="0" w:lineRule="auto" w:line="281"/>
        <w:ind w:left="102" w:right="635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155" filled="f" stroked="f" style="position:absolute;margin-left:62.32pt;margin-top:194.84pt;width:473.06pt;height:.1pt;z-index:-2147483633;mso-position-horizontal-relative:page;mso-position-vertical-relative:page;mso-width-relative:page;mso-height-relative:page;mso-wrap-distance-left:0.0pt;mso-wrap-distance-right:0.0pt;visibility:visible;" coordsize="9461,2" coordorigin="1246,3897">
            <v:shape id="1156" coordsize="9461,0" coordorigin="1246,3897" path="m1246,3897l10708,3897e" filled="f" style="position:absolute;left:1246.0;top:3897.0;width:9461.0;height:2.0;z-index:11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157" filled="f" stroked="f" style="position:absolute;margin-left:62.32pt;margin-top:220.46pt;width:473.06pt;height:.1pt;z-index:-2147483632;mso-position-horizontal-relative:page;mso-position-vertical-relative:page;mso-width-relative:page;mso-height-relative:page;mso-wrap-distance-left:0.0pt;mso-wrap-distance-right:0.0pt;visibility:visible;" coordsize="9461,2" coordorigin="1246,4409">
            <v:shape id="1158" coordsize="9461,0" coordorigin="1246,4409" path="m1246,4409l10708,4409e" filled="f" style="position:absolute;left:1246.0;top:4409.0;width:9461.0;height:2.0;z-index:11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159" filled="f" stroked="f" style="position:absolute;margin-left:62.32pt;margin-top:243.88pt;width:473.06pt;height:.1pt;z-index:-2147483631;mso-position-horizontal-relative:page;mso-position-vertical-relative:page;mso-width-relative:page;mso-height-relative:page;mso-wrap-distance-left:0.0pt;mso-wrap-distance-right:0.0pt;visibility:visible;" coordsize="9461,2" coordorigin="1246,4878">
            <v:shape id="1160" coordsize="9461,0" coordorigin="1246,4878" path="m1246,4878l10708,4878e" filled="f" style="position:absolute;left:1246.0;top:4878.0;width:9461.0;height:2.0;z-index:11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161" filled="f" stroked="f" style="position:absolute;margin-left:62.32pt;margin-top:266.46pt;width:473.06pt;height:.1pt;z-index:-2147483630;mso-position-horizontal-relative:page;mso-position-vertical-relative:page;mso-width-relative:page;mso-height-relative:page;mso-wrap-distance-left:0.0pt;mso-wrap-distance-right:0.0pt;visibility:visible;" coordsize="9461,2" coordorigin="1246,5329">
            <v:shape id="1162" coordsize="9461,0" coordorigin="1246,5329" path="m1246,5329l10708,5329e" filled="f" style="position:absolute;left:1246.0;top:5329.0;width:9461.0;height:2.0;z-index:11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163" filled="f" stroked="f" style="position:absolute;margin-left:62.32pt;margin-top:290.73pt;width:473.06pt;height:.1pt;z-index:-2147483629;mso-position-horizontal-relative:page;mso-position-vertical-relative:page;mso-width-relative:page;mso-height-relative:page;mso-wrap-distance-left:0.0pt;mso-wrap-distance-right:0.0pt;visibility:visible;" coordsize="9461,2" coordorigin="1246,5815">
            <v:shape id="1164" coordsize="9461,0" coordorigin="1246,5815" path="m1246,5815l10708,5815e" filled="f" style="position:absolute;left:1246.0;top:5815.0;width:9461.0;height:2.0;z-index:11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165" filled="f" stroked="f" style="position:absolute;margin-left:62.32pt;margin-top:314.15pt;width:473.06pt;height:.1pt;z-index:-2147483628;mso-position-horizontal-relative:page;mso-position-vertical-relative:page;mso-width-relative:page;mso-height-relative:page;mso-wrap-distance-left:0.0pt;mso-wrap-distance-right:0.0pt;visibility:visible;" coordsize="9461,2" coordorigin="1246,6283">
            <v:shape id="1166" coordsize="9461,0" coordorigin="1246,6283" path="m1246,6283l10708,6283e" filled="f" style="position:absolute;left:1246.0;top:6283.0;width:9461.0;height:2.0;z-index:11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167" filled="f" stroked="f" style="position:absolute;margin-left:62.32pt;margin-top:337.58pt;width:473.06pt;height:.1pt;z-index:-2147483627;mso-position-horizontal-relative:page;mso-position-vertical-relative:page;mso-width-relative:page;mso-height-relative:page;mso-wrap-distance-left:0.0pt;mso-wrap-distance-right:0.0pt;visibility:visible;" coordsize="9461,2" coordorigin="1246,6752">
            <v:shape id="1168" coordsize="9461,0" coordorigin="1246,6752" path="m1246,6752l10708,6752e" filled="f" style="position:absolute;left:1246.0;top:6752.0;width:9461.0;height:2.0;z-index:12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169" filled="f" stroked="f" style="position:absolute;margin-left:62.32pt;margin-top:384.43pt;width:473.06pt;height:.1pt;z-index:-2147483626;mso-position-horizontal-relative:page;mso-position-vertical-relative:page;mso-width-relative:page;mso-height-relative:page;mso-wrap-distance-left:0.0pt;mso-wrap-distance-right:0.0pt;visibility:visible;" coordsize="9461,2" coordorigin="1246,7689">
            <v:shape id="1170" coordsize="9461,0" coordorigin="1246,7689" path="m1246,7689l10708,7689e" filled="f" style="position:absolute;left:1246.0;top:7689.0;width:9461.0;height:2.0;z-index:12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171" filled="f" stroked="f" style="position:absolute;margin-left:62.32pt;margin-top:361.81pt;width:473.06pt;height:.1pt;z-index:-2147483625;mso-position-horizontal-relative:page;mso-position-vertical-relative:page;mso-width-relative:page;mso-height-relative:page;mso-wrap-distance-left:0.0pt;mso-wrap-distance-right:0.0pt;visibility:visible;" coordsize="9461,2" coordorigin="1246,7236">
            <v:shape id="1172" coordsize="9461,0" coordorigin="1246,7236" path="m1246,7236l10708,7236e" filled="f" style="position:absolute;left:1246.0;top:7236.0;width:9461.0;height:2.0;z-index:12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173" filled="f" stroked="f" style="position:absolute;margin-left:62.32pt;margin-top:407.85pt;width:473.06pt;height:.1pt;z-index:-2147483624;mso-position-horizontal-relative:page;mso-position-vertical-relative:page;mso-width-relative:page;mso-height-relative:page;mso-wrap-distance-left:0.0pt;mso-wrap-distance-right:0.0pt;visibility:visible;" coordsize="9461,2" coordorigin="1246,8157">
            <v:shape id="1174" coordsize="9461,0" coordorigin="1246,8157" path="m1246,8157l10708,8157e" filled="f" style="position:absolute;left:1246.0;top:8157.0;width:9461.0;height:2.0;z-index:12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175" filled="f" stroked="f" style="position:absolute;margin-left:62.32pt;margin-top:431.28pt;width:473.06pt;height:.1pt;z-index:-2147483623;mso-position-horizontal-relative:page;mso-position-vertical-relative:page;mso-width-relative:page;mso-height-relative:page;mso-wrap-distance-left:0.0pt;mso-wrap-distance-right:0.0pt;visibility:visible;" coordsize="9461,2" coordorigin="1246,8626">
            <v:shape id="1176" coordsize="9461,0" coordorigin="1246,8626" path="m1246,8626l10708,8626e" filled="f" style="position:absolute;left:1246.0;top:8626.0;width:9461.0;height:2.0;z-index:12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177" filled="f" stroked="f" style="position:absolute;margin-left:62.32pt;margin-top:454.7pt;width:473.06pt;height:.1pt;z-index:-2147483622;mso-position-horizontal-relative:page;mso-position-vertical-relative:page;mso-width-relative:page;mso-height-relative:page;mso-wrap-distance-left:0.0pt;mso-wrap-distance-right:0.0pt;visibility:visible;" coordsize="9461,2" coordorigin="1246,9094">
            <v:shape id="1178" coordsize="9461,0" coordorigin="1246,9094" path="m1246,9094l10708,9094e" filled="f" style="position:absolute;left:1246.0;top:9094.0;width:9461.0;height:2.0;z-index:12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179" filled="f" stroked="f" style="position:absolute;margin-left:62.32pt;margin-top:478.12pt;width:473.06pt;height:.1pt;z-index:-2147483621;mso-position-horizontal-relative:page;mso-position-vertical-relative:page;mso-width-relative:page;mso-height-relative:page;mso-wrap-distance-left:0.0pt;mso-wrap-distance-right:0.0pt;visibility:visible;" coordsize="9461,2" coordorigin="1246,9562">
            <v:shape id="1180" coordsize="9461,0" coordorigin="1246,9562" path="m1246,9562l10708,9562e" filled="f" style="position:absolute;left:1246.0;top:9562.0;width:9461.0;height:2.0;z-index:12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181" filled="f" stroked="f" style="position:absolute;margin-left:62.32pt;margin-top:501.55pt;width:473.06pt;height:.1pt;z-index:-2147483620;mso-position-horizontal-relative:page;mso-position-vertical-relative:page;mso-width-relative:page;mso-height-relative:page;mso-wrap-distance-left:0.0pt;mso-wrap-distance-right:0.0pt;visibility:visible;" coordsize="9461,2" coordorigin="1246,10031">
            <v:shape id="1182" coordsize="9461,0" coordorigin="1246,10031" path="m1246,10031l10708,10031e" filled="f" style="position:absolute;left:1246.0;top:10031.0;width:9461.0;height:2.0;z-index:12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183" filled="f" stroked="f" style="position:absolute;margin-left:62.32pt;margin-top:524.97pt;width:473.06pt;height:.1pt;z-index:-2147483619;mso-position-horizontal-relative:page;mso-position-vertical-relative:page;mso-width-relative:page;mso-height-relative:page;mso-wrap-distance-left:0.0pt;mso-wrap-distance-right:0.0pt;visibility:visible;" coordsize="9461,2" coordorigin="1246,10499">
            <v:shape id="1184" coordsize="9461,0" coordorigin="1246,10499" path="m1246,10499l10708,10499e" filled="f" style="position:absolute;left:1246.0;top:10499.0;width:9461.0;height:2.0;z-index:12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185" filled="f" stroked="f" style="position:absolute;margin-left:62.32pt;margin-top:548.4pt;width:473.06pt;height:.1pt;z-index:-2147483618;mso-position-horizontal-relative:page;mso-position-vertical-relative:page;mso-width-relative:page;mso-height-relative:page;mso-wrap-distance-left:0.0pt;mso-wrap-distance-right:0.0pt;visibility:visible;" coordsize="9461,2" coordorigin="1246,10968">
            <v:shape id="1186" coordsize="9461,0" coordorigin="1246,10968" path="m1246,10968l10708,10968e" filled="f" style="position:absolute;left:1246.0;top:10968.0;width:9461.0;height:2.0;z-index:12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187" filled="f" stroked="f" style="position:absolute;margin-left:62.32pt;margin-top:571.82pt;width:473.06pt;height:.1pt;z-index:-2147483617;mso-position-horizontal-relative:page;mso-position-vertical-relative:page;mso-width-relative:page;mso-height-relative:page;mso-wrap-distance-left:0.0pt;mso-wrap-distance-right:0.0pt;visibility:visible;" coordsize="9461,2" coordorigin="1246,11436">
            <v:shape id="1188" coordsize="9461,0" coordorigin="1246,11436" path="m1246,11436l10708,11436e" filled="f" style="position:absolute;left:1246.0;top:11436.0;width:9461.0;height:2.0;z-index:13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189" filled="f" stroked="f" style="position:absolute;margin-left:62.32pt;margin-top:595.25pt;width:473.06pt;height:.1pt;z-index:-2147483616;mso-position-horizontal-relative:page;mso-position-vertical-relative:page;mso-width-relative:page;mso-height-relative:page;mso-wrap-distance-left:0.0pt;mso-wrap-distance-right:0.0pt;visibility:visible;" coordsize="9461,2" coordorigin="1246,11905">
            <v:shape id="1190" coordsize="9461,0" coordorigin="1246,11905" path="m1246,11905l10708,11905e" filled="f" style="position:absolute;left:1246.0;top:11905.0;width:9461.0;height:2.0;z-index:13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191" filled="f" stroked="f" style="position:absolute;margin-left:62.32pt;margin-top:618.67pt;width:473.06pt;height:.1pt;z-index:-2147483615;mso-position-horizontal-relative:page;mso-position-vertical-relative:page;mso-width-relative:page;mso-height-relative:page;mso-wrap-distance-left:0.0pt;mso-wrap-distance-right:0.0pt;visibility:visible;" coordsize="9461,2" coordorigin="1246,12373">
            <v:shape id="1192" coordsize="9461,0" coordorigin="1246,12373" path="m1246,12373l10708,12373e" filled="f" style="position:absolute;left:1246.0;top:12373.0;width:9461.0;height:2.0;z-index:13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193" filled="f" stroked="f" style="position:absolute;margin-left:62.32pt;margin-top:642.09pt;width:473.06pt;height:.1pt;z-index:-2147483614;mso-position-horizontal-relative:page;mso-position-vertical-relative:page;mso-width-relative:page;mso-height-relative:page;mso-wrap-distance-left:0.0pt;mso-wrap-distance-right:0.0pt;visibility:visible;" coordsize="9461,2" coordorigin="1246,12842">
            <v:shape id="1194" coordsize="9461,0" coordorigin="1246,12842" path="m1246,12842l10708,12842e" filled="f" style="position:absolute;left:1246.0;top:12842.0;width:9461.0;height:2.0;z-index:13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195" filled="f" stroked="f" style="position:absolute;margin-left:62.32pt;margin-top:665.52pt;width:473.06pt;height:.1pt;z-index:-2147483613;mso-position-horizontal-relative:page;mso-position-vertical-relative:page;mso-width-relative:page;mso-height-relative:page;mso-wrap-distance-left:0.0pt;mso-wrap-distance-right:0.0pt;visibility:visible;" coordsize="9461,2" coordorigin="1246,13310">
            <v:shape id="1196" coordsize="9461,0" coordorigin="1246,13310" path="m1246,13310l10708,13310e" filled="f" style="position:absolute;left:1246.0;top:13310.0;width:9461.0;height:2.0;z-index:13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197" filled="f" stroked="f" style="position:absolute;margin-left:62.32pt;margin-top:688.94pt;width:473.06pt;height:.1pt;z-index:-2147483612;mso-position-horizontal-relative:page;mso-position-vertical-relative:page;mso-width-relative:page;mso-height-relative:page;mso-wrap-distance-left:0.0pt;mso-wrap-distance-right:0.0pt;visibility:visible;" coordsize="9461,2" coordorigin="1246,13779">
            <v:shape id="1198" coordsize="9461,0" coordorigin="1246,13779" path="m1246,13779l10708,13779e" filled="f" style="position:absolute;left:1246.0;top:13779.0;width:9461.0;height:2.0;z-index:13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199" filled="f" stroked="f" style="position:absolute;margin-left:62.32pt;margin-top:712.37pt;width:473.06pt;height:.1pt;z-index:-2147483611;mso-position-horizontal-relative:page;mso-position-vertical-relative:page;mso-width-relative:page;mso-height-relative:page;mso-wrap-distance-left:0.0pt;mso-wrap-distance-right:0.0pt;visibility:visible;" coordsize="9461,2" coordorigin="1246,14247">
            <v:shape id="1200" coordsize="9461,0" coordorigin="1246,14247" path="m1246,14247l10708,14247e" filled="f" style="position:absolute;left:1246.0;top:14247.0;width:9461.0;height:2.0;z-index:13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01" filled="f" stroked="f" style="position:absolute;margin-left:62.32pt;margin-top:733.63pt;width:473.06pt;height:.1pt;z-index:-2147483610;mso-position-horizontal-relative:page;mso-position-vertical-relative:page;mso-width-relative:page;mso-height-relative:page;mso-wrap-distance-left:0.0pt;mso-wrap-distance-right:0.0pt;visibility:visible;" coordsize="9461,2" coordorigin="1246,14673">
            <v:shape id="1202" coordsize="9461,0" coordorigin="1246,14673" path="m1246,14673l10708,14673e" filled="f" style="position:absolute;left:1246.0;top:14673.0;width:9461.0;height:2.0;z-index:13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03" filled="f" stroked="f" style="position:absolute;margin-left:62.32pt;margin-top:172.31pt;width:473.06pt;height:.1pt;z-index:-2147483609;mso-position-horizontal-relative:page;mso-position-vertical-relative:page;mso-width-relative:page;mso-height-relative:page;mso-wrap-distance-left:0.0pt;mso-wrap-distance-right:0.0pt;visibility:visible;" coordsize="9461,2" coordorigin="1246,3446">
            <v:shape id="1204" coordsize="9461,0" coordorigin="1246,3446" path="m1246,3446l10708,3446e" filled="f" style="position:absolute;left:1246.0;top:3446.0;width:9461.0;height:2.0;z-index:13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05" filled="f" stroked="f" style="position:absolute;margin-left:62.32pt;margin-top:150.24pt;width:473.06pt;height:.1pt;z-index:-2147483608;mso-position-horizontal-relative:page;mso-position-vertical-relative:page;mso-width-relative:page;mso-height-relative:page;mso-wrap-distance-left:0.0pt;mso-wrap-distance-right:0.0pt;visibility:visible;" coordsize="9461,2" coordorigin="1246,3005">
            <v:shape id="1206" coordsize="9461,0" coordorigin="1246,3005" path="m1246,3005l10708,3005e" filled="f" style="position:absolute;left:1246.0;top:3005.0;width:9461.0;height:2.0;z-index:13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07" filled="f" stroked="f" style="position:absolute;margin-left:62.32pt;margin-top:127.24pt;width:473.06pt;height:.1pt;z-index:-2147483607;mso-position-horizontal-relative:page;mso-position-vertical-relative:page;mso-width-relative:page;mso-height-relative:page;mso-wrap-distance-left:0.0pt;mso-wrap-distance-right:0.0pt;visibility:visible;" coordsize="9461,2" coordorigin="1246,2545">
            <v:shape id="1208" coordsize="9461,0" coordorigin="1246,2545" path="m1246,2545l10708,2545e" filled="f" style="position:absolute;left:1246.0;top:2545.0;width:9461.0;height:2.0;z-index:14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b/>
          <w:bCs/>
          <w:color w:val="cccccc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REPO</w:t>
      </w:r>
      <w:r>
        <w:rPr>
          <w:rFonts w:ascii="Times New Roman" w:cs="Times New Roman" w:eastAsia="Times New Roman" w:hAnsi="Times New Roman"/>
          <w:b/>
          <w:bCs/>
          <w:color w:val="cccccc"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NOTES</w:t>
      </w:r>
    </w:p>
    <w:p>
      <w:pPr>
        <w:pStyle w:val="style0"/>
        <w:spacing w:after="0" w:lineRule="auto" w:line="281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00" w:right="1680" w:bottom="1060" w:left="1240" w:header="0" w:footer="866" w:gutter="0"/>
        </w:sectPr>
      </w:pPr>
    </w:p>
    <w:p>
      <w:pPr>
        <w:pStyle w:val="style0"/>
        <w:spacing w:before="55" w:after="0" w:lineRule="auto" w:line="281"/>
        <w:ind w:left="222" w:right="695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209" filled="f" stroked="f" style="position:absolute;margin-left:62.32pt;margin-top:133.96pt;width:473.06pt;height:.1pt;z-index:-2147483606;mso-position-horizontal-relative:page;mso-position-vertical-relative:text;mso-width-relative:page;mso-height-relative:page;mso-wrap-distance-left:0.0pt;mso-wrap-distance-right:0.0pt;visibility:visible;" coordsize="9461,2" coordorigin="1246,2679">
            <v:shape id="1210" coordsize="9461,0" coordorigin="1246,2679" path="m1246,2679l10708,2679e" filled="f" style="position:absolute;left:1246.0;top:2679.0;width:9461.0;height:2.0;z-index:14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11" filled="f" stroked="f" style="position:absolute;margin-left:62.32pt;margin-top:220.46pt;width:473.06pt;height:.1pt;z-index:-2147483605;mso-position-horizontal-relative:page;mso-position-vertical-relative:page;mso-width-relative:page;mso-height-relative:page;mso-wrap-distance-left:0.0pt;mso-wrap-distance-right:0.0pt;visibility:visible;" coordsize="9461,2" coordorigin="1246,4409">
            <v:shape id="1212" coordsize="9461,0" coordorigin="1246,4409" path="m1246,4409l10708,4409e" filled="f" style="position:absolute;left:1246.0;top:4409.0;width:9461.0;height:2.0;z-index:14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13" filled="f" stroked="f" style="position:absolute;margin-left:62.32pt;margin-top:243.88pt;width:473.06pt;height:.1pt;z-index:-2147483604;mso-position-horizontal-relative:page;mso-position-vertical-relative:page;mso-width-relative:page;mso-height-relative:page;mso-wrap-distance-left:0.0pt;mso-wrap-distance-right:0.0pt;visibility:visible;" coordsize="9461,2" coordorigin="1246,4878">
            <v:shape id="1214" coordsize="9461,0" coordorigin="1246,4878" path="m1246,4878l10708,4878e" filled="f" style="position:absolute;left:1246.0;top:4878.0;width:9461.0;height:2.0;z-index:14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15" filled="f" stroked="f" style="position:absolute;margin-left:62.32pt;margin-top:266.46pt;width:473.06pt;height:.1pt;z-index:-2147483603;mso-position-horizontal-relative:page;mso-position-vertical-relative:page;mso-width-relative:page;mso-height-relative:page;mso-wrap-distance-left:0.0pt;mso-wrap-distance-right:0.0pt;visibility:visible;" coordsize="9461,2" coordorigin="1246,5329">
            <v:shape id="1216" coordsize="9461,0" coordorigin="1246,5329" path="m1246,5329l10708,5329e" filled="f" style="position:absolute;left:1246.0;top:5329.0;width:9461.0;height:2.0;z-index:14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17" filled="f" stroked="f" style="position:absolute;margin-left:62.32pt;margin-top:290.73pt;width:473.06pt;height:.1pt;z-index:-2147483602;mso-position-horizontal-relative:page;mso-position-vertical-relative:page;mso-width-relative:page;mso-height-relative:page;mso-wrap-distance-left:0.0pt;mso-wrap-distance-right:0.0pt;visibility:visible;" coordsize="9461,2" coordorigin="1246,5815">
            <v:shape id="1218" coordsize="9461,0" coordorigin="1246,5815" path="m1246,5815l10708,5815e" filled="f" style="position:absolute;left:1246.0;top:5815.0;width:9461.0;height:2.0;z-index:14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19" filled="f" stroked="f" style="position:absolute;margin-left:62.32pt;margin-top:314.15pt;width:473.06pt;height:.1pt;z-index:-2147483601;mso-position-horizontal-relative:page;mso-position-vertical-relative:page;mso-width-relative:page;mso-height-relative:page;mso-wrap-distance-left:0.0pt;mso-wrap-distance-right:0.0pt;visibility:visible;" coordsize="9461,2" coordorigin="1246,6283">
            <v:shape id="1220" coordsize="9461,0" coordorigin="1246,6283" path="m1246,6283l10708,6283e" filled="f" style="position:absolute;left:1246.0;top:6283.0;width:9461.0;height:2.0;z-index:14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21" filled="f" stroked="f" style="position:absolute;margin-left:62.32pt;margin-top:337.58pt;width:473.06pt;height:.1pt;z-index:-2147483600;mso-position-horizontal-relative:page;mso-position-vertical-relative:page;mso-width-relative:page;mso-height-relative:page;mso-wrap-distance-left:0.0pt;mso-wrap-distance-right:0.0pt;visibility:visible;" coordsize="9461,2" coordorigin="1246,6752">
            <v:shape id="1222" coordsize="9461,0" coordorigin="1246,6752" path="m1246,6752l10708,6752e" filled="f" style="position:absolute;left:1246.0;top:6752.0;width:9461.0;height:2.0;z-index:14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23" filled="f" stroked="f" style="position:absolute;margin-left:62.32pt;margin-top:384.43pt;width:473.06pt;height:.1pt;z-index:-2147483599;mso-position-horizontal-relative:page;mso-position-vertical-relative:page;mso-width-relative:page;mso-height-relative:page;mso-wrap-distance-left:0.0pt;mso-wrap-distance-right:0.0pt;visibility:visible;" coordsize="9461,2" coordorigin="1246,7689">
            <v:shape id="1224" coordsize="9461,0" coordorigin="1246,7689" path="m1246,7689l10708,7689e" filled="f" style="position:absolute;left:1246.0;top:7689.0;width:9461.0;height:2.0;z-index:14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25" filled="f" stroked="f" style="position:absolute;margin-left:62.32pt;margin-top:361.81pt;width:473.06pt;height:.1pt;z-index:-2147483598;mso-position-horizontal-relative:page;mso-position-vertical-relative:page;mso-width-relative:page;mso-height-relative:page;mso-wrap-distance-left:0.0pt;mso-wrap-distance-right:0.0pt;visibility:visible;" coordsize="9461,2" coordorigin="1246,7236">
            <v:shape id="1226" coordsize="9461,0" coordorigin="1246,7236" path="m1246,7236l10708,7236e" filled="f" style="position:absolute;left:1246.0;top:7236.0;width:9461.0;height:2.0;z-index:14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27" filled="f" stroked="f" style="position:absolute;margin-left:62.32pt;margin-top:407.85pt;width:473.06pt;height:.1pt;z-index:-2147483597;mso-position-horizontal-relative:page;mso-position-vertical-relative:page;mso-width-relative:page;mso-height-relative:page;mso-wrap-distance-left:0.0pt;mso-wrap-distance-right:0.0pt;visibility:visible;" coordsize="9461,2" coordorigin="1246,8157">
            <v:shape id="1228" coordsize="9461,0" coordorigin="1246,8157" path="m1246,8157l10708,8157e" filled="f" style="position:absolute;left:1246.0;top:8157.0;width:9461.0;height:2.0;z-index:15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29" filled="f" stroked="f" style="position:absolute;margin-left:62.32pt;margin-top:431.28pt;width:473.06pt;height:.1pt;z-index:-2147483596;mso-position-horizontal-relative:page;mso-position-vertical-relative:page;mso-width-relative:page;mso-height-relative:page;mso-wrap-distance-left:0.0pt;mso-wrap-distance-right:0.0pt;visibility:visible;" coordsize="9461,2" coordorigin="1246,8626">
            <v:shape id="1230" coordsize="9461,0" coordorigin="1246,8626" path="m1246,8626l10708,8626e" filled="f" style="position:absolute;left:1246.0;top:8626.0;width:9461.0;height:2.0;z-index:15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31" filled="f" stroked="f" style="position:absolute;margin-left:62.32pt;margin-top:454.7pt;width:473.06pt;height:.1pt;z-index:-2147483595;mso-position-horizontal-relative:page;mso-position-vertical-relative:page;mso-width-relative:page;mso-height-relative:page;mso-wrap-distance-left:0.0pt;mso-wrap-distance-right:0.0pt;visibility:visible;" coordsize="9461,2" coordorigin="1246,9094">
            <v:shape id="1232" coordsize="9461,0" coordorigin="1246,9094" path="m1246,9094l10708,9094e" filled="f" style="position:absolute;left:1246.0;top:9094.0;width:9461.0;height:2.0;z-index:15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33" filled="f" stroked="f" style="position:absolute;margin-left:62.32pt;margin-top:478.12pt;width:473.06pt;height:.1pt;z-index:-2147483594;mso-position-horizontal-relative:page;mso-position-vertical-relative:page;mso-width-relative:page;mso-height-relative:page;mso-wrap-distance-left:0.0pt;mso-wrap-distance-right:0.0pt;visibility:visible;" coordsize="9461,2" coordorigin="1246,9562">
            <v:shape id="1234" coordsize="9461,0" coordorigin="1246,9562" path="m1246,9562l10708,9562e" filled="f" style="position:absolute;left:1246.0;top:9562.0;width:9461.0;height:2.0;z-index:15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35" filled="f" stroked="f" style="position:absolute;margin-left:62.32pt;margin-top:501.55pt;width:473.06pt;height:.1pt;z-index:-2147483593;mso-position-horizontal-relative:page;mso-position-vertical-relative:page;mso-width-relative:page;mso-height-relative:page;mso-wrap-distance-left:0.0pt;mso-wrap-distance-right:0.0pt;visibility:visible;" coordsize="9461,2" coordorigin="1246,10031">
            <v:shape id="1236" coordsize="9461,0" coordorigin="1246,10031" path="m1246,10031l10708,10031e" filled="f" style="position:absolute;left:1246.0;top:10031.0;width:9461.0;height:2.0;z-index:15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37" filled="f" stroked="f" style="position:absolute;margin-left:62.32pt;margin-top:524.97pt;width:473.06pt;height:.1pt;z-index:-2147483592;mso-position-horizontal-relative:page;mso-position-vertical-relative:page;mso-width-relative:page;mso-height-relative:page;mso-wrap-distance-left:0.0pt;mso-wrap-distance-right:0.0pt;visibility:visible;" coordsize="9461,2" coordorigin="1246,10499">
            <v:shape id="1238" coordsize="9461,0" coordorigin="1246,10499" path="m1246,10499l10708,10499e" filled="f" style="position:absolute;left:1246.0;top:10499.0;width:9461.0;height:2.0;z-index:15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39" filled="f" stroked="f" style="position:absolute;margin-left:62.32pt;margin-top:548.4pt;width:473.06pt;height:.1pt;z-index:-2147483591;mso-position-horizontal-relative:page;mso-position-vertical-relative:page;mso-width-relative:page;mso-height-relative:page;mso-wrap-distance-left:0.0pt;mso-wrap-distance-right:0.0pt;visibility:visible;" coordsize="9461,2" coordorigin="1246,10968">
            <v:shape id="1240" coordsize="9461,0" coordorigin="1246,10968" path="m1246,10968l10708,10968e" filled="f" style="position:absolute;left:1246.0;top:10968.0;width:9461.0;height:2.0;z-index:15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41" filled="f" stroked="f" style="position:absolute;margin-left:62.32pt;margin-top:571.82pt;width:473.06pt;height:.1pt;z-index:-2147483590;mso-position-horizontal-relative:page;mso-position-vertical-relative:page;mso-width-relative:page;mso-height-relative:page;mso-wrap-distance-left:0.0pt;mso-wrap-distance-right:0.0pt;visibility:visible;" coordsize="9461,2" coordorigin="1246,11436">
            <v:shape id="1242" coordsize="9461,0" coordorigin="1246,11436" path="m1246,11436l10708,11436e" filled="f" style="position:absolute;left:1246.0;top:11436.0;width:9461.0;height:2.0;z-index:15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43" filled="f" stroked="f" style="position:absolute;margin-left:62.32pt;margin-top:595.25pt;width:473.06pt;height:.1pt;z-index:-2147483589;mso-position-horizontal-relative:page;mso-position-vertical-relative:page;mso-width-relative:page;mso-height-relative:page;mso-wrap-distance-left:0.0pt;mso-wrap-distance-right:0.0pt;visibility:visible;" coordsize="9461,2" coordorigin="1246,11905">
            <v:shape id="1244" coordsize="9461,0" coordorigin="1246,11905" path="m1246,11905l10708,11905e" filled="f" style="position:absolute;left:1246.0;top:11905.0;width:9461.0;height:2.0;z-index:15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45" filled="f" stroked="f" style="position:absolute;margin-left:62.32pt;margin-top:618.67pt;width:473.06pt;height:.1pt;z-index:-2147483588;mso-position-horizontal-relative:page;mso-position-vertical-relative:page;mso-width-relative:page;mso-height-relative:page;mso-wrap-distance-left:0.0pt;mso-wrap-distance-right:0.0pt;visibility:visible;" coordsize="9461,2" coordorigin="1246,12373">
            <v:shape id="1246" coordsize="9461,0" coordorigin="1246,12373" path="m1246,12373l10708,12373e" filled="f" style="position:absolute;left:1246.0;top:12373.0;width:9461.0;height:2.0;z-index:15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47" filled="f" stroked="f" style="position:absolute;margin-left:62.32pt;margin-top:642.09pt;width:473.06pt;height:.1pt;z-index:-2147483587;mso-position-horizontal-relative:page;mso-position-vertical-relative:page;mso-width-relative:page;mso-height-relative:page;mso-wrap-distance-left:0.0pt;mso-wrap-distance-right:0.0pt;visibility:visible;" coordsize="9461,2" coordorigin="1246,12842">
            <v:shape id="1248" coordsize="9461,0" coordorigin="1246,12842" path="m1246,12842l10708,12842e" filled="f" style="position:absolute;left:1246.0;top:12842.0;width:9461.0;height:2.0;z-index:16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49" filled="f" stroked="f" style="position:absolute;margin-left:62.32pt;margin-top:665.52pt;width:473.06pt;height:.1pt;z-index:-2147483586;mso-position-horizontal-relative:page;mso-position-vertical-relative:page;mso-width-relative:page;mso-height-relative:page;mso-wrap-distance-left:0.0pt;mso-wrap-distance-right:0.0pt;visibility:visible;" coordsize="9461,2" coordorigin="1246,13310">
            <v:shape id="1250" coordsize="9461,0" coordorigin="1246,13310" path="m1246,13310l10708,13310e" filled="f" style="position:absolute;left:1246.0;top:13310.0;width:9461.0;height:2.0;z-index:16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51" filled="f" stroked="f" style="position:absolute;margin-left:62.32pt;margin-top:688.94pt;width:473.06pt;height:.1pt;z-index:-2147483585;mso-position-horizontal-relative:page;mso-position-vertical-relative:page;mso-width-relative:page;mso-height-relative:page;mso-wrap-distance-left:0.0pt;mso-wrap-distance-right:0.0pt;visibility:visible;" coordsize="9461,2" coordorigin="1246,13779">
            <v:shape id="1252" coordsize="9461,0" coordorigin="1246,13779" path="m1246,13779l10708,13779e" filled="f" style="position:absolute;left:1246.0;top:13779.0;width:9461.0;height:2.0;z-index:16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53" filled="f" stroked="f" style="position:absolute;margin-left:62.32pt;margin-top:712.37pt;width:473.06pt;height:.1pt;z-index:-2147483584;mso-position-horizontal-relative:page;mso-position-vertical-relative:page;mso-width-relative:page;mso-height-relative:page;mso-wrap-distance-left:0.0pt;mso-wrap-distance-right:0.0pt;visibility:visible;" coordsize="9461,2" coordorigin="1246,14247">
            <v:shape id="1254" coordsize="9461,0" coordorigin="1246,14247" path="m1246,14247l10708,14247e" filled="f" style="position:absolute;left:1246.0;top:14247.0;width:9461.0;height:2.0;z-index:16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55" filled="f" stroked="f" style="position:absolute;margin-left:62.32pt;margin-top:111.42pt;width:473.06pt;height:.1pt;z-index:-2147483583;mso-position-horizontal-relative:page;mso-position-vertical-relative:text;mso-width-relative:page;mso-height-relative:page;mso-wrap-distance-left:0.0pt;mso-wrap-distance-right:0.0pt;visibility:visible;" coordsize="9461,2" coordorigin="1246,2228">
            <v:shape id="1256" coordsize="9461,0" coordorigin="1246,2228" path="m1246,2228l10708,2228e" filled="f" style="position:absolute;left:1246.0;top:2228.0;width:9461.0;height:2.0;z-index:16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57" filled="f" stroked="f" style="position:absolute;margin-left:62.32pt;margin-top:89.35pt;width:473.06pt;height:.1pt;z-index:-2147483582;mso-position-horizontal-relative:page;mso-position-vertical-relative:text;mso-width-relative:page;mso-height-relative:page;mso-wrap-distance-left:0.0pt;mso-wrap-distance-right:0.0pt;visibility:visible;" coordsize="9461,2" coordorigin="1246,1787">
            <v:shape id="1258" coordsize="9461,0" coordorigin="1246,1787" path="m1246,1787l10708,1787e" filled="f" style="position:absolute;left:1246.0;top:1787.0;width:9461.0;height:2.0;z-index:16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59" filled="f" stroked="f" style="position:absolute;margin-left:62.32pt;margin-top:66.35pt;width:473.06pt;height:.1pt;z-index:-2147483581;mso-position-horizontal-relative:page;mso-position-vertical-relative:text;mso-width-relative:page;mso-height-relative:page;mso-wrap-distance-left:0.0pt;mso-wrap-distance-right:0.0pt;visibility:visible;" coordsize="9461,2" coordorigin="1246,1327">
            <v:shape id="1260" coordsize="9461,0" coordorigin="1246,1327" path="m1246,1327l10708,1327e" filled="f" style="position:absolute;left:1246.0;top:1327.0;width:9461.0;height:2.0;z-index:16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b/>
          <w:bCs/>
          <w:color w:val="cccccc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REPO</w:t>
      </w:r>
      <w:r>
        <w:rPr>
          <w:rFonts w:ascii="Times New Roman" w:cs="Times New Roman" w:eastAsia="Times New Roman" w:hAnsi="Times New Roman"/>
          <w:b/>
          <w:bCs/>
          <w:color w:val="cccccc"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NOTES</w:t>
      </w:r>
    </w:p>
    <w:p>
      <w:pPr>
        <w:pStyle w:val="style0"/>
        <w:spacing w:after="0" w:lineRule="auto" w:line="281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footerReference w:type="default" r:id="rId20"/>
          <w:pgSz w:w="11920" w:h="16840" w:orient="portrait"/>
          <w:pgMar w:top="1200" w:right="1080" w:bottom="1940" w:left="1120" w:header="0" w:footer="1755" w:gutter="0"/>
          <w:pgNumType w:start="21"/>
        </w:sectPr>
      </w:pPr>
    </w:p>
    <w:p>
      <w:pPr>
        <w:pStyle w:val="style0"/>
        <w:spacing w:before="55" w:after="0" w:lineRule="auto" w:line="281"/>
        <w:ind w:left="222" w:right="695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261" filled="f" stroked="f" style="position:absolute;margin-left:62.32pt;margin-top:133.96pt;width:473.06pt;height:.1pt;z-index:-2147483580;mso-position-horizontal-relative:page;mso-position-vertical-relative:text;mso-width-relative:page;mso-height-relative:page;mso-wrap-distance-left:0.0pt;mso-wrap-distance-right:0.0pt;visibility:visible;" coordsize="9461,2" coordorigin="1246,2679">
            <v:shape id="1262" coordsize="9461,0" coordorigin="1246,2679" path="m1246,2679l10708,2679e" filled="f" style="position:absolute;left:1246.0;top:2679.0;width:9461.0;height:2.0;z-index:16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63" filled="f" stroked="f" style="position:absolute;margin-left:62.32pt;margin-top:220.46pt;width:473.06pt;height:.1pt;z-index:-2147483579;mso-position-horizontal-relative:page;mso-position-vertical-relative:page;mso-width-relative:page;mso-height-relative:page;mso-wrap-distance-left:0.0pt;mso-wrap-distance-right:0.0pt;visibility:visible;" coordsize="9461,2" coordorigin="1246,4409">
            <v:shape id="1264" coordsize="9461,0" coordorigin="1246,4409" path="m1246,4409l10708,4409e" filled="f" style="position:absolute;left:1246.0;top:4409.0;width:9461.0;height:2.0;z-index:16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65" filled="f" stroked="f" style="position:absolute;margin-left:62.32pt;margin-top:243.88pt;width:473.06pt;height:.1pt;z-index:-2147483578;mso-position-horizontal-relative:page;mso-position-vertical-relative:page;mso-width-relative:page;mso-height-relative:page;mso-wrap-distance-left:0.0pt;mso-wrap-distance-right:0.0pt;visibility:visible;" coordsize="9461,2" coordorigin="1246,4878">
            <v:shape id="1266" coordsize="9461,0" coordorigin="1246,4878" path="m1246,4878l10708,4878e" filled="f" style="position:absolute;left:1246.0;top:4878.0;width:9461.0;height:2.0;z-index:17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67" filled="f" stroked="f" style="position:absolute;margin-left:62.32pt;margin-top:266.46pt;width:473.06pt;height:.1pt;z-index:-2147483577;mso-position-horizontal-relative:page;mso-position-vertical-relative:page;mso-width-relative:page;mso-height-relative:page;mso-wrap-distance-left:0.0pt;mso-wrap-distance-right:0.0pt;visibility:visible;" coordsize="9461,2" coordorigin="1246,5329">
            <v:shape id="1268" coordsize="9461,0" coordorigin="1246,5329" path="m1246,5329l10708,5329e" filled="f" style="position:absolute;left:1246.0;top:5329.0;width:9461.0;height:2.0;z-index:17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69" filled="f" stroked="f" style="position:absolute;margin-left:62.32pt;margin-top:290.73pt;width:473.06pt;height:.1pt;z-index:-2147483576;mso-position-horizontal-relative:page;mso-position-vertical-relative:page;mso-width-relative:page;mso-height-relative:page;mso-wrap-distance-left:0.0pt;mso-wrap-distance-right:0.0pt;visibility:visible;" coordsize="9461,2" coordorigin="1246,5815">
            <v:shape id="1270" coordsize="9461,0" coordorigin="1246,5815" path="m1246,5815l10708,5815e" filled="f" style="position:absolute;left:1246.0;top:5815.0;width:9461.0;height:2.0;z-index:17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71" filled="f" stroked="f" style="position:absolute;margin-left:62.32pt;margin-top:314.15pt;width:473.06pt;height:.1pt;z-index:-2147483575;mso-position-horizontal-relative:page;mso-position-vertical-relative:page;mso-width-relative:page;mso-height-relative:page;mso-wrap-distance-left:0.0pt;mso-wrap-distance-right:0.0pt;visibility:visible;" coordsize="9461,2" coordorigin="1246,6283">
            <v:shape id="1272" coordsize="9461,0" coordorigin="1246,6283" path="m1246,6283l10708,6283e" filled="f" style="position:absolute;left:1246.0;top:6283.0;width:9461.0;height:2.0;z-index:17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73" filled="f" stroked="f" style="position:absolute;margin-left:62.32pt;margin-top:337.58pt;width:473.06pt;height:.1pt;z-index:-2147483574;mso-position-horizontal-relative:page;mso-position-vertical-relative:page;mso-width-relative:page;mso-height-relative:page;mso-wrap-distance-left:0.0pt;mso-wrap-distance-right:0.0pt;visibility:visible;" coordsize="9461,2" coordorigin="1246,6752">
            <v:shape id="1274" coordsize="9461,0" coordorigin="1246,6752" path="m1246,6752l10708,6752e" filled="f" style="position:absolute;left:1246.0;top:6752.0;width:9461.0;height:2.0;z-index:17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75" filled="f" stroked="f" style="position:absolute;margin-left:62.32pt;margin-top:384.43pt;width:473.06pt;height:.1pt;z-index:-2147483573;mso-position-horizontal-relative:page;mso-position-vertical-relative:page;mso-width-relative:page;mso-height-relative:page;mso-wrap-distance-left:0.0pt;mso-wrap-distance-right:0.0pt;visibility:visible;" coordsize="9461,2" coordorigin="1246,7689">
            <v:shape id="1276" coordsize="9461,0" coordorigin="1246,7689" path="m1246,7689l10708,7689e" filled="f" style="position:absolute;left:1246.0;top:7689.0;width:9461.0;height:2.0;z-index:17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77" filled="f" stroked="f" style="position:absolute;margin-left:62.32pt;margin-top:361.81pt;width:473.06pt;height:.1pt;z-index:-2147483572;mso-position-horizontal-relative:page;mso-position-vertical-relative:page;mso-width-relative:page;mso-height-relative:page;mso-wrap-distance-left:0.0pt;mso-wrap-distance-right:0.0pt;visibility:visible;" coordsize="9461,2" coordorigin="1246,7236">
            <v:shape id="1278" coordsize="9461,0" coordorigin="1246,7236" path="m1246,7236l10708,7236e" filled="f" style="position:absolute;left:1246.0;top:7236.0;width:9461.0;height:2.0;z-index:17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79" filled="f" stroked="f" style="position:absolute;margin-left:62.32pt;margin-top:407.85pt;width:473.06pt;height:.1pt;z-index:-2147483571;mso-position-horizontal-relative:page;mso-position-vertical-relative:page;mso-width-relative:page;mso-height-relative:page;mso-wrap-distance-left:0.0pt;mso-wrap-distance-right:0.0pt;visibility:visible;" coordsize="9461,2" coordorigin="1246,8157">
            <v:shape id="1280" coordsize="9461,0" coordorigin="1246,8157" path="m1246,8157l10708,8157e" filled="f" style="position:absolute;left:1246.0;top:8157.0;width:9461.0;height:2.0;z-index:17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81" filled="f" stroked="f" style="position:absolute;margin-left:62.32pt;margin-top:431.28pt;width:473.06pt;height:.1pt;z-index:-2147483570;mso-position-horizontal-relative:page;mso-position-vertical-relative:page;mso-width-relative:page;mso-height-relative:page;mso-wrap-distance-left:0.0pt;mso-wrap-distance-right:0.0pt;visibility:visible;" coordsize="9461,2" coordorigin="1246,8626">
            <v:shape id="1282" coordsize="9461,0" coordorigin="1246,8626" path="m1246,8626l10708,8626e" filled="f" style="position:absolute;left:1246.0;top:8626.0;width:9461.0;height:2.0;z-index:17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83" filled="f" stroked="f" style="position:absolute;margin-left:62.32pt;margin-top:454.7pt;width:473.06pt;height:.1pt;z-index:-2147483569;mso-position-horizontal-relative:page;mso-position-vertical-relative:page;mso-width-relative:page;mso-height-relative:page;mso-wrap-distance-left:0.0pt;mso-wrap-distance-right:0.0pt;visibility:visible;" coordsize="9461,2" coordorigin="1246,9094">
            <v:shape id="1284" coordsize="9461,0" coordorigin="1246,9094" path="m1246,9094l10708,9094e" filled="f" style="position:absolute;left:1246.0;top:9094.0;width:9461.0;height:2.0;z-index:17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85" filled="f" stroked="f" style="position:absolute;margin-left:62.32pt;margin-top:478.12pt;width:473.06pt;height:.1pt;z-index:-2147483568;mso-position-horizontal-relative:page;mso-position-vertical-relative:page;mso-width-relative:page;mso-height-relative:page;mso-wrap-distance-left:0.0pt;mso-wrap-distance-right:0.0pt;visibility:visible;" coordsize="9461,2" coordorigin="1246,9562">
            <v:shape id="1286" coordsize="9461,0" coordorigin="1246,9562" path="m1246,9562l10708,9562e" filled="f" style="position:absolute;left:1246.0;top:9562.0;width:9461.0;height:2.0;z-index:18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87" filled="f" stroked="f" style="position:absolute;margin-left:62.32pt;margin-top:501.55pt;width:473.06pt;height:.1pt;z-index:-2147483567;mso-position-horizontal-relative:page;mso-position-vertical-relative:page;mso-width-relative:page;mso-height-relative:page;mso-wrap-distance-left:0.0pt;mso-wrap-distance-right:0.0pt;visibility:visible;" coordsize="9461,2" coordorigin="1246,10031">
            <v:shape id="1288" coordsize="9461,0" coordorigin="1246,10031" path="m1246,10031l10708,10031e" filled="f" style="position:absolute;left:1246.0;top:10031.0;width:9461.0;height:2.0;z-index:18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89" filled="f" stroked="f" style="position:absolute;margin-left:62.32pt;margin-top:524.97pt;width:473.06pt;height:.1pt;z-index:-2147483566;mso-position-horizontal-relative:page;mso-position-vertical-relative:page;mso-width-relative:page;mso-height-relative:page;mso-wrap-distance-left:0.0pt;mso-wrap-distance-right:0.0pt;visibility:visible;" coordsize="9461,2" coordorigin="1246,10499">
            <v:shape id="1290" coordsize="9461,0" coordorigin="1246,10499" path="m1246,10499l10708,10499e" filled="f" style="position:absolute;left:1246.0;top:10499.0;width:9461.0;height:2.0;z-index:18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91" filled="f" stroked="f" style="position:absolute;margin-left:62.32pt;margin-top:548.4pt;width:473.06pt;height:.1pt;z-index:-2147483565;mso-position-horizontal-relative:page;mso-position-vertical-relative:page;mso-width-relative:page;mso-height-relative:page;mso-wrap-distance-left:0.0pt;mso-wrap-distance-right:0.0pt;visibility:visible;" coordsize="9461,2" coordorigin="1246,10968">
            <v:shape id="1292" coordsize="9461,0" coordorigin="1246,10968" path="m1246,10968l10708,10968e" filled="f" style="position:absolute;left:1246.0;top:10968.0;width:9461.0;height:2.0;z-index:18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93" filled="f" stroked="f" style="position:absolute;margin-left:62.32pt;margin-top:571.82pt;width:473.06pt;height:.1pt;z-index:-2147483564;mso-position-horizontal-relative:page;mso-position-vertical-relative:page;mso-width-relative:page;mso-height-relative:page;mso-wrap-distance-left:0.0pt;mso-wrap-distance-right:0.0pt;visibility:visible;" coordsize="9461,2" coordorigin="1246,11436">
            <v:shape id="1294" coordsize="9461,0" coordorigin="1246,11436" path="m1246,11436l10708,11436e" filled="f" style="position:absolute;left:1246.0;top:11436.0;width:9461.0;height:2.0;z-index:18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95" filled="f" stroked="f" style="position:absolute;margin-left:62.32pt;margin-top:595.25pt;width:473.06pt;height:.1pt;z-index:-2147483563;mso-position-horizontal-relative:page;mso-position-vertical-relative:page;mso-width-relative:page;mso-height-relative:page;mso-wrap-distance-left:0.0pt;mso-wrap-distance-right:0.0pt;visibility:visible;" coordsize="9461,2" coordorigin="1246,11905">
            <v:shape id="1296" coordsize="9461,0" coordorigin="1246,11905" path="m1246,11905l10708,11905e" filled="f" style="position:absolute;left:1246.0;top:11905.0;width:9461.0;height:2.0;z-index:18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97" filled="f" stroked="f" style="position:absolute;margin-left:62.32pt;margin-top:618.67pt;width:473.06pt;height:.1pt;z-index:-2147483562;mso-position-horizontal-relative:page;mso-position-vertical-relative:page;mso-width-relative:page;mso-height-relative:page;mso-wrap-distance-left:0.0pt;mso-wrap-distance-right:0.0pt;visibility:visible;" coordsize="9461,2" coordorigin="1246,12373">
            <v:shape id="1298" coordsize="9461,0" coordorigin="1246,12373" path="m1246,12373l10708,12373e" filled="f" style="position:absolute;left:1246.0;top:12373.0;width:9461.0;height:2.0;z-index:18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99" filled="f" stroked="f" style="position:absolute;margin-left:62.32pt;margin-top:642.09pt;width:473.06pt;height:.1pt;z-index:-2147483561;mso-position-horizontal-relative:page;mso-position-vertical-relative:page;mso-width-relative:page;mso-height-relative:page;mso-wrap-distance-left:0.0pt;mso-wrap-distance-right:0.0pt;visibility:visible;" coordsize="9461,2" coordorigin="1246,12842">
            <v:shape id="1300" coordsize="9461,0" coordorigin="1246,12842" path="m1246,12842l10708,12842e" filled="f" style="position:absolute;left:1246.0;top:12842.0;width:9461.0;height:2.0;z-index:18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01" filled="f" stroked="f" style="position:absolute;margin-left:62.32pt;margin-top:665.52pt;width:473.06pt;height:.1pt;z-index:-2147483560;mso-position-horizontal-relative:page;mso-position-vertical-relative:page;mso-width-relative:page;mso-height-relative:page;mso-wrap-distance-left:0.0pt;mso-wrap-distance-right:0.0pt;visibility:visible;" coordsize="9461,2" coordorigin="1246,13310">
            <v:shape id="1302" coordsize="9461,0" coordorigin="1246,13310" path="m1246,13310l10708,13310e" filled="f" style="position:absolute;left:1246.0;top:13310.0;width:9461.0;height:2.0;z-index:18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03" filled="f" stroked="f" style="position:absolute;margin-left:62.32pt;margin-top:688.94pt;width:473.06pt;height:.1pt;z-index:-2147483559;mso-position-horizontal-relative:page;mso-position-vertical-relative:page;mso-width-relative:page;mso-height-relative:page;mso-wrap-distance-left:0.0pt;mso-wrap-distance-right:0.0pt;visibility:visible;" coordsize="9461,2" coordorigin="1246,13779">
            <v:shape id="1304" coordsize="9461,0" coordorigin="1246,13779" path="m1246,13779l10708,13779e" filled="f" style="position:absolute;left:1246.0;top:13779.0;width:9461.0;height:2.0;z-index:18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05" filled="f" stroked="f" style="position:absolute;margin-left:62.32pt;margin-top:712.37pt;width:473.06pt;height:.1pt;z-index:-2147483558;mso-position-horizontal-relative:page;mso-position-vertical-relative:page;mso-width-relative:page;mso-height-relative:page;mso-wrap-distance-left:0.0pt;mso-wrap-distance-right:0.0pt;visibility:visible;" coordsize="9461,2" coordorigin="1246,14247">
            <v:shape id="1306" coordsize="9461,0" coordorigin="1246,14247" path="m1246,14247l10708,14247e" filled="f" style="position:absolute;left:1246.0;top:14247.0;width:9461.0;height:2.0;z-index:19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07" filled="f" stroked="f" style="position:absolute;margin-left:62.32pt;margin-top:111.42pt;width:473.06pt;height:.1pt;z-index:-2147483557;mso-position-horizontal-relative:page;mso-position-vertical-relative:text;mso-width-relative:page;mso-height-relative:page;mso-wrap-distance-left:0.0pt;mso-wrap-distance-right:0.0pt;visibility:visible;" coordsize="9461,2" coordorigin="1246,2228">
            <v:shape id="1308" coordsize="9461,0" coordorigin="1246,2228" path="m1246,2228l10708,2228e" filled="f" style="position:absolute;left:1246.0;top:2228.0;width:9461.0;height:2.0;z-index:19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09" filled="f" stroked="f" style="position:absolute;margin-left:62.32pt;margin-top:89.35pt;width:473.06pt;height:.1pt;z-index:-2147483556;mso-position-horizontal-relative:page;mso-position-vertical-relative:text;mso-width-relative:page;mso-height-relative:page;mso-wrap-distance-left:0.0pt;mso-wrap-distance-right:0.0pt;visibility:visible;" coordsize="9461,2" coordorigin="1246,1787">
            <v:shape id="1310" coordsize="9461,0" coordorigin="1246,1787" path="m1246,1787l10708,1787e" filled="f" style="position:absolute;left:1246.0;top:1787.0;width:9461.0;height:2.0;z-index:19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11" filled="f" stroked="f" style="position:absolute;margin-left:62.32pt;margin-top:66.35pt;width:473.06pt;height:.1pt;z-index:-2147483555;mso-position-horizontal-relative:page;mso-position-vertical-relative:text;mso-width-relative:page;mso-height-relative:page;mso-wrap-distance-left:0.0pt;mso-wrap-distance-right:0.0pt;visibility:visible;" coordsize="9461,2" coordorigin="1246,1327">
            <v:shape id="1312" coordsize="9461,0" coordorigin="1246,1327" path="m1246,1327l10708,1327e" filled="f" style="position:absolute;left:1246.0;top:1327.0;width:9461.0;height:2.0;z-index:19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b/>
          <w:bCs/>
          <w:color w:val="cccccc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REPO</w:t>
      </w:r>
      <w:r>
        <w:rPr>
          <w:rFonts w:ascii="Times New Roman" w:cs="Times New Roman" w:eastAsia="Times New Roman" w:hAnsi="Times New Roman"/>
          <w:b/>
          <w:bCs/>
          <w:color w:val="cccccc"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NOTES</w:t>
      </w:r>
    </w:p>
    <w:p>
      <w:pPr>
        <w:pStyle w:val="style0"/>
        <w:spacing w:after="0" w:lineRule="auto" w:line="281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00" w:right="1080" w:bottom="1940" w:left="1120" w:header="0" w:footer="1755" w:gutter="0"/>
        </w:sectPr>
      </w:pPr>
    </w:p>
    <w:p>
      <w:pPr>
        <w:pStyle w:val="style0"/>
        <w:spacing w:before="10" w:after="0" w:lineRule="exact" w:line="220"/>
        <w:jc w:val="left"/>
        <w:rPr>
          <w:sz w:val="22"/>
          <w:szCs w:val="22"/>
        </w:rPr>
      </w:pPr>
    </w:p>
    <w:p>
      <w:pPr>
        <w:pStyle w:val="style0"/>
        <w:spacing w:before="0" w:after="0" w:lineRule="auto" w:line="240"/>
        <w:ind w:left="327" w:right="-76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ff0000"/>
          <w:spacing w:val="-4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ff0000"/>
          <w:spacing w:val="0"/>
          <w:w w:val="100"/>
          <w:sz w:val="24"/>
          <w:szCs w:val="24"/>
        </w:rPr>
        <w:t>itle:</w:t>
      </w:r>
      <w:r>
        <w:rPr>
          <w:rFonts w:ascii="Times New Roman" w:cs="Times New Roman" w:eastAsia="Times New Roman" w:hAnsi="Times New Roman"/>
          <w:b/>
          <w:bCs/>
          <w:color w:val="ff000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ff0000"/>
          <w:spacing w:val="0"/>
          <w:w w:val="100"/>
          <w:sz w:val="24"/>
          <w:szCs w:val="24"/>
        </w:rPr>
        <w:t>.........................................</w:t>
      </w:r>
    </w:p>
    <w:p>
      <w:pPr>
        <w:pStyle w:val="style0"/>
        <w:spacing w:before="56" w:after="0" w:lineRule="auto" w:line="240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br w:type="column"/>
      </w:r>
      <w:r>
        <w:rPr>
          <w:rFonts w:ascii="Times New Roman" w:cs="Times New Roman" w:eastAsia="Times New Roman" w:hAnsi="Times New Roman"/>
          <w:b/>
          <w:bCs/>
          <w:color w:val="ff0000"/>
          <w:spacing w:val="0"/>
          <w:w w:val="100"/>
          <w:sz w:val="24"/>
          <w:szCs w:val="24"/>
        </w:rPr>
        <w:t>Scale:</w:t>
      </w:r>
    </w:p>
    <w:p>
      <w:pPr>
        <w:pStyle w:val="style0"/>
        <w:spacing w:before="0" w:after="0" w:lineRule="exact" w:line="240"/>
        <w:ind w:left="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>x: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>......................................</w:t>
      </w:r>
    </w:p>
    <w:p>
      <w:pPr>
        <w:pStyle w:val="style0"/>
        <w:spacing w:before="59" w:after="0" w:lineRule="auto" w:line="240"/>
        <w:ind w:left="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>y: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>......................................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footerReference w:type="default" r:id="rId21"/>
          <w:pgSz w:w="11920" w:h="16840" w:orient="portrait"/>
          <w:pgMar w:top="1300" w:right="1020" w:bottom="1060" w:left="1160" w:header="0" w:footer="866" w:gutter="0"/>
          <w:pgNumType w:start="23"/>
          <w:cols w:equalWidth="0" w:num="2">
            <w:col w:w="3403" w:space="2637"/>
            <w:col w:w="3700"/>
          </w:cols>
        </w:sectPr>
      </w:pPr>
    </w:p>
    <w:p>
      <w:pPr>
        <w:pStyle w:val="style0"/>
        <w:spacing w:before="2" w:after="0" w:lineRule="exact" w:line="240"/>
        <w:jc w:val="left"/>
        <w:rPr>
          <w:sz w:val="24"/>
          <w:szCs w:val="24"/>
        </w:rPr>
      </w:pPr>
      <w:r>
        <w:rPr/>
        <w:pict>
          <v:group id="1313" filled="f" stroked="f" style="position:absolute;margin-left:340.39pt;margin-top:68.01pt;width:198.19pt;height:46.09pt;z-index:-2147483554;mso-position-horizontal-relative:page;mso-position-vertical-relative:page;mso-width-relative:page;mso-height-relative:page;mso-wrap-distance-left:0.0pt;mso-wrap-distance-right:0.0pt;visibility:visible;" coordsize="3964,922" coordorigin="6808,1360">
            <v:shape id="1314" coordsize="3964,922" coordorigin="6808,1360" path="m6808,1360l10772,1360,10772,2282,6808,2282,6808,1360xe" filled="f" style="position:absolute;left:6808.0;top:1360.0;width:3964.0;height:922.0;z-index:194;mso-position-horizontal-relative:text;mso-position-vertical-relative:text;mso-width-relative:page;mso-height-relative:page;visibility:visible;">
              <v:stroke color="red" weight="1.0pt"/>
              <v:fill/>
              <v:path arrowok="t"/>
            </v:shape>
            <v:fill/>
          </v:group>
        </w:pict>
      </w:r>
    </w:p>
    <w:p>
      <w:pPr>
        <w:pStyle w:val="style0"/>
        <w:spacing w:before="0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inline distT="0" distB="0" distL="0" distR="0">
            <wp:extent cx="5849397" cy="7594472"/>
            <wp:effectExtent l="0" t="0" r="0" b="0"/>
            <wp:docPr id="1315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49397" cy="75944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w="11920" w:h="16840" w:orient="portrait"/>
          <w:pgMar w:top="1300" w:right="1020" w:bottom="1720" w:left="1160" w:header="720" w:footer="720" w:gutter="0"/>
        </w:sectPr>
      </w:pPr>
    </w:p>
    <w:p>
      <w:pPr>
        <w:pStyle w:val="style0"/>
        <w:spacing w:before="10" w:after="0" w:lineRule="exact" w:line="220"/>
        <w:jc w:val="left"/>
        <w:rPr>
          <w:sz w:val="22"/>
          <w:szCs w:val="22"/>
        </w:rPr>
      </w:pPr>
    </w:p>
    <w:p>
      <w:pPr>
        <w:pStyle w:val="style0"/>
        <w:spacing w:before="0" w:after="0" w:lineRule="auto" w:line="240"/>
        <w:ind w:left="327" w:right="-76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ff0000"/>
          <w:spacing w:val="-4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ff0000"/>
          <w:spacing w:val="0"/>
          <w:w w:val="100"/>
          <w:sz w:val="24"/>
          <w:szCs w:val="24"/>
        </w:rPr>
        <w:t>itle:</w:t>
      </w:r>
      <w:r>
        <w:rPr>
          <w:rFonts w:ascii="Times New Roman" w:cs="Times New Roman" w:eastAsia="Times New Roman" w:hAnsi="Times New Roman"/>
          <w:b/>
          <w:bCs/>
          <w:color w:val="ff000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ff0000"/>
          <w:spacing w:val="0"/>
          <w:w w:val="100"/>
          <w:sz w:val="24"/>
          <w:szCs w:val="24"/>
        </w:rPr>
        <w:t>.........................................</w:t>
      </w:r>
    </w:p>
    <w:p>
      <w:pPr>
        <w:pStyle w:val="style0"/>
        <w:spacing w:before="56" w:after="0" w:lineRule="auto" w:line="240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br w:type="column"/>
      </w:r>
      <w:r>
        <w:rPr>
          <w:rFonts w:ascii="Times New Roman" w:cs="Times New Roman" w:eastAsia="Times New Roman" w:hAnsi="Times New Roman"/>
          <w:b/>
          <w:bCs/>
          <w:color w:val="ff0000"/>
          <w:spacing w:val="0"/>
          <w:w w:val="100"/>
          <w:sz w:val="24"/>
          <w:szCs w:val="24"/>
        </w:rPr>
        <w:t>Scale:</w:t>
      </w:r>
    </w:p>
    <w:p>
      <w:pPr>
        <w:pStyle w:val="style0"/>
        <w:spacing w:before="0" w:after="0" w:lineRule="exact" w:line="240"/>
        <w:ind w:left="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>x: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>......................................</w:t>
      </w:r>
    </w:p>
    <w:p>
      <w:pPr>
        <w:pStyle w:val="style0"/>
        <w:spacing w:before="59" w:after="0" w:lineRule="auto" w:line="240"/>
        <w:ind w:left="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>y: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>......................................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300" w:right="1020" w:bottom="1060" w:left="1160" w:header="0" w:footer="866" w:gutter="0"/>
          <w:cols w:equalWidth="0" w:num="2">
            <w:col w:w="3403" w:space="2637"/>
            <w:col w:w="3700"/>
          </w:cols>
        </w:sectPr>
      </w:pPr>
    </w:p>
    <w:p>
      <w:pPr>
        <w:pStyle w:val="style0"/>
        <w:spacing w:before="2" w:after="0" w:lineRule="exact" w:line="240"/>
        <w:jc w:val="left"/>
        <w:rPr>
          <w:sz w:val="24"/>
          <w:szCs w:val="24"/>
        </w:rPr>
      </w:pPr>
      <w:r>
        <w:rPr/>
        <w:pict>
          <v:group id="1316" filled="f" stroked="f" style="position:absolute;margin-left:340.39pt;margin-top:68.01pt;width:198.19pt;height:46.09pt;z-index:-2147483553;mso-position-horizontal-relative:page;mso-position-vertical-relative:page;mso-width-relative:page;mso-height-relative:page;mso-wrap-distance-left:0.0pt;mso-wrap-distance-right:0.0pt;visibility:visible;" coordsize="3964,922" coordorigin="6808,1360">
            <v:shape id="1317" coordsize="3964,922" coordorigin="6808,1360" path="m6808,1360l10772,1360,10772,2282,6808,2282,6808,1360xe" filled="f" style="position:absolute;left:6808.0;top:1360.0;width:3964.0;height:922.0;z-index:195;mso-position-horizontal-relative:text;mso-position-vertical-relative:text;mso-width-relative:page;mso-height-relative:page;visibility:visible;">
              <v:stroke color="red" weight="1.0pt"/>
              <v:fill/>
              <v:path arrowok="t"/>
            </v:shape>
            <v:fill/>
          </v:group>
        </w:pict>
      </w:r>
    </w:p>
    <w:p>
      <w:pPr>
        <w:pStyle w:val="style0"/>
        <w:spacing w:before="0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inline distT="0" distB="0" distL="0" distR="0">
            <wp:extent cx="5849397" cy="7594472"/>
            <wp:effectExtent l="0" t="0" r="0" b="0"/>
            <wp:docPr id="1318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49397" cy="75944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w="11920" w:h="16840" w:orient="portrait"/>
          <w:pgMar w:top="1300" w:right="1020" w:bottom="1720" w:left="1160" w:header="720" w:footer="720" w:gutter="0"/>
        </w:sectPr>
      </w:pPr>
    </w:p>
    <w:p>
      <w:pPr>
        <w:pStyle w:val="style0"/>
        <w:spacing w:before="55" w:after="0" w:lineRule="auto" w:line="281"/>
        <w:ind w:left="102" w:right="635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319" filled="f" stroked="f" style="position:absolute;margin-left:62.32pt;margin-top:194.84pt;width:473.06pt;height:.1pt;z-index:-2147483552;mso-position-horizontal-relative:page;mso-position-vertical-relative:page;mso-width-relative:page;mso-height-relative:page;mso-wrap-distance-left:0.0pt;mso-wrap-distance-right:0.0pt;visibility:visible;" coordsize="9461,2" coordorigin="1246,3897">
            <v:shape id="1320" coordsize="9461,0" coordorigin="1246,3897" path="m1246,3897l10708,3897e" filled="f" style="position:absolute;left:1246.0;top:3897.0;width:9461.0;height:2.0;z-index:19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21" filled="f" stroked="f" style="position:absolute;margin-left:62.32pt;margin-top:220.46pt;width:473.06pt;height:.1pt;z-index:-2147483551;mso-position-horizontal-relative:page;mso-position-vertical-relative:page;mso-width-relative:page;mso-height-relative:page;mso-wrap-distance-left:0.0pt;mso-wrap-distance-right:0.0pt;visibility:visible;" coordsize="9461,2" coordorigin="1246,4409">
            <v:shape id="1322" coordsize="9461,0" coordorigin="1246,4409" path="m1246,4409l10708,4409e" filled="f" style="position:absolute;left:1246.0;top:4409.0;width:9461.0;height:2.0;z-index:19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23" filled="f" stroked="f" style="position:absolute;margin-left:62.32pt;margin-top:243.88pt;width:473.06pt;height:.1pt;z-index:-2147483550;mso-position-horizontal-relative:page;mso-position-vertical-relative:page;mso-width-relative:page;mso-height-relative:page;mso-wrap-distance-left:0.0pt;mso-wrap-distance-right:0.0pt;visibility:visible;" coordsize="9461,2" coordorigin="1246,4878">
            <v:shape id="1324" coordsize="9461,0" coordorigin="1246,4878" path="m1246,4878l10708,4878e" filled="f" style="position:absolute;left:1246.0;top:4878.0;width:9461.0;height:2.0;z-index:19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25" filled="f" stroked="f" style="position:absolute;margin-left:62.32pt;margin-top:266.46pt;width:473.06pt;height:.1pt;z-index:-2147483549;mso-position-horizontal-relative:page;mso-position-vertical-relative:page;mso-width-relative:page;mso-height-relative:page;mso-wrap-distance-left:0.0pt;mso-wrap-distance-right:0.0pt;visibility:visible;" coordsize="9461,2" coordorigin="1246,5329">
            <v:shape id="1326" coordsize="9461,0" coordorigin="1246,5329" path="m1246,5329l10708,5329e" filled="f" style="position:absolute;left:1246.0;top:5329.0;width:9461.0;height:2.0;z-index:19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27" filled="f" stroked="f" style="position:absolute;margin-left:62.32pt;margin-top:290.73pt;width:473.06pt;height:.1pt;z-index:-2147483548;mso-position-horizontal-relative:page;mso-position-vertical-relative:page;mso-width-relative:page;mso-height-relative:page;mso-wrap-distance-left:0.0pt;mso-wrap-distance-right:0.0pt;visibility:visible;" coordsize="9461,2" coordorigin="1246,5815">
            <v:shape id="1328" coordsize="9461,0" coordorigin="1246,5815" path="m1246,5815l10708,5815e" filled="f" style="position:absolute;left:1246.0;top:5815.0;width:9461.0;height:2.0;z-index:20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29" filled="f" stroked="f" style="position:absolute;margin-left:62.32pt;margin-top:314.15pt;width:473.06pt;height:.1pt;z-index:-2147483547;mso-position-horizontal-relative:page;mso-position-vertical-relative:page;mso-width-relative:page;mso-height-relative:page;mso-wrap-distance-left:0.0pt;mso-wrap-distance-right:0.0pt;visibility:visible;" coordsize="9461,2" coordorigin="1246,6283">
            <v:shape id="1330" coordsize="9461,0" coordorigin="1246,6283" path="m1246,6283l10708,6283e" filled="f" style="position:absolute;left:1246.0;top:6283.0;width:9461.0;height:2.0;z-index:20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31" filled="f" stroked="f" style="position:absolute;margin-left:62.32pt;margin-top:337.58pt;width:473.06pt;height:.1pt;z-index:-2147483546;mso-position-horizontal-relative:page;mso-position-vertical-relative:page;mso-width-relative:page;mso-height-relative:page;mso-wrap-distance-left:0.0pt;mso-wrap-distance-right:0.0pt;visibility:visible;" coordsize="9461,2" coordorigin="1246,6752">
            <v:shape id="1332" coordsize="9461,0" coordorigin="1246,6752" path="m1246,6752l10708,6752e" filled="f" style="position:absolute;left:1246.0;top:6752.0;width:9461.0;height:2.0;z-index:20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33" filled="f" stroked="f" style="position:absolute;margin-left:62.32pt;margin-top:384.43pt;width:473.06pt;height:.1pt;z-index:-2147483545;mso-position-horizontal-relative:page;mso-position-vertical-relative:page;mso-width-relative:page;mso-height-relative:page;mso-wrap-distance-left:0.0pt;mso-wrap-distance-right:0.0pt;visibility:visible;" coordsize="9461,2" coordorigin="1246,7689">
            <v:shape id="1334" coordsize="9461,0" coordorigin="1246,7689" path="m1246,7689l10708,7689e" filled="f" style="position:absolute;left:1246.0;top:7689.0;width:9461.0;height:2.0;z-index:20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35" filled="f" stroked="f" style="position:absolute;margin-left:62.32pt;margin-top:361.81pt;width:473.06pt;height:.1pt;z-index:-2147483544;mso-position-horizontal-relative:page;mso-position-vertical-relative:page;mso-width-relative:page;mso-height-relative:page;mso-wrap-distance-left:0.0pt;mso-wrap-distance-right:0.0pt;visibility:visible;" coordsize="9461,2" coordorigin="1246,7236">
            <v:shape id="1336" coordsize="9461,0" coordorigin="1246,7236" path="m1246,7236l10708,7236e" filled="f" style="position:absolute;left:1246.0;top:7236.0;width:9461.0;height:2.0;z-index:20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37" filled="f" stroked="f" style="position:absolute;margin-left:62.32pt;margin-top:407.85pt;width:473.06pt;height:.1pt;z-index:-2147483543;mso-position-horizontal-relative:page;mso-position-vertical-relative:page;mso-width-relative:page;mso-height-relative:page;mso-wrap-distance-left:0.0pt;mso-wrap-distance-right:0.0pt;visibility:visible;" coordsize="9461,2" coordorigin="1246,8157">
            <v:shape id="1338" coordsize="9461,0" coordorigin="1246,8157" path="m1246,8157l10708,8157e" filled="f" style="position:absolute;left:1246.0;top:8157.0;width:9461.0;height:2.0;z-index:20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39" filled="f" stroked="f" style="position:absolute;margin-left:62.32pt;margin-top:431.28pt;width:473.06pt;height:.1pt;z-index:-2147483542;mso-position-horizontal-relative:page;mso-position-vertical-relative:page;mso-width-relative:page;mso-height-relative:page;mso-wrap-distance-left:0.0pt;mso-wrap-distance-right:0.0pt;visibility:visible;" coordsize="9461,2" coordorigin="1246,8626">
            <v:shape id="1340" coordsize="9461,0" coordorigin="1246,8626" path="m1246,8626l10708,8626e" filled="f" style="position:absolute;left:1246.0;top:8626.0;width:9461.0;height:2.0;z-index:20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41" filled="f" stroked="f" style="position:absolute;margin-left:62.32pt;margin-top:454.7pt;width:473.06pt;height:.1pt;z-index:-2147483541;mso-position-horizontal-relative:page;mso-position-vertical-relative:page;mso-width-relative:page;mso-height-relative:page;mso-wrap-distance-left:0.0pt;mso-wrap-distance-right:0.0pt;visibility:visible;" coordsize="9461,2" coordorigin="1246,9094">
            <v:shape id="1342" coordsize="9461,0" coordorigin="1246,9094" path="m1246,9094l10708,9094e" filled="f" style="position:absolute;left:1246.0;top:9094.0;width:9461.0;height:2.0;z-index:20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43" filled="f" stroked="f" style="position:absolute;margin-left:62.32pt;margin-top:478.12pt;width:473.06pt;height:.1pt;z-index:-2147483540;mso-position-horizontal-relative:page;mso-position-vertical-relative:page;mso-width-relative:page;mso-height-relative:page;mso-wrap-distance-left:0.0pt;mso-wrap-distance-right:0.0pt;visibility:visible;" coordsize="9461,2" coordorigin="1246,9562">
            <v:shape id="1344" coordsize="9461,0" coordorigin="1246,9562" path="m1246,9562l10708,9562e" filled="f" style="position:absolute;left:1246.0;top:9562.0;width:9461.0;height:2.0;z-index:20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45" filled="f" stroked="f" style="position:absolute;margin-left:62.32pt;margin-top:501.55pt;width:473.06pt;height:.1pt;z-index:-2147483539;mso-position-horizontal-relative:page;mso-position-vertical-relative:page;mso-width-relative:page;mso-height-relative:page;mso-wrap-distance-left:0.0pt;mso-wrap-distance-right:0.0pt;visibility:visible;" coordsize="9461,2" coordorigin="1246,10031">
            <v:shape id="1346" coordsize="9461,0" coordorigin="1246,10031" path="m1246,10031l10708,10031e" filled="f" style="position:absolute;left:1246.0;top:10031.0;width:9461.0;height:2.0;z-index:20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47" filled="f" stroked="f" style="position:absolute;margin-left:62.32pt;margin-top:524.97pt;width:473.06pt;height:.1pt;z-index:-2147483538;mso-position-horizontal-relative:page;mso-position-vertical-relative:page;mso-width-relative:page;mso-height-relative:page;mso-wrap-distance-left:0.0pt;mso-wrap-distance-right:0.0pt;visibility:visible;" coordsize="9461,2" coordorigin="1246,10499">
            <v:shape id="1348" coordsize="9461,0" coordorigin="1246,10499" path="m1246,10499l10708,10499e" filled="f" style="position:absolute;left:1246.0;top:10499.0;width:9461.0;height:2.0;z-index:21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49" filled="f" stroked="f" style="position:absolute;margin-left:62.32pt;margin-top:548.4pt;width:473.06pt;height:.1pt;z-index:-2147483537;mso-position-horizontal-relative:page;mso-position-vertical-relative:page;mso-width-relative:page;mso-height-relative:page;mso-wrap-distance-left:0.0pt;mso-wrap-distance-right:0.0pt;visibility:visible;" coordsize="9461,2" coordorigin="1246,10968">
            <v:shape id="1350" coordsize="9461,0" coordorigin="1246,10968" path="m1246,10968l10708,10968e" filled="f" style="position:absolute;left:1246.0;top:10968.0;width:9461.0;height:2.0;z-index:21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51" filled="f" stroked="f" style="position:absolute;margin-left:62.32pt;margin-top:571.82pt;width:473.06pt;height:.1pt;z-index:-2147483536;mso-position-horizontal-relative:page;mso-position-vertical-relative:page;mso-width-relative:page;mso-height-relative:page;mso-wrap-distance-left:0.0pt;mso-wrap-distance-right:0.0pt;visibility:visible;" coordsize="9461,2" coordorigin="1246,11436">
            <v:shape id="1352" coordsize="9461,0" coordorigin="1246,11436" path="m1246,11436l10708,11436e" filled="f" style="position:absolute;left:1246.0;top:11436.0;width:9461.0;height:2.0;z-index:21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53" filled="f" stroked="f" style="position:absolute;margin-left:62.32pt;margin-top:595.25pt;width:473.06pt;height:.1pt;z-index:-2147483535;mso-position-horizontal-relative:page;mso-position-vertical-relative:page;mso-width-relative:page;mso-height-relative:page;mso-wrap-distance-left:0.0pt;mso-wrap-distance-right:0.0pt;visibility:visible;" coordsize="9461,2" coordorigin="1246,11905">
            <v:shape id="1354" coordsize="9461,0" coordorigin="1246,11905" path="m1246,11905l10708,11905e" filled="f" style="position:absolute;left:1246.0;top:11905.0;width:9461.0;height:2.0;z-index:21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55" filled="f" stroked="f" style="position:absolute;margin-left:62.32pt;margin-top:618.67pt;width:473.06pt;height:.1pt;z-index:-2147483534;mso-position-horizontal-relative:page;mso-position-vertical-relative:page;mso-width-relative:page;mso-height-relative:page;mso-wrap-distance-left:0.0pt;mso-wrap-distance-right:0.0pt;visibility:visible;" coordsize="9461,2" coordorigin="1246,12373">
            <v:shape id="1356" coordsize="9461,0" coordorigin="1246,12373" path="m1246,12373l10708,12373e" filled="f" style="position:absolute;left:1246.0;top:12373.0;width:9461.0;height:2.0;z-index:21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57" filled="f" stroked="f" style="position:absolute;margin-left:62.32pt;margin-top:642.09pt;width:473.06pt;height:.1pt;z-index:-2147483533;mso-position-horizontal-relative:page;mso-position-vertical-relative:page;mso-width-relative:page;mso-height-relative:page;mso-wrap-distance-left:0.0pt;mso-wrap-distance-right:0.0pt;visibility:visible;" coordsize="9461,2" coordorigin="1246,12842">
            <v:shape id="1358" coordsize="9461,0" coordorigin="1246,12842" path="m1246,12842l10708,12842e" filled="f" style="position:absolute;left:1246.0;top:12842.0;width:9461.0;height:2.0;z-index:21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59" filled="f" stroked="f" style="position:absolute;margin-left:62.32pt;margin-top:665.52pt;width:473.06pt;height:.1pt;z-index:-2147483532;mso-position-horizontal-relative:page;mso-position-vertical-relative:page;mso-width-relative:page;mso-height-relative:page;mso-wrap-distance-left:0.0pt;mso-wrap-distance-right:0.0pt;visibility:visible;" coordsize="9461,2" coordorigin="1246,13310">
            <v:shape id="1360" coordsize="9461,0" coordorigin="1246,13310" path="m1246,13310l10708,13310e" filled="f" style="position:absolute;left:1246.0;top:13310.0;width:9461.0;height:2.0;z-index:21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61" filled="f" stroked="f" style="position:absolute;margin-left:62.32pt;margin-top:688.94pt;width:473.06pt;height:.1pt;z-index:-2147483531;mso-position-horizontal-relative:page;mso-position-vertical-relative:page;mso-width-relative:page;mso-height-relative:page;mso-wrap-distance-left:0.0pt;mso-wrap-distance-right:0.0pt;visibility:visible;" coordsize="9461,2" coordorigin="1246,13779">
            <v:shape id="1362" coordsize="9461,0" coordorigin="1246,13779" path="m1246,13779l10708,13779e" filled="f" style="position:absolute;left:1246.0;top:13779.0;width:9461.0;height:2.0;z-index:21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63" filled="f" stroked="f" style="position:absolute;margin-left:62.32pt;margin-top:712.37pt;width:473.06pt;height:.1pt;z-index:-2147483530;mso-position-horizontal-relative:page;mso-position-vertical-relative:page;mso-width-relative:page;mso-height-relative:page;mso-wrap-distance-left:0.0pt;mso-wrap-distance-right:0.0pt;visibility:visible;" coordsize="9461,2" coordorigin="1246,14247">
            <v:shape id="1364" coordsize="9461,0" coordorigin="1246,14247" path="m1246,14247l10708,14247e" filled="f" style="position:absolute;left:1246.0;top:14247.0;width:9461.0;height:2.0;z-index:21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65" filled="f" stroked="f" style="position:absolute;margin-left:62.32pt;margin-top:733.63pt;width:473.06pt;height:.1pt;z-index:-2147483529;mso-position-horizontal-relative:page;mso-position-vertical-relative:page;mso-width-relative:page;mso-height-relative:page;mso-wrap-distance-left:0.0pt;mso-wrap-distance-right:0.0pt;visibility:visible;" coordsize="9461,2" coordorigin="1246,14673">
            <v:shape id="1366" coordsize="9461,0" coordorigin="1246,14673" path="m1246,14673l10708,14673e" filled="f" style="position:absolute;left:1246.0;top:14673.0;width:9461.0;height:2.0;z-index:21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67" filled="f" stroked="f" style="position:absolute;margin-left:62.32pt;margin-top:172.31pt;width:473.06pt;height:.1pt;z-index:-2147483528;mso-position-horizontal-relative:page;mso-position-vertical-relative:page;mso-width-relative:page;mso-height-relative:page;mso-wrap-distance-left:0.0pt;mso-wrap-distance-right:0.0pt;visibility:visible;" coordsize="9461,2" coordorigin="1246,3446">
            <v:shape id="1368" coordsize="9461,0" coordorigin="1246,3446" path="m1246,3446l10708,3446e" filled="f" style="position:absolute;left:1246.0;top:3446.0;width:9461.0;height:2.0;z-index:22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69" filled="f" stroked="f" style="position:absolute;margin-left:62.32pt;margin-top:150.24pt;width:473.06pt;height:.1pt;z-index:-2147483527;mso-position-horizontal-relative:page;mso-position-vertical-relative:page;mso-width-relative:page;mso-height-relative:page;mso-wrap-distance-left:0.0pt;mso-wrap-distance-right:0.0pt;visibility:visible;" coordsize="9461,2" coordorigin="1246,3005">
            <v:shape id="1370" coordsize="9461,0" coordorigin="1246,3005" path="m1246,3005l10708,3005e" filled="f" style="position:absolute;left:1246.0;top:3005.0;width:9461.0;height:2.0;z-index:22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71" filled="f" stroked="f" style="position:absolute;margin-left:62.32pt;margin-top:127.24pt;width:473.06pt;height:.1pt;z-index:-2147483526;mso-position-horizontal-relative:page;mso-position-vertical-relative:page;mso-width-relative:page;mso-height-relative:page;mso-wrap-distance-left:0.0pt;mso-wrap-distance-right:0.0pt;visibility:visible;" coordsize="9461,2" coordorigin="1246,2545">
            <v:shape id="1372" coordsize="9461,0" coordorigin="1246,2545" path="m1246,2545l10708,2545e" filled="f" style="position:absolute;left:1246.0;top:2545.0;width:9461.0;height:2.0;z-index:22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b/>
          <w:bCs/>
          <w:color w:val="cccccc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REPO</w:t>
      </w:r>
      <w:r>
        <w:rPr>
          <w:rFonts w:ascii="Times New Roman" w:cs="Times New Roman" w:eastAsia="Times New Roman" w:hAnsi="Times New Roman"/>
          <w:b/>
          <w:bCs/>
          <w:color w:val="cccccc"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NOTES</w:t>
      </w:r>
    </w:p>
    <w:p>
      <w:pPr>
        <w:pStyle w:val="style0"/>
        <w:spacing w:after="0" w:lineRule="auto" w:line="281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00" w:right="1680" w:bottom="1060" w:left="1240" w:header="0" w:footer="866" w:gutter="0"/>
        </w:sectPr>
      </w:pPr>
    </w:p>
    <w:p>
      <w:pPr>
        <w:pStyle w:val="style0"/>
        <w:spacing w:before="55" w:after="0" w:lineRule="auto" w:line="281"/>
        <w:ind w:left="222" w:right="695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373" filled="f" stroked="f" style="position:absolute;margin-left:62.32pt;margin-top:133.96pt;width:473.06pt;height:.1pt;z-index:-2147483525;mso-position-horizontal-relative:page;mso-position-vertical-relative:text;mso-width-relative:page;mso-height-relative:page;mso-wrap-distance-left:0.0pt;mso-wrap-distance-right:0.0pt;visibility:visible;" coordsize="9461,2" coordorigin="1246,2679">
            <v:shape id="1374" coordsize="9461,0" coordorigin="1246,2679" path="m1246,2679l10708,2679e" filled="f" style="position:absolute;left:1246.0;top:2679.0;width:9461.0;height:2.0;z-index:22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75" filled="f" stroked="f" style="position:absolute;margin-left:62.32pt;margin-top:220.46pt;width:473.06pt;height:.1pt;z-index:-2147483524;mso-position-horizontal-relative:page;mso-position-vertical-relative:page;mso-width-relative:page;mso-height-relative:page;mso-wrap-distance-left:0.0pt;mso-wrap-distance-right:0.0pt;visibility:visible;" coordsize="9461,2" coordorigin="1246,4409">
            <v:shape id="1376" coordsize="9461,0" coordorigin="1246,4409" path="m1246,4409l10708,4409e" filled="f" style="position:absolute;left:1246.0;top:4409.0;width:9461.0;height:2.0;z-index:22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77" filled="f" stroked="f" style="position:absolute;margin-left:62.32pt;margin-top:243.88pt;width:473.06pt;height:.1pt;z-index:-2147483523;mso-position-horizontal-relative:page;mso-position-vertical-relative:page;mso-width-relative:page;mso-height-relative:page;mso-wrap-distance-left:0.0pt;mso-wrap-distance-right:0.0pt;visibility:visible;" coordsize="9461,2" coordorigin="1246,4878">
            <v:shape id="1378" coordsize="9461,0" coordorigin="1246,4878" path="m1246,4878l10708,4878e" filled="f" style="position:absolute;left:1246.0;top:4878.0;width:9461.0;height:2.0;z-index:22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79" filled="f" stroked="f" style="position:absolute;margin-left:62.32pt;margin-top:266.46pt;width:473.06pt;height:.1pt;z-index:-2147483522;mso-position-horizontal-relative:page;mso-position-vertical-relative:page;mso-width-relative:page;mso-height-relative:page;mso-wrap-distance-left:0.0pt;mso-wrap-distance-right:0.0pt;visibility:visible;" coordsize="9461,2" coordorigin="1246,5329">
            <v:shape id="1380" coordsize="9461,0" coordorigin="1246,5329" path="m1246,5329l10708,5329e" filled="f" style="position:absolute;left:1246.0;top:5329.0;width:9461.0;height:2.0;z-index:22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81" filled="f" stroked="f" style="position:absolute;margin-left:62.32pt;margin-top:290.73pt;width:473.06pt;height:.1pt;z-index:-2147483521;mso-position-horizontal-relative:page;mso-position-vertical-relative:page;mso-width-relative:page;mso-height-relative:page;mso-wrap-distance-left:0.0pt;mso-wrap-distance-right:0.0pt;visibility:visible;" coordsize="9461,2" coordorigin="1246,5815">
            <v:shape id="1382" coordsize="9461,0" coordorigin="1246,5815" path="m1246,5815l10708,5815e" filled="f" style="position:absolute;left:1246.0;top:5815.0;width:9461.0;height:2.0;z-index:22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83" filled="f" stroked="f" style="position:absolute;margin-left:62.32pt;margin-top:314.15pt;width:473.06pt;height:.1pt;z-index:-2147483520;mso-position-horizontal-relative:page;mso-position-vertical-relative:page;mso-width-relative:page;mso-height-relative:page;mso-wrap-distance-left:0.0pt;mso-wrap-distance-right:0.0pt;visibility:visible;" coordsize="9461,2" coordorigin="1246,6283">
            <v:shape id="1384" coordsize="9461,0" coordorigin="1246,6283" path="m1246,6283l10708,6283e" filled="f" style="position:absolute;left:1246.0;top:6283.0;width:9461.0;height:2.0;z-index:22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85" filled="f" stroked="f" style="position:absolute;margin-left:62.32pt;margin-top:337.58pt;width:473.06pt;height:.1pt;z-index:-2147483519;mso-position-horizontal-relative:page;mso-position-vertical-relative:page;mso-width-relative:page;mso-height-relative:page;mso-wrap-distance-left:0.0pt;mso-wrap-distance-right:0.0pt;visibility:visible;" coordsize="9461,2" coordorigin="1246,6752">
            <v:shape id="1386" coordsize="9461,0" coordorigin="1246,6752" path="m1246,6752l10708,6752e" filled="f" style="position:absolute;left:1246.0;top:6752.0;width:9461.0;height:2.0;z-index:22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87" filled="f" stroked="f" style="position:absolute;margin-left:62.32pt;margin-top:384.43pt;width:473.06pt;height:.1pt;z-index:-2147483518;mso-position-horizontal-relative:page;mso-position-vertical-relative:page;mso-width-relative:page;mso-height-relative:page;mso-wrap-distance-left:0.0pt;mso-wrap-distance-right:0.0pt;visibility:visible;" coordsize="9461,2" coordorigin="1246,7689">
            <v:shape id="1388" coordsize="9461,0" coordorigin="1246,7689" path="m1246,7689l10708,7689e" filled="f" style="position:absolute;left:1246.0;top:7689.0;width:9461.0;height:2.0;z-index:23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89" filled="f" stroked="f" style="position:absolute;margin-left:62.32pt;margin-top:361.81pt;width:473.06pt;height:.1pt;z-index:-2147483517;mso-position-horizontal-relative:page;mso-position-vertical-relative:page;mso-width-relative:page;mso-height-relative:page;mso-wrap-distance-left:0.0pt;mso-wrap-distance-right:0.0pt;visibility:visible;" coordsize="9461,2" coordorigin="1246,7236">
            <v:shape id="1390" coordsize="9461,0" coordorigin="1246,7236" path="m1246,7236l10708,7236e" filled="f" style="position:absolute;left:1246.0;top:7236.0;width:9461.0;height:2.0;z-index:23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91" filled="f" stroked="f" style="position:absolute;margin-left:62.32pt;margin-top:407.85pt;width:473.06pt;height:.1pt;z-index:-2147483516;mso-position-horizontal-relative:page;mso-position-vertical-relative:page;mso-width-relative:page;mso-height-relative:page;mso-wrap-distance-left:0.0pt;mso-wrap-distance-right:0.0pt;visibility:visible;" coordsize="9461,2" coordorigin="1246,8157">
            <v:shape id="1392" coordsize="9461,0" coordorigin="1246,8157" path="m1246,8157l10708,8157e" filled="f" style="position:absolute;left:1246.0;top:8157.0;width:9461.0;height:2.0;z-index:23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93" filled="f" stroked="f" style="position:absolute;margin-left:62.32pt;margin-top:431.28pt;width:473.06pt;height:.1pt;z-index:-2147483515;mso-position-horizontal-relative:page;mso-position-vertical-relative:page;mso-width-relative:page;mso-height-relative:page;mso-wrap-distance-left:0.0pt;mso-wrap-distance-right:0.0pt;visibility:visible;" coordsize="9461,2" coordorigin="1246,8626">
            <v:shape id="1394" coordsize="9461,0" coordorigin="1246,8626" path="m1246,8626l10708,8626e" filled="f" style="position:absolute;left:1246.0;top:8626.0;width:9461.0;height:2.0;z-index:23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95" filled="f" stroked="f" style="position:absolute;margin-left:62.32pt;margin-top:454.7pt;width:473.06pt;height:.1pt;z-index:-2147483514;mso-position-horizontal-relative:page;mso-position-vertical-relative:page;mso-width-relative:page;mso-height-relative:page;mso-wrap-distance-left:0.0pt;mso-wrap-distance-right:0.0pt;visibility:visible;" coordsize="9461,2" coordorigin="1246,9094">
            <v:shape id="1396" coordsize="9461,0" coordorigin="1246,9094" path="m1246,9094l10708,9094e" filled="f" style="position:absolute;left:1246.0;top:9094.0;width:9461.0;height:2.0;z-index:23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97" filled="f" stroked="f" style="position:absolute;margin-left:62.32pt;margin-top:478.12pt;width:473.06pt;height:.1pt;z-index:-2147483513;mso-position-horizontal-relative:page;mso-position-vertical-relative:page;mso-width-relative:page;mso-height-relative:page;mso-wrap-distance-left:0.0pt;mso-wrap-distance-right:0.0pt;visibility:visible;" coordsize="9461,2" coordorigin="1246,9562">
            <v:shape id="1398" coordsize="9461,0" coordorigin="1246,9562" path="m1246,9562l10708,9562e" filled="f" style="position:absolute;left:1246.0;top:9562.0;width:9461.0;height:2.0;z-index:23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99" filled="f" stroked="f" style="position:absolute;margin-left:62.32pt;margin-top:501.55pt;width:473.06pt;height:.1pt;z-index:-2147483512;mso-position-horizontal-relative:page;mso-position-vertical-relative:page;mso-width-relative:page;mso-height-relative:page;mso-wrap-distance-left:0.0pt;mso-wrap-distance-right:0.0pt;visibility:visible;" coordsize="9461,2" coordorigin="1246,10031">
            <v:shape id="1400" coordsize="9461,0" coordorigin="1246,10031" path="m1246,10031l10708,10031e" filled="f" style="position:absolute;left:1246.0;top:10031.0;width:9461.0;height:2.0;z-index:23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01" filled="f" stroked="f" style="position:absolute;margin-left:62.32pt;margin-top:524.97pt;width:473.06pt;height:.1pt;z-index:-2147483511;mso-position-horizontal-relative:page;mso-position-vertical-relative:page;mso-width-relative:page;mso-height-relative:page;mso-wrap-distance-left:0.0pt;mso-wrap-distance-right:0.0pt;visibility:visible;" coordsize="9461,2" coordorigin="1246,10499">
            <v:shape id="1402" coordsize="9461,0" coordorigin="1246,10499" path="m1246,10499l10708,10499e" filled="f" style="position:absolute;left:1246.0;top:10499.0;width:9461.0;height:2.0;z-index:23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03" filled="f" stroked="f" style="position:absolute;margin-left:62.32pt;margin-top:548.4pt;width:473.06pt;height:.1pt;z-index:-2147483510;mso-position-horizontal-relative:page;mso-position-vertical-relative:page;mso-width-relative:page;mso-height-relative:page;mso-wrap-distance-left:0.0pt;mso-wrap-distance-right:0.0pt;visibility:visible;" coordsize="9461,2" coordorigin="1246,10968">
            <v:shape id="1404" coordsize="9461,0" coordorigin="1246,10968" path="m1246,10968l10708,10968e" filled="f" style="position:absolute;left:1246.0;top:10968.0;width:9461.0;height:2.0;z-index:23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05" filled="f" stroked="f" style="position:absolute;margin-left:62.32pt;margin-top:571.82pt;width:473.06pt;height:.1pt;z-index:-2147483509;mso-position-horizontal-relative:page;mso-position-vertical-relative:page;mso-width-relative:page;mso-height-relative:page;mso-wrap-distance-left:0.0pt;mso-wrap-distance-right:0.0pt;visibility:visible;" coordsize="9461,2" coordorigin="1246,11436">
            <v:shape id="1406" coordsize="9461,0" coordorigin="1246,11436" path="m1246,11436l10708,11436e" filled="f" style="position:absolute;left:1246.0;top:11436.0;width:9461.0;height:2.0;z-index:23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07" filled="f" stroked="f" style="position:absolute;margin-left:62.32pt;margin-top:595.25pt;width:473.06pt;height:.1pt;z-index:-2147483508;mso-position-horizontal-relative:page;mso-position-vertical-relative:page;mso-width-relative:page;mso-height-relative:page;mso-wrap-distance-left:0.0pt;mso-wrap-distance-right:0.0pt;visibility:visible;" coordsize="9461,2" coordorigin="1246,11905">
            <v:shape id="1408" coordsize="9461,0" coordorigin="1246,11905" path="m1246,11905l10708,11905e" filled="f" style="position:absolute;left:1246.0;top:11905.0;width:9461.0;height:2.0;z-index:24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09" filled="f" stroked="f" style="position:absolute;margin-left:62.32pt;margin-top:618.67pt;width:473.06pt;height:.1pt;z-index:-2147483507;mso-position-horizontal-relative:page;mso-position-vertical-relative:page;mso-width-relative:page;mso-height-relative:page;mso-wrap-distance-left:0.0pt;mso-wrap-distance-right:0.0pt;visibility:visible;" coordsize="9461,2" coordorigin="1246,12373">
            <v:shape id="1410" coordsize="9461,0" coordorigin="1246,12373" path="m1246,12373l10708,12373e" filled="f" style="position:absolute;left:1246.0;top:12373.0;width:9461.0;height:2.0;z-index:24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11" filled="f" stroked="f" style="position:absolute;margin-left:62.32pt;margin-top:642.09pt;width:473.06pt;height:.1pt;z-index:-2147483506;mso-position-horizontal-relative:page;mso-position-vertical-relative:page;mso-width-relative:page;mso-height-relative:page;mso-wrap-distance-left:0.0pt;mso-wrap-distance-right:0.0pt;visibility:visible;" coordsize="9461,2" coordorigin="1246,12842">
            <v:shape id="1412" coordsize="9461,0" coordorigin="1246,12842" path="m1246,12842l10708,12842e" filled="f" style="position:absolute;left:1246.0;top:12842.0;width:9461.0;height:2.0;z-index:24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13" filled="f" stroked="f" style="position:absolute;margin-left:62.32pt;margin-top:665.52pt;width:473.06pt;height:.1pt;z-index:-2147483505;mso-position-horizontal-relative:page;mso-position-vertical-relative:page;mso-width-relative:page;mso-height-relative:page;mso-wrap-distance-left:0.0pt;mso-wrap-distance-right:0.0pt;visibility:visible;" coordsize="9461,2" coordorigin="1246,13310">
            <v:shape id="1414" coordsize="9461,0" coordorigin="1246,13310" path="m1246,13310l10708,13310e" filled="f" style="position:absolute;left:1246.0;top:13310.0;width:9461.0;height:2.0;z-index:24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15" filled="f" stroked="f" style="position:absolute;margin-left:62.32pt;margin-top:688.94pt;width:473.06pt;height:.1pt;z-index:-2147483504;mso-position-horizontal-relative:page;mso-position-vertical-relative:page;mso-width-relative:page;mso-height-relative:page;mso-wrap-distance-left:0.0pt;mso-wrap-distance-right:0.0pt;visibility:visible;" coordsize="9461,2" coordorigin="1246,13779">
            <v:shape id="1416" coordsize="9461,0" coordorigin="1246,13779" path="m1246,13779l10708,13779e" filled="f" style="position:absolute;left:1246.0;top:13779.0;width:9461.0;height:2.0;z-index:24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17" filled="f" stroked="f" style="position:absolute;margin-left:62.32pt;margin-top:712.37pt;width:473.06pt;height:.1pt;z-index:-2147483503;mso-position-horizontal-relative:page;mso-position-vertical-relative:page;mso-width-relative:page;mso-height-relative:page;mso-wrap-distance-left:0.0pt;mso-wrap-distance-right:0.0pt;visibility:visible;" coordsize="9461,2" coordorigin="1246,14247">
            <v:shape id="1418" coordsize="9461,0" coordorigin="1246,14247" path="m1246,14247l10708,14247e" filled="f" style="position:absolute;left:1246.0;top:14247.0;width:9461.0;height:2.0;z-index:24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19" filled="f" stroked="f" style="position:absolute;margin-left:62.32pt;margin-top:111.42pt;width:473.06pt;height:.1pt;z-index:-2147483502;mso-position-horizontal-relative:page;mso-position-vertical-relative:text;mso-width-relative:page;mso-height-relative:page;mso-wrap-distance-left:0.0pt;mso-wrap-distance-right:0.0pt;visibility:visible;" coordsize="9461,2" coordorigin="1246,2228">
            <v:shape id="1420" coordsize="9461,0" coordorigin="1246,2228" path="m1246,2228l10708,2228e" filled="f" style="position:absolute;left:1246.0;top:2228.0;width:9461.0;height:2.0;z-index:24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21" filled="f" stroked="f" style="position:absolute;margin-left:62.32pt;margin-top:89.35pt;width:473.06pt;height:.1pt;z-index:-2147483501;mso-position-horizontal-relative:page;mso-position-vertical-relative:text;mso-width-relative:page;mso-height-relative:page;mso-wrap-distance-left:0.0pt;mso-wrap-distance-right:0.0pt;visibility:visible;" coordsize="9461,2" coordorigin="1246,1787">
            <v:shape id="1422" coordsize="9461,0" coordorigin="1246,1787" path="m1246,1787l10708,1787e" filled="f" style="position:absolute;left:1246.0;top:1787.0;width:9461.0;height:2.0;z-index:24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23" filled="f" stroked="f" style="position:absolute;margin-left:62.32pt;margin-top:66.35pt;width:473.06pt;height:.1pt;z-index:-2147483500;mso-position-horizontal-relative:page;mso-position-vertical-relative:text;mso-width-relative:page;mso-height-relative:page;mso-wrap-distance-left:0.0pt;mso-wrap-distance-right:0.0pt;visibility:visible;" coordsize="9461,2" coordorigin="1246,1327">
            <v:shape id="1424" coordsize="9461,0" coordorigin="1246,1327" path="m1246,1327l10708,1327e" filled="f" style="position:absolute;left:1246.0;top:1327.0;width:9461.0;height:2.0;z-index:24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b/>
          <w:bCs/>
          <w:color w:val="cccccc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REPO</w:t>
      </w:r>
      <w:r>
        <w:rPr>
          <w:rFonts w:ascii="Times New Roman" w:cs="Times New Roman" w:eastAsia="Times New Roman" w:hAnsi="Times New Roman"/>
          <w:b/>
          <w:bCs/>
          <w:color w:val="cccccc"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NOTES</w:t>
      </w:r>
    </w:p>
    <w:p>
      <w:pPr>
        <w:pStyle w:val="style0"/>
        <w:spacing w:after="0" w:lineRule="auto" w:line="281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footerReference w:type="default" r:id="rId24"/>
          <w:pgSz w:w="11920" w:h="16840" w:orient="portrait"/>
          <w:pgMar w:top="1200" w:right="1080" w:bottom="1940" w:left="1120" w:header="0" w:footer="1755" w:gutter="0"/>
          <w:pgNumType w:start="26"/>
        </w:sectPr>
      </w:pPr>
    </w:p>
    <w:p>
      <w:pPr>
        <w:pStyle w:val="style0"/>
        <w:spacing w:before="55" w:after="0" w:lineRule="auto" w:line="281"/>
        <w:ind w:left="222" w:right="695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425" filled="f" stroked="f" style="position:absolute;margin-left:62.32pt;margin-top:133.96pt;width:473.06pt;height:.1pt;z-index:-2147483499;mso-position-horizontal-relative:page;mso-position-vertical-relative:text;mso-width-relative:page;mso-height-relative:page;mso-wrap-distance-left:0.0pt;mso-wrap-distance-right:0.0pt;visibility:visible;" coordsize="9461,2" coordorigin="1246,2679">
            <v:shape id="1426" coordsize="9461,0" coordorigin="1246,2679" path="m1246,2679l10708,2679e" filled="f" style="position:absolute;left:1246.0;top:2679.0;width:9461.0;height:2.0;z-index:25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27" filled="f" stroked="f" style="position:absolute;margin-left:62.32pt;margin-top:220.46pt;width:473.06pt;height:.1pt;z-index:-2147483498;mso-position-horizontal-relative:page;mso-position-vertical-relative:page;mso-width-relative:page;mso-height-relative:page;mso-wrap-distance-left:0.0pt;mso-wrap-distance-right:0.0pt;visibility:visible;" coordsize="9461,2" coordorigin="1246,4409">
            <v:shape id="1428" coordsize="9461,0" coordorigin="1246,4409" path="m1246,4409l10708,4409e" filled="f" style="position:absolute;left:1246.0;top:4409.0;width:9461.0;height:2.0;z-index:25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29" filled="f" stroked="f" style="position:absolute;margin-left:62.32pt;margin-top:243.88pt;width:473.06pt;height:.1pt;z-index:-2147483497;mso-position-horizontal-relative:page;mso-position-vertical-relative:page;mso-width-relative:page;mso-height-relative:page;mso-wrap-distance-left:0.0pt;mso-wrap-distance-right:0.0pt;visibility:visible;" coordsize="9461,2" coordorigin="1246,4878">
            <v:shape id="1430" coordsize="9461,0" coordorigin="1246,4878" path="m1246,4878l10708,4878e" filled="f" style="position:absolute;left:1246.0;top:4878.0;width:9461.0;height:2.0;z-index:25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31" filled="f" stroked="f" style="position:absolute;margin-left:62.32pt;margin-top:266.46pt;width:473.06pt;height:.1pt;z-index:-2147483496;mso-position-horizontal-relative:page;mso-position-vertical-relative:page;mso-width-relative:page;mso-height-relative:page;mso-wrap-distance-left:0.0pt;mso-wrap-distance-right:0.0pt;visibility:visible;" coordsize="9461,2" coordorigin="1246,5329">
            <v:shape id="1432" coordsize="9461,0" coordorigin="1246,5329" path="m1246,5329l10708,5329e" filled="f" style="position:absolute;left:1246.0;top:5329.0;width:9461.0;height:2.0;z-index:25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33" filled="f" stroked="f" style="position:absolute;margin-left:62.32pt;margin-top:290.73pt;width:473.06pt;height:.1pt;z-index:-2147483495;mso-position-horizontal-relative:page;mso-position-vertical-relative:page;mso-width-relative:page;mso-height-relative:page;mso-wrap-distance-left:0.0pt;mso-wrap-distance-right:0.0pt;visibility:visible;" coordsize="9461,2" coordorigin="1246,5815">
            <v:shape id="1434" coordsize="9461,0" coordorigin="1246,5815" path="m1246,5815l10708,5815e" filled="f" style="position:absolute;left:1246.0;top:5815.0;width:9461.0;height:2.0;z-index:25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35" filled="f" stroked="f" style="position:absolute;margin-left:62.32pt;margin-top:314.15pt;width:473.06pt;height:.1pt;z-index:-2147483494;mso-position-horizontal-relative:page;mso-position-vertical-relative:page;mso-width-relative:page;mso-height-relative:page;mso-wrap-distance-left:0.0pt;mso-wrap-distance-right:0.0pt;visibility:visible;" coordsize="9461,2" coordorigin="1246,6283">
            <v:shape id="1436" coordsize="9461,0" coordorigin="1246,6283" path="m1246,6283l10708,6283e" filled="f" style="position:absolute;left:1246.0;top:6283.0;width:9461.0;height:2.0;z-index:25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37" filled="f" stroked="f" style="position:absolute;margin-left:62.32pt;margin-top:337.58pt;width:473.06pt;height:.1pt;z-index:-2147483493;mso-position-horizontal-relative:page;mso-position-vertical-relative:page;mso-width-relative:page;mso-height-relative:page;mso-wrap-distance-left:0.0pt;mso-wrap-distance-right:0.0pt;visibility:visible;" coordsize="9461,2" coordorigin="1246,6752">
            <v:shape id="1438" coordsize="9461,0" coordorigin="1246,6752" path="m1246,6752l10708,6752e" filled="f" style="position:absolute;left:1246.0;top:6752.0;width:9461.0;height:2.0;z-index:25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39" filled="f" stroked="f" style="position:absolute;margin-left:62.32pt;margin-top:384.43pt;width:473.06pt;height:.1pt;z-index:-2147483492;mso-position-horizontal-relative:page;mso-position-vertical-relative:page;mso-width-relative:page;mso-height-relative:page;mso-wrap-distance-left:0.0pt;mso-wrap-distance-right:0.0pt;visibility:visible;" coordsize="9461,2" coordorigin="1246,7689">
            <v:shape id="1440" coordsize="9461,0" coordorigin="1246,7689" path="m1246,7689l10708,7689e" filled="f" style="position:absolute;left:1246.0;top:7689.0;width:9461.0;height:2.0;z-index:25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41" filled="f" stroked="f" style="position:absolute;margin-left:62.32pt;margin-top:361.81pt;width:473.06pt;height:.1pt;z-index:-2147483491;mso-position-horizontal-relative:page;mso-position-vertical-relative:page;mso-width-relative:page;mso-height-relative:page;mso-wrap-distance-left:0.0pt;mso-wrap-distance-right:0.0pt;visibility:visible;" coordsize="9461,2" coordorigin="1246,7236">
            <v:shape id="1442" coordsize="9461,0" coordorigin="1246,7236" path="m1246,7236l10708,7236e" filled="f" style="position:absolute;left:1246.0;top:7236.0;width:9461.0;height:2.0;z-index:25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43" filled="f" stroked="f" style="position:absolute;margin-left:62.32pt;margin-top:407.85pt;width:473.06pt;height:.1pt;z-index:-2147483490;mso-position-horizontal-relative:page;mso-position-vertical-relative:page;mso-width-relative:page;mso-height-relative:page;mso-wrap-distance-left:0.0pt;mso-wrap-distance-right:0.0pt;visibility:visible;" coordsize="9461,2" coordorigin="1246,8157">
            <v:shape id="1444" coordsize="9461,0" coordorigin="1246,8157" path="m1246,8157l10708,8157e" filled="f" style="position:absolute;left:1246.0;top:8157.0;width:9461.0;height:2.0;z-index:25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45" filled="f" stroked="f" style="position:absolute;margin-left:62.32pt;margin-top:431.28pt;width:473.06pt;height:.1pt;z-index:-2147483489;mso-position-horizontal-relative:page;mso-position-vertical-relative:page;mso-width-relative:page;mso-height-relative:page;mso-wrap-distance-left:0.0pt;mso-wrap-distance-right:0.0pt;visibility:visible;" coordsize="9461,2" coordorigin="1246,8626">
            <v:shape id="1446" coordsize="9461,0" coordorigin="1246,8626" path="m1246,8626l10708,8626e" filled="f" style="position:absolute;left:1246.0;top:8626.0;width:9461.0;height:2.0;z-index:26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47" filled="f" stroked="f" style="position:absolute;margin-left:62.32pt;margin-top:454.7pt;width:473.06pt;height:.1pt;z-index:-2147483488;mso-position-horizontal-relative:page;mso-position-vertical-relative:page;mso-width-relative:page;mso-height-relative:page;mso-wrap-distance-left:0.0pt;mso-wrap-distance-right:0.0pt;visibility:visible;" coordsize="9461,2" coordorigin="1246,9094">
            <v:shape id="1448" coordsize="9461,0" coordorigin="1246,9094" path="m1246,9094l10708,9094e" filled="f" style="position:absolute;left:1246.0;top:9094.0;width:9461.0;height:2.0;z-index:26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49" filled="f" stroked="f" style="position:absolute;margin-left:62.32pt;margin-top:478.12pt;width:473.06pt;height:.1pt;z-index:-2147483487;mso-position-horizontal-relative:page;mso-position-vertical-relative:page;mso-width-relative:page;mso-height-relative:page;mso-wrap-distance-left:0.0pt;mso-wrap-distance-right:0.0pt;visibility:visible;" coordsize="9461,2" coordorigin="1246,9562">
            <v:shape id="1450" coordsize="9461,0" coordorigin="1246,9562" path="m1246,9562l10708,9562e" filled="f" style="position:absolute;left:1246.0;top:9562.0;width:9461.0;height:2.0;z-index:26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51" filled="f" stroked="f" style="position:absolute;margin-left:62.32pt;margin-top:501.55pt;width:473.06pt;height:.1pt;z-index:-2147483486;mso-position-horizontal-relative:page;mso-position-vertical-relative:page;mso-width-relative:page;mso-height-relative:page;mso-wrap-distance-left:0.0pt;mso-wrap-distance-right:0.0pt;visibility:visible;" coordsize="9461,2" coordorigin="1246,10031">
            <v:shape id="1452" coordsize="9461,0" coordorigin="1246,10031" path="m1246,10031l10708,10031e" filled="f" style="position:absolute;left:1246.0;top:10031.0;width:9461.0;height:2.0;z-index:26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53" filled="f" stroked="f" style="position:absolute;margin-left:62.32pt;margin-top:524.97pt;width:473.06pt;height:.1pt;z-index:-2147483485;mso-position-horizontal-relative:page;mso-position-vertical-relative:page;mso-width-relative:page;mso-height-relative:page;mso-wrap-distance-left:0.0pt;mso-wrap-distance-right:0.0pt;visibility:visible;" coordsize="9461,2" coordorigin="1246,10499">
            <v:shape id="1454" coordsize="9461,0" coordorigin="1246,10499" path="m1246,10499l10708,10499e" filled="f" style="position:absolute;left:1246.0;top:10499.0;width:9461.0;height:2.0;z-index:26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55" filled="f" stroked="f" style="position:absolute;margin-left:62.32pt;margin-top:548.4pt;width:473.06pt;height:.1pt;z-index:-2147483484;mso-position-horizontal-relative:page;mso-position-vertical-relative:page;mso-width-relative:page;mso-height-relative:page;mso-wrap-distance-left:0.0pt;mso-wrap-distance-right:0.0pt;visibility:visible;" coordsize="9461,2" coordorigin="1246,10968">
            <v:shape id="1456" coordsize="9461,0" coordorigin="1246,10968" path="m1246,10968l10708,10968e" filled="f" style="position:absolute;left:1246.0;top:10968.0;width:9461.0;height:2.0;z-index:26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57" filled="f" stroked="f" style="position:absolute;margin-left:62.32pt;margin-top:571.82pt;width:473.06pt;height:.1pt;z-index:-2147483483;mso-position-horizontal-relative:page;mso-position-vertical-relative:page;mso-width-relative:page;mso-height-relative:page;mso-wrap-distance-left:0.0pt;mso-wrap-distance-right:0.0pt;visibility:visible;" coordsize="9461,2" coordorigin="1246,11436">
            <v:shape id="1458" coordsize="9461,0" coordorigin="1246,11436" path="m1246,11436l10708,11436e" filled="f" style="position:absolute;left:1246.0;top:11436.0;width:9461.0;height:2.0;z-index:26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59" filled="f" stroked="f" style="position:absolute;margin-left:62.32pt;margin-top:595.25pt;width:473.06pt;height:.1pt;z-index:-2147483482;mso-position-horizontal-relative:page;mso-position-vertical-relative:page;mso-width-relative:page;mso-height-relative:page;mso-wrap-distance-left:0.0pt;mso-wrap-distance-right:0.0pt;visibility:visible;" coordsize="9461,2" coordorigin="1246,11905">
            <v:shape id="1460" coordsize="9461,0" coordorigin="1246,11905" path="m1246,11905l10708,11905e" filled="f" style="position:absolute;left:1246.0;top:11905.0;width:9461.0;height:2.0;z-index:26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61" filled="f" stroked="f" style="position:absolute;margin-left:62.32pt;margin-top:618.67pt;width:473.06pt;height:.1pt;z-index:-2147483481;mso-position-horizontal-relative:page;mso-position-vertical-relative:page;mso-width-relative:page;mso-height-relative:page;mso-wrap-distance-left:0.0pt;mso-wrap-distance-right:0.0pt;visibility:visible;" coordsize="9461,2" coordorigin="1246,12373">
            <v:shape id="1462" coordsize="9461,0" coordorigin="1246,12373" path="m1246,12373l10708,12373e" filled="f" style="position:absolute;left:1246.0;top:12373.0;width:9461.0;height:2.0;z-index:26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63" filled="f" stroked="f" style="position:absolute;margin-left:62.32pt;margin-top:642.09pt;width:473.06pt;height:.1pt;z-index:-2147483480;mso-position-horizontal-relative:page;mso-position-vertical-relative:page;mso-width-relative:page;mso-height-relative:page;mso-wrap-distance-left:0.0pt;mso-wrap-distance-right:0.0pt;visibility:visible;" coordsize="9461,2" coordorigin="1246,12842">
            <v:shape id="1464" coordsize="9461,0" coordorigin="1246,12842" path="m1246,12842l10708,12842e" filled="f" style="position:absolute;left:1246.0;top:12842.0;width:9461.0;height:2.0;z-index:26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65" filled="f" stroked="f" style="position:absolute;margin-left:62.32pt;margin-top:665.52pt;width:473.06pt;height:.1pt;z-index:-2147483479;mso-position-horizontal-relative:page;mso-position-vertical-relative:page;mso-width-relative:page;mso-height-relative:page;mso-wrap-distance-left:0.0pt;mso-wrap-distance-right:0.0pt;visibility:visible;" coordsize="9461,2" coordorigin="1246,13310">
            <v:shape id="1466" coordsize="9461,0" coordorigin="1246,13310" path="m1246,13310l10708,13310e" filled="f" style="position:absolute;left:1246.0;top:13310.0;width:9461.0;height:2.0;z-index:27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67" filled="f" stroked="f" style="position:absolute;margin-left:62.32pt;margin-top:688.94pt;width:473.06pt;height:.1pt;z-index:-2147483478;mso-position-horizontal-relative:page;mso-position-vertical-relative:page;mso-width-relative:page;mso-height-relative:page;mso-wrap-distance-left:0.0pt;mso-wrap-distance-right:0.0pt;visibility:visible;" coordsize="9461,2" coordorigin="1246,13779">
            <v:shape id="1468" coordsize="9461,0" coordorigin="1246,13779" path="m1246,13779l10708,13779e" filled="f" style="position:absolute;left:1246.0;top:13779.0;width:9461.0;height:2.0;z-index:27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69" filled="f" stroked="f" style="position:absolute;margin-left:62.32pt;margin-top:712.37pt;width:473.06pt;height:.1pt;z-index:-2147483477;mso-position-horizontal-relative:page;mso-position-vertical-relative:page;mso-width-relative:page;mso-height-relative:page;mso-wrap-distance-left:0.0pt;mso-wrap-distance-right:0.0pt;visibility:visible;" coordsize="9461,2" coordorigin="1246,14247">
            <v:shape id="1470" coordsize="9461,0" coordorigin="1246,14247" path="m1246,14247l10708,14247e" filled="f" style="position:absolute;left:1246.0;top:14247.0;width:9461.0;height:2.0;z-index:27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71" filled="f" stroked="f" style="position:absolute;margin-left:62.32pt;margin-top:111.42pt;width:473.06pt;height:.1pt;z-index:-2147483476;mso-position-horizontal-relative:page;mso-position-vertical-relative:text;mso-width-relative:page;mso-height-relative:page;mso-wrap-distance-left:0.0pt;mso-wrap-distance-right:0.0pt;visibility:visible;" coordsize="9461,2" coordorigin="1246,2228">
            <v:shape id="1472" coordsize="9461,0" coordorigin="1246,2228" path="m1246,2228l10708,2228e" filled="f" style="position:absolute;left:1246.0;top:2228.0;width:9461.0;height:2.0;z-index:27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73" filled="f" stroked="f" style="position:absolute;margin-left:62.32pt;margin-top:89.35pt;width:473.06pt;height:.1pt;z-index:-2147483475;mso-position-horizontal-relative:page;mso-position-vertical-relative:text;mso-width-relative:page;mso-height-relative:page;mso-wrap-distance-left:0.0pt;mso-wrap-distance-right:0.0pt;visibility:visible;" coordsize="9461,2" coordorigin="1246,1787">
            <v:shape id="1474" coordsize="9461,0" coordorigin="1246,1787" path="m1246,1787l10708,1787e" filled="f" style="position:absolute;left:1246.0;top:1787.0;width:9461.0;height:2.0;z-index:27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75" filled="f" stroked="f" style="position:absolute;margin-left:62.32pt;margin-top:66.35pt;width:473.06pt;height:.1pt;z-index:-2147483474;mso-position-horizontal-relative:page;mso-position-vertical-relative:text;mso-width-relative:page;mso-height-relative:page;mso-wrap-distance-left:0.0pt;mso-wrap-distance-right:0.0pt;visibility:visible;" coordsize="9461,2" coordorigin="1246,1327">
            <v:shape id="1476" coordsize="9461,0" coordorigin="1246,1327" path="m1246,1327l10708,1327e" filled="f" style="position:absolute;left:1246.0;top:1327.0;width:9461.0;height:2.0;z-index:27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b/>
          <w:bCs/>
          <w:color w:val="cccccc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REPO</w:t>
      </w:r>
      <w:r>
        <w:rPr>
          <w:rFonts w:ascii="Times New Roman" w:cs="Times New Roman" w:eastAsia="Times New Roman" w:hAnsi="Times New Roman"/>
          <w:b/>
          <w:bCs/>
          <w:color w:val="cccccc"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NOTES</w:t>
      </w:r>
    </w:p>
    <w:p>
      <w:pPr>
        <w:pStyle w:val="style0"/>
        <w:spacing w:after="0" w:lineRule="auto" w:line="281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00" w:right="1080" w:bottom="1940" w:left="1120" w:header="0" w:footer="1755" w:gutter="0"/>
        </w:sectPr>
      </w:pPr>
    </w:p>
    <w:p>
      <w:pPr>
        <w:pStyle w:val="style0"/>
        <w:spacing w:before="10" w:after="0" w:lineRule="exact" w:line="220"/>
        <w:jc w:val="left"/>
        <w:rPr>
          <w:sz w:val="22"/>
          <w:szCs w:val="22"/>
        </w:rPr>
      </w:pPr>
    </w:p>
    <w:p>
      <w:pPr>
        <w:pStyle w:val="style0"/>
        <w:spacing w:before="0" w:after="0" w:lineRule="auto" w:line="240"/>
        <w:ind w:left="327" w:right="-76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ff0000"/>
          <w:spacing w:val="-4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ff0000"/>
          <w:spacing w:val="0"/>
          <w:w w:val="100"/>
          <w:sz w:val="24"/>
          <w:szCs w:val="24"/>
        </w:rPr>
        <w:t>itle:</w:t>
      </w:r>
      <w:r>
        <w:rPr>
          <w:rFonts w:ascii="Times New Roman" w:cs="Times New Roman" w:eastAsia="Times New Roman" w:hAnsi="Times New Roman"/>
          <w:b/>
          <w:bCs/>
          <w:color w:val="ff000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ff0000"/>
          <w:spacing w:val="0"/>
          <w:w w:val="100"/>
          <w:sz w:val="24"/>
          <w:szCs w:val="24"/>
        </w:rPr>
        <w:t>.........................................</w:t>
      </w:r>
    </w:p>
    <w:p>
      <w:pPr>
        <w:pStyle w:val="style0"/>
        <w:spacing w:before="56" w:after="0" w:lineRule="auto" w:line="240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br w:type="column"/>
      </w:r>
      <w:r>
        <w:rPr>
          <w:rFonts w:ascii="Times New Roman" w:cs="Times New Roman" w:eastAsia="Times New Roman" w:hAnsi="Times New Roman"/>
          <w:b/>
          <w:bCs/>
          <w:color w:val="ff0000"/>
          <w:spacing w:val="0"/>
          <w:w w:val="100"/>
          <w:sz w:val="24"/>
          <w:szCs w:val="24"/>
        </w:rPr>
        <w:t>Scale:</w:t>
      </w:r>
    </w:p>
    <w:p>
      <w:pPr>
        <w:pStyle w:val="style0"/>
        <w:spacing w:before="0" w:after="0" w:lineRule="exact" w:line="240"/>
        <w:ind w:left="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>x: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>......................................</w:t>
      </w:r>
    </w:p>
    <w:p>
      <w:pPr>
        <w:pStyle w:val="style0"/>
        <w:spacing w:before="59" w:after="0" w:lineRule="auto" w:line="240"/>
        <w:ind w:left="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>y: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>......................................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footerReference w:type="default" r:id="rId25"/>
          <w:pgSz w:w="11920" w:h="16840" w:orient="portrait"/>
          <w:pgMar w:top="1300" w:right="1020" w:bottom="1060" w:left="1160" w:header="0" w:footer="866" w:gutter="0"/>
          <w:pgNumType w:start="28"/>
          <w:cols w:equalWidth="0" w:num="2">
            <w:col w:w="3403" w:space="2637"/>
            <w:col w:w="3700"/>
          </w:cols>
        </w:sectPr>
      </w:pPr>
    </w:p>
    <w:p>
      <w:pPr>
        <w:pStyle w:val="style0"/>
        <w:spacing w:before="2" w:after="0" w:lineRule="exact" w:line="240"/>
        <w:jc w:val="left"/>
        <w:rPr>
          <w:sz w:val="24"/>
          <w:szCs w:val="24"/>
        </w:rPr>
      </w:pPr>
      <w:r>
        <w:rPr/>
        <w:pict>
          <v:group id="1477" filled="f" stroked="f" style="position:absolute;margin-left:340.39pt;margin-top:68.01pt;width:198.19pt;height:46.09pt;z-index:-2147483473;mso-position-horizontal-relative:page;mso-position-vertical-relative:page;mso-width-relative:page;mso-height-relative:page;mso-wrap-distance-left:0.0pt;mso-wrap-distance-right:0.0pt;visibility:visible;" coordsize="3964,922" coordorigin="6808,1360">
            <v:shape id="1478" coordsize="3964,922" coordorigin="6808,1360" path="m6808,1360l10772,1360,10772,2282,6808,2282,6808,1360xe" filled="f" style="position:absolute;left:6808.0;top:1360.0;width:3964.0;height:922.0;z-index:276;mso-position-horizontal-relative:text;mso-position-vertical-relative:text;mso-width-relative:page;mso-height-relative:page;visibility:visible;">
              <v:stroke color="red" weight="1.0pt"/>
              <v:fill/>
              <v:path arrowok="t"/>
            </v:shape>
            <v:fill/>
          </v:group>
        </w:pict>
      </w:r>
    </w:p>
    <w:p>
      <w:pPr>
        <w:pStyle w:val="style0"/>
        <w:spacing w:before="0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inline distT="0" distB="0" distL="0" distR="0">
            <wp:extent cx="5849397" cy="7594472"/>
            <wp:effectExtent l="0" t="0" r="0" b="0"/>
            <wp:docPr id="1479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49397" cy="75944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w="11920" w:h="16840" w:orient="portrait"/>
          <w:pgMar w:top="1300" w:right="1020" w:bottom="1720" w:left="1160" w:header="720" w:footer="720" w:gutter="0"/>
        </w:sectPr>
      </w:pPr>
    </w:p>
    <w:p>
      <w:pPr>
        <w:pStyle w:val="style0"/>
        <w:spacing w:before="55" w:after="0" w:lineRule="auto" w:line="281"/>
        <w:ind w:left="102" w:right="635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480" filled="f" stroked="f" style="position:absolute;margin-left:62.32pt;margin-top:194.84pt;width:473.06pt;height:.1pt;z-index:-2147483472;mso-position-horizontal-relative:page;mso-position-vertical-relative:page;mso-width-relative:page;mso-height-relative:page;mso-wrap-distance-left:0.0pt;mso-wrap-distance-right:0.0pt;visibility:visible;" coordsize="9461,2" coordorigin="1246,3897">
            <v:shape id="1481" coordsize="9461,0" coordorigin="1246,3897" path="m1246,3897l10708,3897e" filled="f" style="position:absolute;left:1246.0;top:3897.0;width:9461.0;height:2.0;z-index:27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82" filled="f" stroked="f" style="position:absolute;margin-left:62.32pt;margin-top:220.46pt;width:473.06pt;height:.1pt;z-index:-2147483471;mso-position-horizontal-relative:page;mso-position-vertical-relative:page;mso-width-relative:page;mso-height-relative:page;mso-wrap-distance-left:0.0pt;mso-wrap-distance-right:0.0pt;visibility:visible;" coordsize="9461,2" coordorigin="1246,4409">
            <v:shape id="1483" coordsize="9461,0" coordorigin="1246,4409" path="m1246,4409l10708,4409e" filled="f" style="position:absolute;left:1246.0;top:4409.0;width:9461.0;height:2.0;z-index:27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84" filled="f" stroked="f" style="position:absolute;margin-left:62.32pt;margin-top:243.88pt;width:473.06pt;height:.1pt;z-index:-2147483470;mso-position-horizontal-relative:page;mso-position-vertical-relative:page;mso-width-relative:page;mso-height-relative:page;mso-wrap-distance-left:0.0pt;mso-wrap-distance-right:0.0pt;visibility:visible;" coordsize="9461,2" coordorigin="1246,4878">
            <v:shape id="1485" coordsize="9461,0" coordorigin="1246,4878" path="m1246,4878l10708,4878e" filled="f" style="position:absolute;left:1246.0;top:4878.0;width:9461.0;height:2.0;z-index:27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86" filled="f" stroked="f" style="position:absolute;margin-left:62.32pt;margin-top:266.46pt;width:473.06pt;height:.1pt;z-index:-2147483469;mso-position-horizontal-relative:page;mso-position-vertical-relative:page;mso-width-relative:page;mso-height-relative:page;mso-wrap-distance-left:0.0pt;mso-wrap-distance-right:0.0pt;visibility:visible;" coordsize="9461,2" coordorigin="1246,5329">
            <v:shape id="1487" coordsize="9461,0" coordorigin="1246,5329" path="m1246,5329l10708,5329e" filled="f" style="position:absolute;left:1246.0;top:5329.0;width:9461.0;height:2.0;z-index:28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88" filled="f" stroked="f" style="position:absolute;margin-left:62.32pt;margin-top:290.73pt;width:473.06pt;height:.1pt;z-index:-2147483468;mso-position-horizontal-relative:page;mso-position-vertical-relative:page;mso-width-relative:page;mso-height-relative:page;mso-wrap-distance-left:0.0pt;mso-wrap-distance-right:0.0pt;visibility:visible;" coordsize="9461,2" coordorigin="1246,5815">
            <v:shape id="1489" coordsize="9461,0" coordorigin="1246,5815" path="m1246,5815l10708,5815e" filled="f" style="position:absolute;left:1246.0;top:5815.0;width:9461.0;height:2.0;z-index:28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90" filled="f" stroked="f" style="position:absolute;margin-left:62.32pt;margin-top:314.15pt;width:473.06pt;height:.1pt;z-index:-2147483467;mso-position-horizontal-relative:page;mso-position-vertical-relative:page;mso-width-relative:page;mso-height-relative:page;mso-wrap-distance-left:0.0pt;mso-wrap-distance-right:0.0pt;visibility:visible;" coordsize="9461,2" coordorigin="1246,6283">
            <v:shape id="1491" coordsize="9461,0" coordorigin="1246,6283" path="m1246,6283l10708,6283e" filled="f" style="position:absolute;left:1246.0;top:6283.0;width:9461.0;height:2.0;z-index:28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92" filled="f" stroked="f" style="position:absolute;margin-left:62.32pt;margin-top:337.58pt;width:473.06pt;height:.1pt;z-index:-2147483466;mso-position-horizontal-relative:page;mso-position-vertical-relative:page;mso-width-relative:page;mso-height-relative:page;mso-wrap-distance-left:0.0pt;mso-wrap-distance-right:0.0pt;visibility:visible;" coordsize="9461,2" coordorigin="1246,6752">
            <v:shape id="1493" coordsize="9461,0" coordorigin="1246,6752" path="m1246,6752l10708,6752e" filled="f" style="position:absolute;left:1246.0;top:6752.0;width:9461.0;height:2.0;z-index:28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94" filled="f" stroked="f" style="position:absolute;margin-left:62.32pt;margin-top:384.43pt;width:473.06pt;height:.1pt;z-index:-2147483465;mso-position-horizontal-relative:page;mso-position-vertical-relative:page;mso-width-relative:page;mso-height-relative:page;mso-wrap-distance-left:0.0pt;mso-wrap-distance-right:0.0pt;visibility:visible;" coordsize="9461,2" coordorigin="1246,7689">
            <v:shape id="1495" coordsize="9461,0" coordorigin="1246,7689" path="m1246,7689l10708,7689e" filled="f" style="position:absolute;left:1246.0;top:7689.0;width:9461.0;height:2.0;z-index:28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96" filled="f" stroked="f" style="position:absolute;margin-left:62.32pt;margin-top:361.81pt;width:473.06pt;height:.1pt;z-index:-2147483464;mso-position-horizontal-relative:page;mso-position-vertical-relative:page;mso-width-relative:page;mso-height-relative:page;mso-wrap-distance-left:0.0pt;mso-wrap-distance-right:0.0pt;visibility:visible;" coordsize="9461,2" coordorigin="1246,7236">
            <v:shape id="1497" coordsize="9461,0" coordorigin="1246,7236" path="m1246,7236l10708,7236e" filled="f" style="position:absolute;left:1246.0;top:7236.0;width:9461.0;height:2.0;z-index:28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498" filled="f" stroked="f" style="position:absolute;margin-left:62.32pt;margin-top:407.85pt;width:473.06pt;height:.1pt;z-index:-2147483463;mso-position-horizontal-relative:page;mso-position-vertical-relative:page;mso-width-relative:page;mso-height-relative:page;mso-wrap-distance-left:0.0pt;mso-wrap-distance-right:0.0pt;visibility:visible;" coordsize="9461,2" coordorigin="1246,8157">
            <v:shape id="1499" coordsize="9461,0" coordorigin="1246,8157" path="m1246,8157l10708,8157e" filled="f" style="position:absolute;left:1246.0;top:8157.0;width:9461.0;height:2.0;z-index:28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00" filled="f" stroked="f" style="position:absolute;margin-left:62.32pt;margin-top:431.28pt;width:473.06pt;height:.1pt;z-index:-2147483462;mso-position-horizontal-relative:page;mso-position-vertical-relative:page;mso-width-relative:page;mso-height-relative:page;mso-wrap-distance-left:0.0pt;mso-wrap-distance-right:0.0pt;visibility:visible;" coordsize="9461,2" coordorigin="1246,8626">
            <v:shape id="1501" coordsize="9461,0" coordorigin="1246,8626" path="m1246,8626l10708,8626e" filled="f" style="position:absolute;left:1246.0;top:8626.0;width:9461.0;height:2.0;z-index:28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02" filled="f" stroked="f" style="position:absolute;margin-left:62.32pt;margin-top:454.7pt;width:473.06pt;height:.1pt;z-index:-2147483461;mso-position-horizontal-relative:page;mso-position-vertical-relative:page;mso-width-relative:page;mso-height-relative:page;mso-wrap-distance-left:0.0pt;mso-wrap-distance-right:0.0pt;visibility:visible;" coordsize="9461,2" coordorigin="1246,9094">
            <v:shape id="1503" coordsize="9461,0" coordorigin="1246,9094" path="m1246,9094l10708,9094e" filled="f" style="position:absolute;left:1246.0;top:9094.0;width:9461.0;height:2.0;z-index:28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04" filled="f" stroked="f" style="position:absolute;margin-left:62.32pt;margin-top:478.12pt;width:473.06pt;height:.1pt;z-index:-2147483460;mso-position-horizontal-relative:page;mso-position-vertical-relative:page;mso-width-relative:page;mso-height-relative:page;mso-wrap-distance-left:0.0pt;mso-wrap-distance-right:0.0pt;visibility:visible;" coordsize="9461,2" coordorigin="1246,9562">
            <v:shape id="1505" coordsize="9461,0" coordorigin="1246,9562" path="m1246,9562l10708,9562e" filled="f" style="position:absolute;left:1246.0;top:9562.0;width:9461.0;height:2.0;z-index:28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06" filled="f" stroked="f" style="position:absolute;margin-left:62.32pt;margin-top:501.55pt;width:473.06pt;height:.1pt;z-index:-2147483459;mso-position-horizontal-relative:page;mso-position-vertical-relative:page;mso-width-relative:page;mso-height-relative:page;mso-wrap-distance-left:0.0pt;mso-wrap-distance-right:0.0pt;visibility:visible;" coordsize="9461,2" coordorigin="1246,10031">
            <v:shape id="1507" coordsize="9461,0" coordorigin="1246,10031" path="m1246,10031l10708,10031e" filled="f" style="position:absolute;left:1246.0;top:10031.0;width:9461.0;height:2.0;z-index:29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08" filled="f" stroked="f" style="position:absolute;margin-left:62.32pt;margin-top:524.97pt;width:473.06pt;height:.1pt;z-index:-2147483458;mso-position-horizontal-relative:page;mso-position-vertical-relative:page;mso-width-relative:page;mso-height-relative:page;mso-wrap-distance-left:0.0pt;mso-wrap-distance-right:0.0pt;visibility:visible;" coordsize="9461,2" coordorigin="1246,10499">
            <v:shape id="1509" coordsize="9461,0" coordorigin="1246,10499" path="m1246,10499l10708,10499e" filled="f" style="position:absolute;left:1246.0;top:10499.0;width:9461.0;height:2.0;z-index:29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10" filled="f" stroked="f" style="position:absolute;margin-left:62.32pt;margin-top:548.4pt;width:473.06pt;height:.1pt;z-index:-2147483457;mso-position-horizontal-relative:page;mso-position-vertical-relative:page;mso-width-relative:page;mso-height-relative:page;mso-wrap-distance-left:0.0pt;mso-wrap-distance-right:0.0pt;visibility:visible;" coordsize="9461,2" coordorigin="1246,10968">
            <v:shape id="1511" coordsize="9461,0" coordorigin="1246,10968" path="m1246,10968l10708,10968e" filled="f" style="position:absolute;left:1246.0;top:10968.0;width:9461.0;height:2.0;z-index:29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12" filled="f" stroked="f" style="position:absolute;margin-left:62.32pt;margin-top:571.82pt;width:473.06pt;height:.1pt;z-index:-2147483456;mso-position-horizontal-relative:page;mso-position-vertical-relative:page;mso-width-relative:page;mso-height-relative:page;mso-wrap-distance-left:0.0pt;mso-wrap-distance-right:0.0pt;visibility:visible;" coordsize="9461,2" coordorigin="1246,11436">
            <v:shape id="1513" coordsize="9461,0" coordorigin="1246,11436" path="m1246,11436l10708,11436e" filled="f" style="position:absolute;left:1246.0;top:11436.0;width:9461.0;height:2.0;z-index:29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14" filled="f" stroked="f" style="position:absolute;margin-left:62.32pt;margin-top:595.25pt;width:473.06pt;height:.1pt;z-index:-2147483455;mso-position-horizontal-relative:page;mso-position-vertical-relative:page;mso-width-relative:page;mso-height-relative:page;mso-wrap-distance-left:0.0pt;mso-wrap-distance-right:0.0pt;visibility:visible;" coordsize="9461,2" coordorigin="1246,11905">
            <v:shape id="1515" coordsize="9461,0" coordorigin="1246,11905" path="m1246,11905l10708,11905e" filled="f" style="position:absolute;left:1246.0;top:11905.0;width:9461.0;height:2.0;z-index:29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16" filled="f" stroked="f" style="position:absolute;margin-left:62.32pt;margin-top:618.67pt;width:473.06pt;height:.1pt;z-index:-2147483454;mso-position-horizontal-relative:page;mso-position-vertical-relative:page;mso-width-relative:page;mso-height-relative:page;mso-wrap-distance-left:0.0pt;mso-wrap-distance-right:0.0pt;visibility:visible;" coordsize="9461,2" coordorigin="1246,12373">
            <v:shape id="1517" coordsize="9461,0" coordorigin="1246,12373" path="m1246,12373l10708,12373e" filled="f" style="position:absolute;left:1246.0;top:12373.0;width:9461.0;height:2.0;z-index:29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18" filled="f" stroked="f" style="position:absolute;margin-left:62.32pt;margin-top:642.09pt;width:473.06pt;height:.1pt;z-index:-2147483453;mso-position-horizontal-relative:page;mso-position-vertical-relative:page;mso-width-relative:page;mso-height-relative:page;mso-wrap-distance-left:0.0pt;mso-wrap-distance-right:0.0pt;visibility:visible;" coordsize="9461,2" coordorigin="1246,12842">
            <v:shape id="1519" coordsize="9461,0" coordorigin="1246,12842" path="m1246,12842l10708,12842e" filled="f" style="position:absolute;left:1246.0;top:12842.0;width:9461.0;height:2.0;z-index:29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20" filled="f" stroked="f" style="position:absolute;margin-left:62.32pt;margin-top:665.52pt;width:473.06pt;height:.1pt;z-index:-2147483452;mso-position-horizontal-relative:page;mso-position-vertical-relative:page;mso-width-relative:page;mso-height-relative:page;mso-wrap-distance-left:0.0pt;mso-wrap-distance-right:0.0pt;visibility:visible;" coordsize="9461,2" coordorigin="1246,13310">
            <v:shape id="1521" coordsize="9461,0" coordorigin="1246,13310" path="m1246,13310l10708,13310e" filled="f" style="position:absolute;left:1246.0;top:13310.0;width:9461.0;height:2.0;z-index:29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22" filled="f" stroked="f" style="position:absolute;margin-left:62.32pt;margin-top:688.94pt;width:473.06pt;height:.1pt;z-index:-2147483451;mso-position-horizontal-relative:page;mso-position-vertical-relative:page;mso-width-relative:page;mso-height-relative:page;mso-wrap-distance-left:0.0pt;mso-wrap-distance-right:0.0pt;visibility:visible;" coordsize="9461,2" coordorigin="1246,13779">
            <v:shape id="1523" coordsize="9461,0" coordorigin="1246,13779" path="m1246,13779l10708,13779e" filled="f" style="position:absolute;left:1246.0;top:13779.0;width:9461.0;height:2.0;z-index:29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24" filled="f" stroked="f" style="position:absolute;margin-left:62.32pt;margin-top:712.37pt;width:473.06pt;height:.1pt;z-index:-2147483450;mso-position-horizontal-relative:page;mso-position-vertical-relative:page;mso-width-relative:page;mso-height-relative:page;mso-wrap-distance-left:0.0pt;mso-wrap-distance-right:0.0pt;visibility:visible;" coordsize="9461,2" coordorigin="1246,14247">
            <v:shape id="1525" coordsize="9461,0" coordorigin="1246,14247" path="m1246,14247l10708,14247e" filled="f" style="position:absolute;left:1246.0;top:14247.0;width:9461.0;height:2.0;z-index:29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26" filled="f" stroked="f" style="position:absolute;margin-left:62.32pt;margin-top:733.63pt;width:473.06pt;height:.1pt;z-index:-2147483449;mso-position-horizontal-relative:page;mso-position-vertical-relative:page;mso-width-relative:page;mso-height-relative:page;mso-wrap-distance-left:0.0pt;mso-wrap-distance-right:0.0pt;visibility:visible;" coordsize="9461,2" coordorigin="1246,14673">
            <v:shape id="1527" coordsize="9461,0" coordorigin="1246,14673" path="m1246,14673l10708,14673e" filled="f" style="position:absolute;left:1246.0;top:14673.0;width:9461.0;height:2.0;z-index:30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28" filled="f" stroked="f" style="position:absolute;margin-left:62.32pt;margin-top:172.31pt;width:473.06pt;height:.1pt;z-index:-2147483448;mso-position-horizontal-relative:page;mso-position-vertical-relative:page;mso-width-relative:page;mso-height-relative:page;mso-wrap-distance-left:0.0pt;mso-wrap-distance-right:0.0pt;visibility:visible;" coordsize="9461,2" coordorigin="1246,3446">
            <v:shape id="1529" coordsize="9461,0" coordorigin="1246,3446" path="m1246,3446l10708,3446e" filled="f" style="position:absolute;left:1246.0;top:3446.0;width:9461.0;height:2.0;z-index:30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30" filled="f" stroked="f" style="position:absolute;margin-left:62.32pt;margin-top:150.24pt;width:473.06pt;height:.1pt;z-index:-2147483447;mso-position-horizontal-relative:page;mso-position-vertical-relative:page;mso-width-relative:page;mso-height-relative:page;mso-wrap-distance-left:0.0pt;mso-wrap-distance-right:0.0pt;visibility:visible;" coordsize="9461,2" coordorigin="1246,3005">
            <v:shape id="1531" coordsize="9461,0" coordorigin="1246,3005" path="m1246,3005l10708,3005e" filled="f" style="position:absolute;left:1246.0;top:3005.0;width:9461.0;height:2.0;z-index:30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32" filled="f" stroked="f" style="position:absolute;margin-left:62.32pt;margin-top:127.24pt;width:473.06pt;height:.1pt;z-index:-2147483446;mso-position-horizontal-relative:page;mso-position-vertical-relative:page;mso-width-relative:page;mso-height-relative:page;mso-wrap-distance-left:0.0pt;mso-wrap-distance-right:0.0pt;visibility:visible;" coordsize="9461,2" coordorigin="1246,2545">
            <v:shape id="1533" coordsize="9461,0" coordorigin="1246,2545" path="m1246,2545l10708,2545e" filled="f" style="position:absolute;left:1246.0;top:2545.0;width:9461.0;height:2.0;z-index:30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b/>
          <w:bCs/>
          <w:color w:val="cccccc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REPO</w:t>
      </w:r>
      <w:r>
        <w:rPr>
          <w:rFonts w:ascii="Times New Roman" w:cs="Times New Roman" w:eastAsia="Times New Roman" w:hAnsi="Times New Roman"/>
          <w:b/>
          <w:bCs/>
          <w:color w:val="cccccc"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NOTES</w:t>
      </w:r>
    </w:p>
    <w:p>
      <w:pPr>
        <w:pStyle w:val="style0"/>
        <w:spacing w:after="0" w:lineRule="auto" w:line="281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00" w:right="1680" w:bottom="1060" w:left="1240" w:header="0" w:footer="866" w:gutter="0"/>
        </w:sectPr>
      </w:pPr>
    </w:p>
    <w:p>
      <w:pPr>
        <w:pStyle w:val="style0"/>
        <w:spacing w:before="55" w:after="0" w:lineRule="auto" w:line="281"/>
        <w:ind w:left="222" w:right="695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534" filled="f" stroked="f" style="position:absolute;margin-left:62.32pt;margin-top:133.96pt;width:473.06pt;height:.1pt;z-index:-2147483445;mso-position-horizontal-relative:page;mso-position-vertical-relative:text;mso-width-relative:page;mso-height-relative:page;mso-wrap-distance-left:0.0pt;mso-wrap-distance-right:0.0pt;visibility:visible;" coordsize="9461,2" coordorigin="1246,2679">
            <v:shape id="1535" coordsize="9461,0" coordorigin="1246,2679" path="m1246,2679l10708,2679e" filled="f" style="position:absolute;left:1246.0;top:2679.0;width:9461.0;height:2.0;z-index:30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36" filled="f" stroked="f" style="position:absolute;margin-left:62.32pt;margin-top:220.46pt;width:473.06pt;height:.1pt;z-index:-2147483444;mso-position-horizontal-relative:page;mso-position-vertical-relative:page;mso-width-relative:page;mso-height-relative:page;mso-wrap-distance-left:0.0pt;mso-wrap-distance-right:0.0pt;visibility:visible;" coordsize="9461,2" coordorigin="1246,4409">
            <v:shape id="1537" coordsize="9461,0" coordorigin="1246,4409" path="m1246,4409l10708,4409e" filled="f" style="position:absolute;left:1246.0;top:4409.0;width:9461.0;height:2.0;z-index:30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38" filled="f" stroked="f" style="position:absolute;margin-left:62.32pt;margin-top:243.88pt;width:473.06pt;height:.1pt;z-index:-2147483443;mso-position-horizontal-relative:page;mso-position-vertical-relative:page;mso-width-relative:page;mso-height-relative:page;mso-wrap-distance-left:0.0pt;mso-wrap-distance-right:0.0pt;visibility:visible;" coordsize="9461,2" coordorigin="1246,4878">
            <v:shape id="1539" coordsize="9461,0" coordorigin="1246,4878" path="m1246,4878l10708,4878e" filled="f" style="position:absolute;left:1246.0;top:4878.0;width:9461.0;height:2.0;z-index:30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40" filled="f" stroked="f" style="position:absolute;margin-left:62.32pt;margin-top:266.46pt;width:473.06pt;height:.1pt;z-index:-2147483442;mso-position-horizontal-relative:page;mso-position-vertical-relative:page;mso-width-relative:page;mso-height-relative:page;mso-wrap-distance-left:0.0pt;mso-wrap-distance-right:0.0pt;visibility:visible;" coordsize="9461,2" coordorigin="1246,5329">
            <v:shape id="1541" coordsize="9461,0" coordorigin="1246,5329" path="m1246,5329l10708,5329e" filled="f" style="position:absolute;left:1246.0;top:5329.0;width:9461.0;height:2.0;z-index:30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42" filled="f" stroked="f" style="position:absolute;margin-left:62.32pt;margin-top:290.73pt;width:473.06pt;height:.1pt;z-index:-2147483441;mso-position-horizontal-relative:page;mso-position-vertical-relative:page;mso-width-relative:page;mso-height-relative:page;mso-wrap-distance-left:0.0pt;mso-wrap-distance-right:0.0pt;visibility:visible;" coordsize="9461,2" coordorigin="1246,5815">
            <v:shape id="1543" coordsize="9461,0" coordorigin="1246,5815" path="m1246,5815l10708,5815e" filled="f" style="position:absolute;left:1246.0;top:5815.0;width:9461.0;height:2.0;z-index:30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44" filled="f" stroked="f" style="position:absolute;margin-left:62.32pt;margin-top:314.15pt;width:473.06pt;height:.1pt;z-index:-2147483440;mso-position-horizontal-relative:page;mso-position-vertical-relative:page;mso-width-relative:page;mso-height-relative:page;mso-wrap-distance-left:0.0pt;mso-wrap-distance-right:0.0pt;visibility:visible;" coordsize="9461,2" coordorigin="1246,6283">
            <v:shape id="1545" coordsize="9461,0" coordorigin="1246,6283" path="m1246,6283l10708,6283e" filled="f" style="position:absolute;left:1246.0;top:6283.0;width:9461.0;height:2.0;z-index:30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46" filled="f" stroked="f" style="position:absolute;margin-left:62.32pt;margin-top:337.58pt;width:473.06pt;height:.1pt;z-index:-2147483439;mso-position-horizontal-relative:page;mso-position-vertical-relative:page;mso-width-relative:page;mso-height-relative:page;mso-wrap-distance-left:0.0pt;mso-wrap-distance-right:0.0pt;visibility:visible;" coordsize="9461,2" coordorigin="1246,6752">
            <v:shape id="1547" coordsize="9461,0" coordorigin="1246,6752" path="m1246,6752l10708,6752e" filled="f" style="position:absolute;left:1246.0;top:6752.0;width:9461.0;height:2.0;z-index:31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48" filled="f" stroked="f" style="position:absolute;margin-left:62.32pt;margin-top:384.43pt;width:473.06pt;height:.1pt;z-index:-2147483438;mso-position-horizontal-relative:page;mso-position-vertical-relative:page;mso-width-relative:page;mso-height-relative:page;mso-wrap-distance-left:0.0pt;mso-wrap-distance-right:0.0pt;visibility:visible;" coordsize="9461,2" coordorigin="1246,7689">
            <v:shape id="1549" coordsize="9461,0" coordorigin="1246,7689" path="m1246,7689l10708,7689e" filled="f" style="position:absolute;left:1246.0;top:7689.0;width:9461.0;height:2.0;z-index:31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50" filled="f" stroked="f" style="position:absolute;margin-left:62.32pt;margin-top:361.81pt;width:473.06pt;height:.1pt;z-index:-2147483437;mso-position-horizontal-relative:page;mso-position-vertical-relative:page;mso-width-relative:page;mso-height-relative:page;mso-wrap-distance-left:0.0pt;mso-wrap-distance-right:0.0pt;visibility:visible;" coordsize="9461,2" coordorigin="1246,7236">
            <v:shape id="1551" coordsize="9461,0" coordorigin="1246,7236" path="m1246,7236l10708,7236e" filled="f" style="position:absolute;left:1246.0;top:7236.0;width:9461.0;height:2.0;z-index:31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52" filled="f" stroked="f" style="position:absolute;margin-left:62.32pt;margin-top:407.85pt;width:473.06pt;height:.1pt;z-index:-2147483436;mso-position-horizontal-relative:page;mso-position-vertical-relative:page;mso-width-relative:page;mso-height-relative:page;mso-wrap-distance-left:0.0pt;mso-wrap-distance-right:0.0pt;visibility:visible;" coordsize="9461,2" coordorigin="1246,8157">
            <v:shape id="1553" coordsize="9461,0" coordorigin="1246,8157" path="m1246,8157l10708,8157e" filled="f" style="position:absolute;left:1246.0;top:8157.0;width:9461.0;height:2.0;z-index:31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54" filled="f" stroked="f" style="position:absolute;margin-left:62.32pt;margin-top:431.28pt;width:473.06pt;height:.1pt;z-index:-2147483435;mso-position-horizontal-relative:page;mso-position-vertical-relative:page;mso-width-relative:page;mso-height-relative:page;mso-wrap-distance-left:0.0pt;mso-wrap-distance-right:0.0pt;visibility:visible;" coordsize="9461,2" coordorigin="1246,8626">
            <v:shape id="1555" coordsize="9461,0" coordorigin="1246,8626" path="m1246,8626l10708,8626e" filled="f" style="position:absolute;left:1246.0;top:8626.0;width:9461.0;height:2.0;z-index:31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56" filled="f" stroked="f" style="position:absolute;margin-left:62.32pt;margin-top:454.7pt;width:473.06pt;height:.1pt;z-index:-2147483434;mso-position-horizontal-relative:page;mso-position-vertical-relative:page;mso-width-relative:page;mso-height-relative:page;mso-wrap-distance-left:0.0pt;mso-wrap-distance-right:0.0pt;visibility:visible;" coordsize="9461,2" coordorigin="1246,9094">
            <v:shape id="1557" coordsize="9461,0" coordorigin="1246,9094" path="m1246,9094l10708,9094e" filled="f" style="position:absolute;left:1246.0;top:9094.0;width:9461.0;height:2.0;z-index:31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58" filled="f" stroked="f" style="position:absolute;margin-left:62.32pt;margin-top:478.12pt;width:473.06pt;height:.1pt;z-index:-2147483433;mso-position-horizontal-relative:page;mso-position-vertical-relative:page;mso-width-relative:page;mso-height-relative:page;mso-wrap-distance-left:0.0pt;mso-wrap-distance-right:0.0pt;visibility:visible;" coordsize="9461,2" coordorigin="1246,9562">
            <v:shape id="1559" coordsize="9461,0" coordorigin="1246,9562" path="m1246,9562l10708,9562e" filled="f" style="position:absolute;left:1246.0;top:9562.0;width:9461.0;height:2.0;z-index:31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60" filled="f" stroked="f" style="position:absolute;margin-left:62.32pt;margin-top:501.55pt;width:473.06pt;height:.1pt;z-index:-2147483432;mso-position-horizontal-relative:page;mso-position-vertical-relative:page;mso-width-relative:page;mso-height-relative:page;mso-wrap-distance-left:0.0pt;mso-wrap-distance-right:0.0pt;visibility:visible;" coordsize="9461,2" coordorigin="1246,10031">
            <v:shape id="1561" coordsize="9461,0" coordorigin="1246,10031" path="m1246,10031l10708,10031e" filled="f" style="position:absolute;left:1246.0;top:10031.0;width:9461.0;height:2.0;z-index:31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62" filled="f" stroked="f" style="position:absolute;margin-left:62.32pt;margin-top:524.97pt;width:473.06pt;height:.1pt;z-index:-2147483431;mso-position-horizontal-relative:page;mso-position-vertical-relative:page;mso-width-relative:page;mso-height-relative:page;mso-wrap-distance-left:0.0pt;mso-wrap-distance-right:0.0pt;visibility:visible;" coordsize="9461,2" coordorigin="1246,10499">
            <v:shape id="1563" coordsize="9461,0" coordorigin="1246,10499" path="m1246,10499l10708,10499e" filled="f" style="position:absolute;left:1246.0;top:10499.0;width:9461.0;height:2.0;z-index:31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64" filled="f" stroked="f" style="position:absolute;margin-left:62.32pt;margin-top:548.4pt;width:473.06pt;height:.1pt;z-index:-2147483430;mso-position-horizontal-relative:page;mso-position-vertical-relative:page;mso-width-relative:page;mso-height-relative:page;mso-wrap-distance-left:0.0pt;mso-wrap-distance-right:0.0pt;visibility:visible;" coordsize="9461,2" coordorigin="1246,10968">
            <v:shape id="1565" coordsize="9461,0" coordorigin="1246,10968" path="m1246,10968l10708,10968e" filled="f" style="position:absolute;left:1246.0;top:10968.0;width:9461.0;height:2.0;z-index:31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66" filled="f" stroked="f" style="position:absolute;margin-left:62.32pt;margin-top:571.82pt;width:473.06pt;height:.1pt;z-index:-2147483429;mso-position-horizontal-relative:page;mso-position-vertical-relative:page;mso-width-relative:page;mso-height-relative:page;mso-wrap-distance-left:0.0pt;mso-wrap-distance-right:0.0pt;visibility:visible;" coordsize="9461,2" coordorigin="1246,11436">
            <v:shape id="1567" coordsize="9461,0" coordorigin="1246,11436" path="m1246,11436l10708,11436e" filled="f" style="position:absolute;left:1246.0;top:11436.0;width:9461.0;height:2.0;z-index:32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68" filled="f" stroked="f" style="position:absolute;margin-left:62.32pt;margin-top:595.25pt;width:473.06pt;height:.1pt;z-index:-2147483428;mso-position-horizontal-relative:page;mso-position-vertical-relative:page;mso-width-relative:page;mso-height-relative:page;mso-wrap-distance-left:0.0pt;mso-wrap-distance-right:0.0pt;visibility:visible;" coordsize="9461,2" coordorigin="1246,11905">
            <v:shape id="1569" coordsize="9461,0" coordorigin="1246,11905" path="m1246,11905l10708,11905e" filled="f" style="position:absolute;left:1246.0;top:11905.0;width:9461.0;height:2.0;z-index:32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70" filled="f" stroked="f" style="position:absolute;margin-left:62.32pt;margin-top:618.67pt;width:473.06pt;height:.1pt;z-index:-2147483427;mso-position-horizontal-relative:page;mso-position-vertical-relative:page;mso-width-relative:page;mso-height-relative:page;mso-wrap-distance-left:0.0pt;mso-wrap-distance-right:0.0pt;visibility:visible;" coordsize="9461,2" coordorigin="1246,12373">
            <v:shape id="1571" coordsize="9461,0" coordorigin="1246,12373" path="m1246,12373l10708,12373e" filled="f" style="position:absolute;left:1246.0;top:12373.0;width:9461.0;height:2.0;z-index:32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72" filled="f" stroked="f" style="position:absolute;margin-left:62.32pt;margin-top:642.09pt;width:473.06pt;height:.1pt;z-index:-2147483426;mso-position-horizontal-relative:page;mso-position-vertical-relative:page;mso-width-relative:page;mso-height-relative:page;mso-wrap-distance-left:0.0pt;mso-wrap-distance-right:0.0pt;visibility:visible;" coordsize="9461,2" coordorigin="1246,12842">
            <v:shape id="1573" coordsize="9461,0" coordorigin="1246,12842" path="m1246,12842l10708,12842e" filled="f" style="position:absolute;left:1246.0;top:12842.0;width:9461.0;height:2.0;z-index:32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74" filled="f" stroked="f" style="position:absolute;margin-left:62.32pt;margin-top:665.52pt;width:473.06pt;height:.1pt;z-index:-2147483425;mso-position-horizontal-relative:page;mso-position-vertical-relative:page;mso-width-relative:page;mso-height-relative:page;mso-wrap-distance-left:0.0pt;mso-wrap-distance-right:0.0pt;visibility:visible;" coordsize="9461,2" coordorigin="1246,13310">
            <v:shape id="1575" coordsize="9461,0" coordorigin="1246,13310" path="m1246,13310l10708,13310e" filled="f" style="position:absolute;left:1246.0;top:13310.0;width:9461.0;height:2.0;z-index:32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76" filled="f" stroked="f" style="position:absolute;margin-left:62.32pt;margin-top:688.94pt;width:473.06pt;height:.1pt;z-index:-2147483424;mso-position-horizontal-relative:page;mso-position-vertical-relative:page;mso-width-relative:page;mso-height-relative:page;mso-wrap-distance-left:0.0pt;mso-wrap-distance-right:0.0pt;visibility:visible;" coordsize="9461,2" coordorigin="1246,13779">
            <v:shape id="1577" coordsize="9461,0" coordorigin="1246,13779" path="m1246,13779l10708,13779e" filled="f" style="position:absolute;left:1246.0;top:13779.0;width:9461.0;height:2.0;z-index:32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78" filled="f" stroked="f" style="position:absolute;margin-left:62.32pt;margin-top:712.37pt;width:473.06pt;height:.1pt;z-index:-2147483423;mso-position-horizontal-relative:page;mso-position-vertical-relative:page;mso-width-relative:page;mso-height-relative:page;mso-wrap-distance-left:0.0pt;mso-wrap-distance-right:0.0pt;visibility:visible;" coordsize="9461,2" coordorigin="1246,14247">
            <v:shape id="1579" coordsize="9461,0" coordorigin="1246,14247" path="m1246,14247l10708,14247e" filled="f" style="position:absolute;left:1246.0;top:14247.0;width:9461.0;height:2.0;z-index:32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80" filled="f" stroked="f" style="position:absolute;margin-left:62.32pt;margin-top:111.42pt;width:473.06pt;height:.1pt;z-index:-2147483422;mso-position-horizontal-relative:page;mso-position-vertical-relative:text;mso-width-relative:page;mso-height-relative:page;mso-wrap-distance-left:0.0pt;mso-wrap-distance-right:0.0pt;visibility:visible;" coordsize="9461,2" coordorigin="1246,2228">
            <v:shape id="1581" coordsize="9461,0" coordorigin="1246,2228" path="m1246,2228l10708,2228e" filled="f" style="position:absolute;left:1246.0;top:2228.0;width:9461.0;height:2.0;z-index:32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82" filled="f" stroked="f" style="position:absolute;margin-left:62.32pt;margin-top:89.35pt;width:473.06pt;height:.1pt;z-index:-2147483421;mso-position-horizontal-relative:page;mso-position-vertical-relative:text;mso-width-relative:page;mso-height-relative:page;mso-wrap-distance-left:0.0pt;mso-wrap-distance-right:0.0pt;visibility:visible;" coordsize="9461,2" coordorigin="1246,1787">
            <v:shape id="1583" coordsize="9461,0" coordorigin="1246,1787" path="m1246,1787l10708,1787e" filled="f" style="position:absolute;left:1246.0;top:1787.0;width:9461.0;height:2.0;z-index:32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84" filled="f" stroked="f" style="position:absolute;margin-left:62.32pt;margin-top:66.35pt;width:473.06pt;height:.1pt;z-index:-2147483420;mso-position-horizontal-relative:page;mso-position-vertical-relative:text;mso-width-relative:page;mso-height-relative:page;mso-wrap-distance-left:0.0pt;mso-wrap-distance-right:0.0pt;visibility:visible;" coordsize="9461,2" coordorigin="1246,1327">
            <v:shape id="1585" coordsize="9461,0" coordorigin="1246,1327" path="m1246,1327l10708,1327e" filled="f" style="position:absolute;left:1246.0;top:1327.0;width:9461.0;height:2.0;z-index:32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b/>
          <w:bCs/>
          <w:color w:val="cccccc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REPO</w:t>
      </w:r>
      <w:r>
        <w:rPr>
          <w:rFonts w:ascii="Times New Roman" w:cs="Times New Roman" w:eastAsia="Times New Roman" w:hAnsi="Times New Roman"/>
          <w:b/>
          <w:bCs/>
          <w:color w:val="cccccc"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NOTES</w:t>
      </w:r>
    </w:p>
    <w:p>
      <w:pPr>
        <w:pStyle w:val="style0"/>
        <w:spacing w:after="0" w:lineRule="auto" w:line="281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footerReference w:type="default" r:id="rId27"/>
          <w:pgSz w:w="11920" w:h="16840" w:orient="portrait"/>
          <w:pgMar w:top="1200" w:right="1080" w:bottom="1940" w:left="1120" w:header="0" w:footer="1755" w:gutter="0"/>
          <w:pgNumType w:start="30"/>
        </w:sectPr>
      </w:pPr>
    </w:p>
    <w:p>
      <w:pPr>
        <w:pStyle w:val="style0"/>
        <w:spacing w:before="55" w:after="0" w:lineRule="auto" w:line="281"/>
        <w:ind w:left="222" w:right="695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586" filled="f" stroked="f" style="position:absolute;margin-left:62.32pt;margin-top:133.96pt;width:473.06pt;height:.1pt;z-index:-2147483419;mso-position-horizontal-relative:page;mso-position-vertical-relative:text;mso-width-relative:page;mso-height-relative:page;mso-wrap-distance-left:0.0pt;mso-wrap-distance-right:0.0pt;visibility:visible;" coordsize="9461,2" coordorigin="1246,2679">
            <v:shape id="1587" coordsize="9461,0" coordorigin="1246,2679" path="m1246,2679l10708,2679e" filled="f" style="position:absolute;left:1246.0;top:2679.0;width:9461.0;height:2.0;z-index:33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88" filled="f" stroked="f" style="position:absolute;margin-left:62.32pt;margin-top:220.46pt;width:473.06pt;height:.1pt;z-index:-2147483418;mso-position-horizontal-relative:page;mso-position-vertical-relative:page;mso-width-relative:page;mso-height-relative:page;mso-wrap-distance-left:0.0pt;mso-wrap-distance-right:0.0pt;visibility:visible;" coordsize="9461,2" coordorigin="1246,4409">
            <v:shape id="1589" coordsize="9461,0" coordorigin="1246,4409" path="m1246,4409l10708,4409e" filled="f" style="position:absolute;left:1246.0;top:4409.0;width:9461.0;height:2.0;z-index:33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90" filled="f" stroked="f" style="position:absolute;margin-left:62.32pt;margin-top:243.88pt;width:473.06pt;height:.1pt;z-index:-2147483417;mso-position-horizontal-relative:page;mso-position-vertical-relative:page;mso-width-relative:page;mso-height-relative:page;mso-wrap-distance-left:0.0pt;mso-wrap-distance-right:0.0pt;visibility:visible;" coordsize="9461,2" coordorigin="1246,4878">
            <v:shape id="1591" coordsize="9461,0" coordorigin="1246,4878" path="m1246,4878l10708,4878e" filled="f" style="position:absolute;left:1246.0;top:4878.0;width:9461.0;height:2.0;z-index:33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92" filled="f" stroked="f" style="position:absolute;margin-left:62.32pt;margin-top:266.46pt;width:473.06pt;height:.1pt;z-index:-2147483416;mso-position-horizontal-relative:page;mso-position-vertical-relative:page;mso-width-relative:page;mso-height-relative:page;mso-wrap-distance-left:0.0pt;mso-wrap-distance-right:0.0pt;visibility:visible;" coordsize="9461,2" coordorigin="1246,5329">
            <v:shape id="1593" coordsize="9461,0" coordorigin="1246,5329" path="m1246,5329l10708,5329e" filled="f" style="position:absolute;left:1246.0;top:5329.0;width:9461.0;height:2.0;z-index:33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94" filled="f" stroked="f" style="position:absolute;margin-left:62.32pt;margin-top:290.73pt;width:473.06pt;height:.1pt;z-index:-2147483415;mso-position-horizontal-relative:page;mso-position-vertical-relative:page;mso-width-relative:page;mso-height-relative:page;mso-wrap-distance-left:0.0pt;mso-wrap-distance-right:0.0pt;visibility:visible;" coordsize="9461,2" coordorigin="1246,5815">
            <v:shape id="1595" coordsize="9461,0" coordorigin="1246,5815" path="m1246,5815l10708,5815e" filled="f" style="position:absolute;left:1246.0;top:5815.0;width:9461.0;height:2.0;z-index:33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96" filled="f" stroked="f" style="position:absolute;margin-left:62.32pt;margin-top:314.15pt;width:473.06pt;height:.1pt;z-index:-2147483414;mso-position-horizontal-relative:page;mso-position-vertical-relative:page;mso-width-relative:page;mso-height-relative:page;mso-wrap-distance-left:0.0pt;mso-wrap-distance-right:0.0pt;visibility:visible;" coordsize="9461,2" coordorigin="1246,6283">
            <v:shape id="1597" coordsize="9461,0" coordorigin="1246,6283" path="m1246,6283l10708,6283e" filled="f" style="position:absolute;left:1246.0;top:6283.0;width:9461.0;height:2.0;z-index:33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598" filled="f" stroked="f" style="position:absolute;margin-left:62.32pt;margin-top:337.58pt;width:473.06pt;height:.1pt;z-index:-2147483413;mso-position-horizontal-relative:page;mso-position-vertical-relative:page;mso-width-relative:page;mso-height-relative:page;mso-wrap-distance-left:0.0pt;mso-wrap-distance-right:0.0pt;visibility:visible;" coordsize="9461,2" coordorigin="1246,6752">
            <v:shape id="1599" coordsize="9461,0" coordorigin="1246,6752" path="m1246,6752l10708,6752e" filled="f" style="position:absolute;left:1246.0;top:6752.0;width:9461.0;height:2.0;z-index:33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00" filled="f" stroked="f" style="position:absolute;margin-left:62.32pt;margin-top:384.43pt;width:473.06pt;height:.1pt;z-index:-2147483412;mso-position-horizontal-relative:page;mso-position-vertical-relative:page;mso-width-relative:page;mso-height-relative:page;mso-wrap-distance-left:0.0pt;mso-wrap-distance-right:0.0pt;visibility:visible;" coordsize="9461,2" coordorigin="1246,7689">
            <v:shape id="1601" coordsize="9461,0" coordorigin="1246,7689" path="m1246,7689l10708,7689e" filled="f" style="position:absolute;left:1246.0;top:7689.0;width:9461.0;height:2.0;z-index:33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02" filled="f" stroked="f" style="position:absolute;margin-left:62.32pt;margin-top:361.81pt;width:473.06pt;height:.1pt;z-index:-2147483411;mso-position-horizontal-relative:page;mso-position-vertical-relative:page;mso-width-relative:page;mso-height-relative:page;mso-wrap-distance-left:0.0pt;mso-wrap-distance-right:0.0pt;visibility:visible;" coordsize="9461,2" coordorigin="1246,7236">
            <v:shape id="1603" coordsize="9461,0" coordorigin="1246,7236" path="m1246,7236l10708,7236e" filled="f" style="position:absolute;left:1246.0;top:7236.0;width:9461.0;height:2.0;z-index:33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04" filled="f" stroked="f" style="position:absolute;margin-left:62.32pt;margin-top:407.85pt;width:473.06pt;height:.1pt;z-index:-2147483410;mso-position-horizontal-relative:page;mso-position-vertical-relative:page;mso-width-relative:page;mso-height-relative:page;mso-wrap-distance-left:0.0pt;mso-wrap-distance-right:0.0pt;visibility:visible;" coordsize="9461,2" coordorigin="1246,8157">
            <v:shape id="1605" coordsize="9461,0" coordorigin="1246,8157" path="m1246,8157l10708,8157e" filled="f" style="position:absolute;left:1246.0;top:8157.0;width:9461.0;height:2.0;z-index:34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06" filled="f" stroked="f" style="position:absolute;margin-left:62.32pt;margin-top:431.28pt;width:473.06pt;height:.1pt;z-index:-2147483409;mso-position-horizontal-relative:page;mso-position-vertical-relative:page;mso-width-relative:page;mso-height-relative:page;mso-wrap-distance-left:0.0pt;mso-wrap-distance-right:0.0pt;visibility:visible;" coordsize="9461,2" coordorigin="1246,8626">
            <v:shape id="1607" coordsize="9461,0" coordorigin="1246,8626" path="m1246,8626l10708,8626e" filled="f" style="position:absolute;left:1246.0;top:8626.0;width:9461.0;height:2.0;z-index:34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08" filled="f" stroked="f" style="position:absolute;margin-left:62.32pt;margin-top:454.7pt;width:473.06pt;height:.1pt;z-index:-2147483408;mso-position-horizontal-relative:page;mso-position-vertical-relative:page;mso-width-relative:page;mso-height-relative:page;mso-wrap-distance-left:0.0pt;mso-wrap-distance-right:0.0pt;visibility:visible;" coordsize="9461,2" coordorigin="1246,9094">
            <v:shape id="1609" coordsize="9461,0" coordorigin="1246,9094" path="m1246,9094l10708,9094e" filled="f" style="position:absolute;left:1246.0;top:9094.0;width:9461.0;height:2.0;z-index:34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10" filled="f" stroked="f" style="position:absolute;margin-left:62.32pt;margin-top:478.12pt;width:473.06pt;height:.1pt;z-index:-2147483407;mso-position-horizontal-relative:page;mso-position-vertical-relative:page;mso-width-relative:page;mso-height-relative:page;mso-wrap-distance-left:0.0pt;mso-wrap-distance-right:0.0pt;visibility:visible;" coordsize="9461,2" coordorigin="1246,9562">
            <v:shape id="1611" coordsize="9461,0" coordorigin="1246,9562" path="m1246,9562l10708,9562e" filled="f" style="position:absolute;left:1246.0;top:9562.0;width:9461.0;height:2.0;z-index:34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12" filled="f" stroked="f" style="position:absolute;margin-left:62.32pt;margin-top:501.55pt;width:473.06pt;height:.1pt;z-index:-2147483406;mso-position-horizontal-relative:page;mso-position-vertical-relative:page;mso-width-relative:page;mso-height-relative:page;mso-wrap-distance-left:0.0pt;mso-wrap-distance-right:0.0pt;visibility:visible;" coordsize="9461,2" coordorigin="1246,10031">
            <v:shape id="1613" coordsize="9461,0" coordorigin="1246,10031" path="m1246,10031l10708,10031e" filled="f" style="position:absolute;left:1246.0;top:10031.0;width:9461.0;height:2.0;z-index:34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14" filled="f" stroked="f" style="position:absolute;margin-left:62.32pt;margin-top:524.97pt;width:473.06pt;height:.1pt;z-index:-2147483405;mso-position-horizontal-relative:page;mso-position-vertical-relative:page;mso-width-relative:page;mso-height-relative:page;mso-wrap-distance-left:0.0pt;mso-wrap-distance-right:0.0pt;visibility:visible;" coordsize="9461,2" coordorigin="1246,10499">
            <v:shape id="1615" coordsize="9461,0" coordorigin="1246,10499" path="m1246,10499l10708,10499e" filled="f" style="position:absolute;left:1246.0;top:10499.0;width:9461.0;height:2.0;z-index:34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16" filled="f" stroked="f" style="position:absolute;margin-left:62.32pt;margin-top:548.4pt;width:473.06pt;height:.1pt;z-index:-2147483404;mso-position-horizontal-relative:page;mso-position-vertical-relative:page;mso-width-relative:page;mso-height-relative:page;mso-wrap-distance-left:0.0pt;mso-wrap-distance-right:0.0pt;visibility:visible;" coordsize="9461,2" coordorigin="1246,10968">
            <v:shape id="1617" coordsize="9461,0" coordorigin="1246,10968" path="m1246,10968l10708,10968e" filled="f" style="position:absolute;left:1246.0;top:10968.0;width:9461.0;height:2.0;z-index:34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18" filled="f" stroked="f" style="position:absolute;margin-left:62.32pt;margin-top:571.82pt;width:473.06pt;height:.1pt;z-index:-2147483403;mso-position-horizontal-relative:page;mso-position-vertical-relative:page;mso-width-relative:page;mso-height-relative:page;mso-wrap-distance-left:0.0pt;mso-wrap-distance-right:0.0pt;visibility:visible;" coordsize="9461,2" coordorigin="1246,11436">
            <v:shape id="1619" coordsize="9461,0" coordorigin="1246,11436" path="m1246,11436l10708,11436e" filled="f" style="position:absolute;left:1246.0;top:11436.0;width:9461.0;height:2.0;z-index:34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20" filled="f" stroked="f" style="position:absolute;margin-left:62.32pt;margin-top:595.25pt;width:473.06pt;height:.1pt;z-index:-2147483402;mso-position-horizontal-relative:page;mso-position-vertical-relative:page;mso-width-relative:page;mso-height-relative:page;mso-wrap-distance-left:0.0pt;mso-wrap-distance-right:0.0pt;visibility:visible;" coordsize="9461,2" coordorigin="1246,11905">
            <v:shape id="1621" coordsize="9461,0" coordorigin="1246,11905" path="m1246,11905l10708,11905e" filled="f" style="position:absolute;left:1246.0;top:11905.0;width:9461.0;height:2.0;z-index:34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22" filled="f" stroked="f" style="position:absolute;margin-left:62.32pt;margin-top:618.67pt;width:473.06pt;height:.1pt;z-index:-2147483401;mso-position-horizontal-relative:page;mso-position-vertical-relative:page;mso-width-relative:page;mso-height-relative:page;mso-wrap-distance-left:0.0pt;mso-wrap-distance-right:0.0pt;visibility:visible;" coordsize="9461,2" coordorigin="1246,12373">
            <v:shape id="1623" coordsize="9461,0" coordorigin="1246,12373" path="m1246,12373l10708,12373e" filled="f" style="position:absolute;left:1246.0;top:12373.0;width:9461.0;height:2.0;z-index:34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24" filled="f" stroked="f" style="position:absolute;margin-left:62.32pt;margin-top:642.09pt;width:473.06pt;height:.1pt;z-index:-2147483400;mso-position-horizontal-relative:page;mso-position-vertical-relative:page;mso-width-relative:page;mso-height-relative:page;mso-wrap-distance-left:0.0pt;mso-wrap-distance-right:0.0pt;visibility:visible;" coordsize="9461,2" coordorigin="1246,12842">
            <v:shape id="1625" coordsize="9461,0" coordorigin="1246,12842" path="m1246,12842l10708,12842e" filled="f" style="position:absolute;left:1246.0;top:12842.0;width:9461.0;height:2.0;z-index:35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26" filled="f" stroked="f" style="position:absolute;margin-left:62.32pt;margin-top:665.52pt;width:473.06pt;height:.1pt;z-index:-2147483399;mso-position-horizontal-relative:page;mso-position-vertical-relative:page;mso-width-relative:page;mso-height-relative:page;mso-wrap-distance-left:0.0pt;mso-wrap-distance-right:0.0pt;visibility:visible;" coordsize="9461,2" coordorigin="1246,13310">
            <v:shape id="1627" coordsize="9461,0" coordorigin="1246,13310" path="m1246,13310l10708,13310e" filled="f" style="position:absolute;left:1246.0;top:13310.0;width:9461.0;height:2.0;z-index:35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28" filled="f" stroked="f" style="position:absolute;margin-left:62.32pt;margin-top:688.94pt;width:473.06pt;height:.1pt;z-index:-2147483398;mso-position-horizontal-relative:page;mso-position-vertical-relative:page;mso-width-relative:page;mso-height-relative:page;mso-wrap-distance-left:0.0pt;mso-wrap-distance-right:0.0pt;visibility:visible;" coordsize="9461,2" coordorigin="1246,13779">
            <v:shape id="1629" coordsize="9461,0" coordorigin="1246,13779" path="m1246,13779l10708,13779e" filled="f" style="position:absolute;left:1246.0;top:13779.0;width:9461.0;height:2.0;z-index:35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30" filled="f" stroked="f" style="position:absolute;margin-left:62.32pt;margin-top:712.37pt;width:473.06pt;height:.1pt;z-index:-2147483397;mso-position-horizontal-relative:page;mso-position-vertical-relative:page;mso-width-relative:page;mso-height-relative:page;mso-wrap-distance-left:0.0pt;mso-wrap-distance-right:0.0pt;visibility:visible;" coordsize="9461,2" coordorigin="1246,14247">
            <v:shape id="1631" coordsize="9461,0" coordorigin="1246,14247" path="m1246,14247l10708,14247e" filled="f" style="position:absolute;left:1246.0;top:14247.0;width:9461.0;height:2.0;z-index:35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32" filled="f" stroked="f" style="position:absolute;margin-left:62.32pt;margin-top:111.42pt;width:473.06pt;height:.1pt;z-index:-2147483396;mso-position-horizontal-relative:page;mso-position-vertical-relative:text;mso-width-relative:page;mso-height-relative:page;mso-wrap-distance-left:0.0pt;mso-wrap-distance-right:0.0pt;visibility:visible;" coordsize="9461,2" coordorigin="1246,2228">
            <v:shape id="1633" coordsize="9461,0" coordorigin="1246,2228" path="m1246,2228l10708,2228e" filled="f" style="position:absolute;left:1246.0;top:2228.0;width:9461.0;height:2.0;z-index:35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34" filled="f" stroked="f" style="position:absolute;margin-left:62.32pt;margin-top:89.35pt;width:473.06pt;height:.1pt;z-index:-2147483395;mso-position-horizontal-relative:page;mso-position-vertical-relative:text;mso-width-relative:page;mso-height-relative:page;mso-wrap-distance-left:0.0pt;mso-wrap-distance-right:0.0pt;visibility:visible;" coordsize="9461,2" coordorigin="1246,1787">
            <v:shape id="1635" coordsize="9461,0" coordorigin="1246,1787" path="m1246,1787l10708,1787e" filled="f" style="position:absolute;left:1246.0;top:1787.0;width:9461.0;height:2.0;z-index:35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36" filled="f" stroked="f" style="position:absolute;margin-left:62.32pt;margin-top:66.35pt;width:473.06pt;height:.1pt;z-index:-2147483394;mso-position-horizontal-relative:page;mso-position-vertical-relative:text;mso-width-relative:page;mso-height-relative:page;mso-wrap-distance-left:0.0pt;mso-wrap-distance-right:0.0pt;visibility:visible;" coordsize="9461,2" coordorigin="1246,1327">
            <v:shape id="1637" coordsize="9461,0" coordorigin="1246,1327" path="m1246,1327l10708,1327e" filled="f" style="position:absolute;left:1246.0;top:1327.0;width:9461.0;height:2.0;z-index:35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b/>
          <w:bCs/>
          <w:color w:val="cccccc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REPO</w:t>
      </w:r>
      <w:r>
        <w:rPr>
          <w:rFonts w:ascii="Times New Roman" w:cs="Times New Roman" w:eastAsia="Times New Roman" w:hAnsi="Times New Roman"/>
          <w:b/>
          <w:bCs/>
          <w:color w:val="cccccc"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NOTES</w:t>
      </w:r>
    </w:p>
    <w:p>
      <w:pPr>
        <w:pStyle w:val="style0"/>
        <w:spacing w:after="0" w:lineRule="auto" w:line="281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00" w:right="1080" w:bottom="1940" w:left="1120" w:header="0" w:footer="1755" w:gutter="0"/>
        </w:sectPr>
      </w:pPr>
    </w:p>
    <w:p>
      <w:pPr>
        <w:pStyle w:val="style0"/>
        <w:spacing w:before="55" w:after="0" w:lineRule="auto" w:line="281"/>
        <w:ind w:left="222" w:right="695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638" filled="f" stroked="f" style="position:absolute;margin-left:62.32pt;margin-top:133.96pt;width:473.06pt;height:.1pt;z-index:-2147483393;mso-position-horizontal-relative:page;mso-position-vertical-relative:text;mso-width-relative:page;mso-height-relative:page;mso-wrap-distance-left:0.0pt;mso-wrap-distance-right:0.0pt;visibility:visible;" coordsize="9461,2" coordorigin="1246,2679">
            <v:shape id="1639" coordsize="9461,0" coordorigin="1246,2679" path="m1246,2679l10708,2679e" filled="f" style="position:absolute;left:1246.0;top:2679.0;width:9461.0;height:2.0;z-index:35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40" filled="f" stroked="f" style="position:absolute;margin-left:62.32pt;margin-top:220.46pt;width:473.06pt;height:.1pt;z-index:-2147483392;mso-position-horizontal-relative:page;mso-position-vertical-relative:page;mso-width-relative:page;mso-height-relative:page;mso-wrap-distance-left:0.0pt;mso-wrap-distance-right:0.0pt;visibility:visible;" coordsize="9461,2" coordorigin="1246,4409">
            <v:shape id="1641" coordsize="9461,0" coordorigin="1246,4409" path="m1246,4409l10708,4409e" filled="f" style="position:absolute;left:1246.0;top:4409.0;width:9461.0;height:2.0;z-index:35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42" filled="f" stroked="f" style="position:absolute;margin-left:62.32pt;margin-top:243.88pt;width:473.06pt;height:.1pt;z-index:-2147483391;mso-position-horizontal-relative:page;mso-position-vertical-relative:page;mso-width-relative:page;mso-height-relative:page;mso-wrap-distance-left:0.0pt;mso-wrap-distance-right:0.0pt;visibility:visible;" coordsize="9461,2" coordorigin="1246,4878">
            <v:shape id="1643" coordsize="9461,0" coordorigin="1246,4878" path="m1246,4878l10708,4878e" filled="f" style="position:absolute;left:1246.0;top:4878.0;width:9461.0;height:2.0;z-index:35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44" filled="f" stroked="f" style="position:absolute;margin-left:62.32pt;margin-top:266.46pt;width:473.06pt;height:.1pt;z-index:-2147483390;mso-position-horizontal-relative:page;mso-position-vertical-relative:page;mso-width-relative:page;mso-height-relative:page;mso-wrap-distance-left:0.0pt;mso-wrap-distance-right:0.0pt;visibility:visible;" coordsize="9461,2" coordorigin="1246,5329">
            <v:shape id="1645" coordsize="9461,0" coordorigin="1246,5329" path="m1246,5329l10708,5329e" filled="f" style="position:absolute;left:1246.0;top:5329.0;width:9461.0;height:2.0;z-index:36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46" filled="f" stroked="f" style="position:absolute;margin-left:62.32pt;margin-top:290.73pt;width:473.06pt;height:.1pt;z-index:-2147483389;mso-position-horizontal-relative:page;mso-position-vertical-relative:page;mso-width-relative:page;mso-height-relative:page;mso-wrap-distance-left:0.0pt;mso-wrap-distance-right:0.0pt;visibility:visible;" coordsize="9461,2" coordorigin="1246,5815">
            <v:shape id="1647" coordsize="9461,0" coordorigin="1246,5815" path="m1246,5815l10708,5815e" filled="f" style="position:absolute;left:1246.0;top:5815.0;width:9461.0;height:2.0;z-index:36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48" filled="f" stroked="f" style="position:absolute;margin-left:62.32pt;margin-top:314.15pt;width:473.06pt;height:.1pt;z-index:-2147483388;mso-position-horizontal-relative:page;mso-position-vertical-relative:page;mso-width-relative:page;mso-height-relative:page;mso-wrap-distance-left:0.0pt;mso-wrap-distance-right:0.0pt;visibility:visible;" coordsize="9461,2" coordorigin="1246,6283">
            <v:shape id="1649" coordsize="9461,0" coordorigin="1246,6283" path="m1246,6283l10708,6283e" filled="f" style="position:absolute;left:1246.0;top:6283.0;width:9461.0;height:2.0;z-index:36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50" filled="f" stroked="f" style="position:absolute;margin-left:62.32pt;margin-top:337.58pt;width:473.06pt;height:.1pt;z-index:-2147483387;mso-position-horizontal-relative:page;mso-position-vertical-relative:page;mso-width-relative:page;mso-height-relative:page;mso-wrap-distance-left:0.0pt;mso-wrap-distance-right:0.0pt;visibility:visible;" coordsize="9461,2" coordorigin="1246,6752">
            <v:shape id="1651" coordsize="9461,0" coordorigin="1246,6752" path="m1246,6752l10708,6752e" filled="f" style="position:absolute;left:1246.0;top:6752.0;width:9461.0;height:2.0;z-index:36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52" filled="f" stroked="f" style="position:absolute;margin-left:62.32pt;margin-top:384.43pt;width:473.06pt;height:.1pt;z-index:-2147483386;mso-position-horizontal-relative:page;mso-position-vertical-relative:page;mso-width-relative:page;mso-height-relative:page;mso-wrap-distance-left:0.0pt;mso-wrap-distance-right:0.0pt;visibility:visible;" coordsize="9461,2" coordorigin="1246,7689">
            <v:shape id="1653" coordsize="9461,0" coordorigin="1246,7689" path="m1246,7689l10708,7689e" filled="f" style="position:absolute;left:1246.0;top:7689.0;width:9461.0;height:2.0;z-index:36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54" filled="f" stroked="f" style="position:absolute;margin-left:62.32pt;margin-top:361.81pt;width:473.06pt;height:.1pt;z-index:-2147483385;mso-position-horizontal-relative:page;mso-position-vertical-relative:page;mso-width-relative:page;mso-height-relative:page;mso-wrap-distance-left:0.0pt;mso-wrap-distance-right:0.0pt;visibility:visible;" coordsize="9461,2" coordorigin="1246,7236">
            <v:shape id="1655" coordsize="9461,0" coordorigin="1246,7236" path="m1246,7236l10708,7236e" filled="f" style="position:absolute;left:1246.0;top:7236.0;width:9461.0;height:2.0;z-index:36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56" filled="f" stroked="f" style="position:absolute;margin-left:62.32pt;margin-top:407.85pt;width:473.06pt;height:.1pt;z-index:-2147483384;mso-position-horizontal-relative:page;mso-position-vertical-relative:page;mso-width-relative:page;mso-height-relative:page;mso-wrap-distance-left:0.0pt;mso-wrap-distance-right:0.0pt;visibility:visible;" coordsize="9461,2" coordorigin="1246,8157">
            <v:shape id="1657" coordsize="9461,0" coordorigin="1246,8157" path="m1246,8157l10708,8157e" filled="f" style="position:absolute;left:1246.0;top:8157.0;width:9461.0;height:2.0;z-index:36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58" filled="f" stroked="f" style="position:absolute;margin-left:62.32pt;margin-top:431.28pt;width:473.06pt;height:.1pt;z-index:-2147483383;mso-position-horizontal-relative:page;mso-position-vertical-relative:page;mso-width-relative:page;mso-height-relative:page;mso-wrap-distance-left:0.0pt;mso-wrap-distance-right:0.0pt;visibility:visible;" coordsize="9461,2" coordorigin="1246,8626">
            <v:shape id="1659" coordsize="9461,0" coordorigin="1246,8626" path="m1246,8626l10708,8626e" filled="f" style="position:absolute;left:1246.0;top:8626.0;width:9461.0;height:2.0;z-index:36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60" filled="f" stroked="f" style="position:absolute;margin-left:62.32pt;margin-top:454.7pt;width:473.06pt;height:.1pt;z-index:-2147483382;mso-position-horizontal-relative:page;mso-position-vertical-relative:page;mso-width-relative:page;mso-height-relative:page;mso-wrap-distance-left:0.0pt;mso-wrap-distance-right:0.0pt;visibility:visible;" coordsize="9461,2" coordorigin="1246,9094">
            <v:shape id="1661" coordsize="9461,0" coordorigin="1246,9094" path="m1246,9094l10708,9094e" filled="f" style="position:absolute;left:1246.0;top:9094.0;width:9461.0;height:2.0;z-index:36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62" filled="f" stroked="f" style="position:absolute;margin-left:62.32pt;margin-top:478.12pt;width:473.06pt;height:.1pt;z-index:-2147483381;mso-position-horizontal-relative:page;mso-position-vertical-relative:page;mso-width-relative:page;mso-height-relative:page;mso-wrap-distance-left:0.0pt;mso-wrap-distance-right:0.0pt;visibility:visible;" coordsize="9461,2" coordorigin="1246,9562">
            <v:shape id="1663" coordsize="9461,0" coordorigin="1246,9562" path="m1246,9562l10708,9562e" filled="f" style="position:absolute;left:1246.0;top:9562.0;width:9461.0;height:2.0;z-index:36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64" filled="f" stroked="f" style="position:absolute;margin-left:62.32pt;margin-top:501.55pt;width:473.06pt;height:.1pt;z-index:-2147483380;mso-position-horizontal-relative:page;mso-position-vertical-relative:page;mso-width-relative:page;mso-height-relative:page;mso-wrap-distance-left:0.0pt;mso-wrap-distance-right:0.0pt;visibility:visible;" coordsize="9461,2" coordorigin="1246,10031">
            <v:shape id="1665" coordsize="9461,0" coordorigin="1246,10031" path="m1246,10031l10708,10031e" filled="f" style="position:absolute;left:1246.0;top:10031.0;width:9461.0;height:2.0;z-index:37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66" filled="f" stroked="f" style="position:absolute;margin-left:62.32pt;margin-top:524.97pt;width:473.06pt;height:.1pt;z-index:-2147483379;mso-position-horizontal-relative:page;mso-position-vertical-relative:page;mso-width-relative:page;mso-height-relative:page;mso-wrap-distance-left:0.0pt;mso-wrap-distance-right:0.0pt;visibility:visible;" coordsize="9461,2" coordorigin="1246,10499">
            <v:shape id="1667" coordsize="9461,0" coordorigin="1246,10499" path="m1246,10499l10708,10499e" filled="f" style="position:absolute;left:1246.0;top:10499.0;width:9461.0;height:2.0;z-index:37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68" filled="f" stroked="f" style="position:absolute;margin-left:62.32pt;margin-top:548.4pt;width:473.06pt;height:.1pt;z-index:-2147483378;mso-position-horizontal-relative:page;mso-position-vertical-relative:page;mso-width-relative:page;mso-height-relative:page;mso-wrap-distance-left:0.0pt;mso-wrap-distance-right:0.0pt;visibility:visible;" coordsize="9461,2" coordorigin="1246,10968">
            <v:shape id="1669" coordsize="9461,0" coordorigin="1246,10968" path="m1246,10968l10708,10968e" filled="f" style="position:absolute;left:1246.0;top:10968.0;width:9461.0;height:2.0;z-index:37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70" filled="f" stroked="f" style="position:absolute;margin-left:62.32pt;margin-top:571.82pt;width:473.06pt;height:.1pt;z-index:-2147483377;mso-position-horizontal-relative:page;mso-position-vertical-relative:page;mso-width-relative:page;mso-height-relative:page;mso-wrap-distance-left:0.0pt;mso-wrap-distance-right:0.0pt;visibility:visible;" coordsize="9461,2" coordorigin="1246,11436">
            <v:shape id="1671" coordsize="9461,0" coordorigin="1246,11436" path="m1246,11436l10708,11436e" filled="f" style="position:absolute;left:1246.0;top:11436.0;width:9461.0;height:2.0;z-index:37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72" filled="f" stroked="f" style="position:absolute;margin-left:62.32pt;margin-top:595.25pt;width:473.06pt;height:.1pt;z-index:-2147483376;mso-position-horizontal-relative:page;mso-position-vertical-relative:page;mso-width-relative:page;mso-height-relative:page;mso-wrap-distance-left:0.0pt;mso-wrap-distance-right:0.0pt;visibility:visible;" coordsize="9461,2" coordorigin="1246,11905">
            <v:shape id="1673" coordsize="9461,0" coordorigin="1246,11905" path="m1246,11905l10708,11905e" filled="f" style="position:absolute;left:1246.0;top:11905.0;width:9461.0;height:2.0;z-index:37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74" filled="f" stroked="f" style="position:absolute;margin-left:62.32pt;margin-top:618.67pt;width:473.06pt;height:.1pt;z-index:-2147483375;mso-position-horizontal-relative:page;mso-position-vertical-relative:page;mso-width-relative:page;mso-height-relative:page;mso-wrap-distance-left:0.0pt;mso-wrap-distance-right:0.0pt;visibility:visible;" coordsize="9461,2" coordorigin="1246,12373">
            <v:shape id="1675" coordsize="9461,0" coordorigin="1246,12373" path="m1246,12373l10708,12373e" filled="f" style="position:absolute;left:1246.0;top:12373.0;width:9461.0;height:2.0;z-index:37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76" filled="f" stroked="f" style="position:absolute;margin-left:62.32pt;margin-top:642.09pt;width:473.06pt;height:.1pt;z-index:-2147483374;mso-position-horizontal-relative:page;mso-position-vertical-relative:page;mso-width-relative:page;mso-height-relative:page;mso-wrap-distance-left:0.0pt;mso-wrap-distance-right:0.0pt;visibility:visible;" coordsize="9461,2" coordorigin="1246,12842">
            <v:shape id="1677" coordsize="9461,0" coordorigin="1246,12842" path="m1246,12842l10708,12842e" filled="f" style="position:absolute;left:1246.0;top:12842.0;width:9461.0;height:2.0;z-index:37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78" filled="f" stroked="f" style="position:absolute;margin-left:62.32pt;margin-top:665.52pt;width:473.06pt;height:.1pt;z-index:-2147483373;mso-position-horizontal-relative:page;mso-position-vertical-relative:page;mso-width-relative:page;mso-height-relative:page;mso-wrap-distance-left:0.0pt;mso-wrap-distance-right:0.0pt;visibility:visible;" coordsize="9461,2" coordorigin="1246,13310">
            <v:shape id="1679" coordsize="9461,0" coordorigin="1246,13310" path="m1246,13310l10708,13310e" filled="f" style="position:absolute;left:1246.0;top:13310.0;width:9461.0;height:2.0;z-index:37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80" filled="f" stroked="f" style="position:absolute;margin-left:62.32pt;margin-top:688.94pt;width:473.06pt;height:.1pt;z-index:-2147483372;mso-position-horizontal-relative:page;mso-position-vertical-relative:page;mso-width-relative:page;mso-height-relative:page;mso-wrap-distance-left:0.0pt;mso-wrap-distance-right:0.0pt;visibility:visible;" coordsize="9461,2" coordorigin="1246,13779">
            <v:shape id="1681" coordsize="9461,0" coordorigin="1246,13779" path="m1246,13779l10708,13779e" filled="f" style="position:absolute;left:1246.0;top:13779.0;width:9461.0;height:2.0;z-index:37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82" filled="f" stroked="f" style="position:absolute;margin-left:62.32pt;margin-top:712.37pt;width:473.06pt;height:.1pt;z-index:-2147483371;mso-position-horizontal-relative:page;mso-position-vertical-relative:page;mso-width-relative:page;mso-height-relative:page;mso-wrap-distance-left:0.0pt;mso-wrap-distance-right:0.0pt;visibility:visible;" coordsize="9461,2" coordorigin="1246,14247">
            <v:shape id="1683" coordsize="9461,0" coordorigin="1246,14247" path="m1246,14247l10708,14247e" filled="f" style="position:absolute;left:1246.0;top:14247.0;width:9461.0;height:2.0;z-index:37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84" filled="f" stroked="f" style="position:absolute;margin-left:62.32pt;margin-top:111.42pt;width:473.06pt;height:.1pt;z-index:-2147483370;mso-position-horizontal-relative:page;mso-position-vertical-relative:text;mso-width-relative:page;mso-height-relative:page;mso-wrap-distance-left:0.0pt;mso-wrap-distance-right:0.0pt;visibility:visible;" coordsize="9461,2" coordorigin="1246,2228">
            <v:shape id="1685" coordsize="9461,0" coordorigin="1246,2228" path="m1246,2228l10708,2228e" filled="f" style="position:absolute;left:1246.0;top:2228.0;width:9461.0;height:2.0;z-index:38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86" filled="f" stroked="f" style="position:absolute;margin-left:62.32pt;margin-top:89.35pt;width:473.06pt;height:.1pt;z-index:-2147483369;mso-position-horizontal-relative:page;mso-position-vertical-relative:text;mso-width-relative:page;mso-height-relative:page;mso-wrap-distance-left:0.0pt;mso-wrap-distance-right:0.0pt;visibility:visible;" coordsize="9461,2" coordorigin="1246,1787">
            <v:shape id="1687" coordsize="9461,0" coordorigin="1246,1787" path="m1246,1787l10708,1787e" filled="f" style="position:absolute;left:1246.0;top:1787.0;width:9461.0;height:2.0;z-index:38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88" filled="f" stroked="f" style="position:absolute;margin-left:62.32pt;margin-top:66.35pt;width:473.06pt;height:.1pt;z-index:-2147483368;mso-position-horizontal-relative:page;mso-position-vertical-relative:text;mso-width-relative:page;mso-height-relative:page;mso-wrap-distance-left:0.0pt;mso-wrap-distance-right:0.0pt;visibility:visible;" coordsize="9461,2" coordorigin="1246,1327">
            <v:shape id="1689" coordsize="9461,0" coordorigin="1246,1327" path="m1246,1327l10708,1327e" filled="f" style="position:absolute;left:1246.0;top:1327.0;width:9461.0;height:2.0;z-index:38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b/>
          <w:bCs/>
          <w:color w:val="cccccc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REPO</w:t>
      </w:r>
      <w:r>
        <w:rPr>
          <w:rFonts w:ascii="Times New Roman" w:cs="Times New Roman" w:eastAsia="Times New Roman" w:hAnsi="Times New Roman"/>
          <w:b/>
          <w:bCs/>
          <w:color w:val="cccccc"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NOTES</w:t>
      </w:r>
    </w:p>
    <w:p>
      <w:pPr>
        <w:pStyle w:val="style0"/>
        <w:spacing w:after="0" w:lineRule="auto" w:line="281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00" w:right="1080" w:bottom="1940" w:left="1120" w:header="0" w:footer="1755" w:gutter="0"/>
        </w:sectPr>
      </w:pPr>
    </w:p>
    <w:p>
      <w:pPr>
        <w:pStyle w:val="style0"/>
        <w:spacing w:before="10" w:after="0" w:lineRule="exact" w:line="220"/>
        <w:jc w:val="left"/>
        <w:rPr>
          <w:sz w:val="22"/>
          <w:szCs w:val="22"/>
        </w:rPr>
      </w:pPr>
    </w:p>
    <w:p>
      <w:pPr>
        <w:pStyle w:val="style0"/>
        <w:spacing w:before="0" w:after="0" w:lineRule="auto" w:line="240"/>
        <w:ind w:left="327" w:right="-76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ff0000"/>
          <w:spacing w:val="-4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ff0000"/>
          <w:spacing w:val="0"/>
          <w:w w:val="100"/>
          <w:sz w:val="24"/>
          <w:szCs w:val="24"/>
        </w:rPr>
        <w:t>itle:</w:t>
      </w:r>
      <w:r>
        <w:rPr>
          <w:rFonts w:ascii="Times New Roman" w:cs="Times New Roman" w:eastAsia="Times New Roman" w:hAnsi="Times New Roman"/>
          <w:b/>
          <w:bCs/>
          <w:color w:val="ff000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ff0000"/>
          <w:spacing w:val="0"/>
          <w:w w:val="100"/>
          <w:sz w:val="24"/>
          <w:szCs w:val="24"/>
        </w:rPr>
        <w:t>.........................................</w:t>
      </w:r>
    </w:p>
    <w:p>
      <w:pPr>
        <w:pStyle w:val="style0"/>
        <w:spacing w:before="56" w:after="0" w:lineRule="auto" w:line="240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br w:type="column"/>
      </w:r>
      <w:r>
        <w:rPr>
          <w:rFonts w:ascii="Times New Roman" w:cs="Times New Roman" w:eastAsia="Times New Roman" w:hAnsi="Times New Roman"/>
          <w:b/>
          <w:bCs/>
          <w:color w:val="ff0000"/>
          <w:spacing w:val="0"/>
          <w:w w:val="100"/>
          <w:sz w:val="24"/>
          <w:szCs w:val="24"/>
        </w:rPr>
        <w:t>Scale:</w:t>
      </w:r>
    </w:p>
    <w:p>
      <w:pPr>
        <w:pStyle w:val="style0"/>
        <w:spacing w:before="0" w:after="0" w:lineRule="exact" w:line="240"/>
        <w:ind w:left="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>x: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>......................................</w:t>
      </w:r>
    </w:p>
    <w:p>
      <w:pPr>
        <w:pStyle w:val="style0"/>
        <w:spacing w:before="59" w:after="0" w:lineRule="auto" w:line="240"/>
        <w:ind w:left="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>y: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>......................................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footerReference w:type="default" r:id="rId28"/>
          <w:pgSz w:w="11920" w:h="16840" w:orient="portrait"/>
          <w:pgMar w:top="1300" w:right="1020" w:bottom="1060" w:left="1160" w:header="0" w:footer="866" w:gutter="0"/>
          <w:pgNumType w:start="33"/>
          <w:cols w:equalWidth="0" w:num="2">
            <w:col w:w="3403" w:space="2637"/>
            <w:col w:w="3700"/>
          </w:cols>
        </w:sectPr>
      </w:pPr>
    </w:p>
    <w:p>
      <w:pPr>
        <w:pStyle w:val="style0"/>
        <w:spacing w:before="2" w:after="0" w:lineRule="exact" w:line="240"/>
        <w:jc w:val="left"/>
        <w:rPr>
          <w:sz w:val="24"/>
          <w:szCs w:val="24"/>
        </w:rPr>
      </w:pPr>
      <w:r>
        <w:rPr/>
        <w:pict>
          <v:group id="1690" filled="f" stroked="f" style="position:absolute;margin-left:340.39pt;margin-top:68.01pt;width:198.19pt;height:46.09pt;z-index:-2147483367;mso-position-horizontal-relative:page;mso-position-vertical-relative:page;mso-width-relative:page;mso-height-relative:page;mso-wrap-distance-left:0.0pt;mso-wrap-distance-right:0.0pt;visibility:visible;" coordsize="3964,922" coordorigin="6808,1360">
            <v:shape id="1691" coordsize="3964,922" coordorigin="6808,1360" path="m6808,1360l10772,1360,10772,2282,6808,2282,6808,1360xe" filled="f" style="position:absolute;left:6808.0;top:1360.0;width:3964.0;height:922.0;z-index:383;mso-position-horizontal-relative:text;mso-position-vertical-relative:text;mso-width-relative:page;mso-height-relative:page;visibility:visible;">
              <v:stroke color="red" weight="1.0pt"/>
              <v:fill/>
              <v:path arrowok="t"/>
            </v:shape>
            <v:fill/>
          </v:group>
        </w:pict>
      </w:r>
    </w:p>
    <w:p>
      <w:pPr>
        <w:pStyle w:val="style0"/>
        <w:spacing w:before="0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inline distT="0" distB="0" distL="0" distR="0">
            <wp:extent cx="5849397" cy="7594472"/>
            <wp:effectExtent l="0" t="0" r="0" b="0"/>
            <wp:docPr id="1692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49397" cy="75944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w="11920" w:h="16840" w:orient="portrait"/>
          <w:pgMar w:top="1300" w:right="1020" w:bottom="1720" w:left="1160" w:header="720" w:footer="720" w:gutter="0"/>
        </w:sectPr>
      </w:pPr>
    </w:p>
    <w:p>
      <w:pPr>
        <w:pStyle w:val="style0"/>
        <w:spacing w:before="55" w:after="0" w:lineRule="auto" w:line="281"/>
        <w:ind w:left="102" w:right="635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693" filled="f" stroked="f" style="position:absolute;margin-left:62.32pt;margin-top:194.84pt;width:473.06pt;height:.1pt;z-index:-2147483366;mso-position-horizontal-relative:page;mso-position-vertical-relative:page;mso-width-relative:page;mso-height-relative:page;mso-wrap-distance-left:0.0pt;mso-wrap-distance-right:0.0pt;visibility:visible;" coordsize="9461,2" coordorigin="1246,3897">
            <v:shape id="1694" coordsize="9461,0" coordorigin="1246,3897" path="m1246,3897l10708,3897e" filled="f" style="position:absolute;left:1246.0;top:3897.0;width:9461.0;height:2.0;z-index:38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95" filled="f" stroked="f" style="position:absolute;margin-left:62.32pt;margin-top:220.46pt;width:473.06pt;height:.1pt;z-index:-2147483365;mso-position-horizontal-relative:page;mso-position-vertical-relative:page;mso-width-relative:page;mso-height-relative:page;mso-wrap-distance-left:0.0pt;mso-wrap-distance-right:0.0pt;visibility:visible;" coordsize="9461,2" coordorigin="1246,4409">
            <v:shape id="1696" coordsize="9461,0" coordorigin="1246,4409" path="m1246,4409l10708,4409e" filled="f" style="position:absolute;left:1246.0;top:4409.0;width:9461.0;height:2.0;z-index:38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97" filled="f" stroked="f" style="position:absolute;margin-left:62.32pt;margin-top:243.88pt;width:473.06pt;height:.1pt;z-index:-2147483364;mso-position-horizontal-relative:page;mso-position-vertical-relative:page;mso-width-relative:page;mso-height-relative:page;mso-wrap-distance-left:0.0pt;mso-wrap-distance-right:0.0pt;visibility:visible;" coordsize="9461,2" coordorigin="1246,4878">
            <v:shape id="1698" coordsize="9461,0" coordorigin="1246,4878" path="m1246,4878l10708,4878e" filled="f" style="position:absolute;left:1246.0;top:4878.0;width:9461.0;height:2.0;z-index:38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699" filled="f" stroked="f" style="position:absolute;margin-left:62.32pt;margin-top:266.46pt;width:473.06pt;height:.1pt;z-index:-2147483363;mso-position-horizontal-relative:page;mso-position-vertical-relative:page;mso-width-relative:page;mso-height-relative:page;mso-wrap-distance-left:0.0pt;mso-wrap-distance-right:0.0pt;visibility:visible;" coordsize="9461,2" coordorigin="1246,5329">
            <v:shape id="1700" coordsize="9461,0" coordorigin="1246,5329" path="m1246,5329l10708,5329e" filled="f" style="position:absolute;left:1246.0;top:5329.0;width:9461.0;height:2.0;z-index:38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01" filled="f" stroked="f" style="position:absolute;margin-left:62.32pt;margin-top:290.73pt;width:473.06pt;height:.1pt;z-index:-2147483362;mso-position-horizontal-relative:page;mso-position-vertical-relative:page;mso-width-relative:page;mso-height-relative:page;mso-wrap-distance-left:0.0pt;mso-wrap-distance-right:0.0pt;visibility:visible;" coordsize="9461,2" coordorigin="1246,5815">
            <v:shape id="1702" coordsize="9461,0" coordorigin="1246,5815" path="m1246,5815l10708,5815e" filled="f" style="position:absolute;left:1246.0;top:5815.0;width:9461.0;height:2.0;z-index:38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03" filled="f" stroked="f" style="position:absolute;margin-left:62.32pt;margin-top:314.15pt;width:473.06pt;height:.1pt;z-index:-2147483361;mso-position-horizontal-relative:page;mso-position-vertical-relative:page;mso-width-relative:page;mso-height-relative:page;mso-wrap-distance-left:0.0pt;mso-wrap-distance-right:0.0pt;visibility:visible;" coordsize="9461,2" coordorigin="1246,6283">
            <v:shape id="1704" coordsize="9461,0" coordorigin="1246,6283" path="m1246,6283l10708,6283e" filled="f" style="position:absolute;left:1246.0;top:6283.0;width:9461.0;height:2.0;z-index:38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05" filled="f" stroked="f" style="position:absolute;margin-left:62.32pt;margin-top:337.58pt;width:473.06pt;height:.1pt;z-index:-2147483360;mso-position-horizontal-relative:page;mso-position-vertical-relative:page;mso-width-relative:page;mso-height-relative:page;mso-wrap-distance-left:0.0pt;mso-wrap-distance-right:0.0pt;visibility:visible;" coordsize="9461,2" coordorigin="1246,6752">
            <v:shape id="1706" coordsize="9461,0" coordorigin="1246,6752" path="m1246,6752l10708,6752e" filled="f" style="position:absolute;left:1246.0;top:6752.0;width:9461.0;height:2.0;z-index:39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07" filled="f" stroked="f" style="position:absolute;margin-left:62.32pt;margin-top:384.43pt;width:473.06pt;height:.1pt;z-index:-2147483359;mso-position-horizontal-relative:page;mso-position-vertical-relative:page;mso-width-relative:page;mso-height-relative:page;mso-wrap-distance-left:0.0pt;mso-wrap-distance-right:0.0pt;visibility:visible;" coordsize="9461,2" coordorigin="1246,7689">
            <v:shape id="1708" coordsize="9461,0" coordorigin="1246,7689" path="m1246,7689l10708,7689e" filled="f" style="position:absolute;left:1246.0;top:7689.0;width:9461.0;height:2.0;z-index:39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09" filled="f" stroked="f" style="position:absolute;margin-left:62.32pt;margin-top:361.81pt;width:473.06pt;height:.1pt;z-index:-2147483358;mso-position-horizontal-relative:page;mso-position-vertical-relative:page;mso-width-relative:page;mso-height-relative:page;mso-wrap-distance-left:0.0pt;mso-wrap-distance-right:0.0pt;visibility:visible;" coordsize="9461,2" coordorigin="1246,7236">
            <v:shape id="1710" coordsize="9461,0" coordorigin="1246,7236" path="m1246,7236l10708,7236e" filled="f" style="position:absolute;left:1246.0;top:7236.0;width:9461.0;height:2.0;z-index:39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11" filled="f" stroked="f" style="position:absolute;margin-left:62.32pt;margin-top:407.85pt;width:473.06pt;height:.1pt;z-index:-2147483357;mso-position-horizontal-relative:page;mso-position-vertical-relative:page;mso-width-relative:page;mso-height-relative:page;mso-wrap-distance-left:0.0pt;mso-wrap-distance-right:0.0pt;visibility:visible;" coordsize="9461,2" coordorigin="1246,8157">
            <v:shape id="1712" coordsize="9461,0" coordorigin="1246,8157" path="m1246,8157l10708,8157e" filled="f" style="position:absolute;left:1246.0;top:8157.0;width:9461.0;height:2.0;z-index:39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13" filled="f" stroked="f" style="position:absolute;margin-left:62.32pt;margin-top:431.28pt;width:473.06pt;height:.1pt;z-index:-2147483356;mso-position-horizontal-relative:page;mso-position-vertical-relative:page;mso-width-relative:page;mso-height-relative:page;mso-wrap-distance-left:0.0pt;mso-wrap-distance-right:0.0pt;visibility:visible;" coordsize="9461,2" coordorigin="1246,8626">
            <v:shape id="1714" coordsize="9461,0" coordorigin="1246,8626" path="m1246,8626l10708,8626e" filled="f" style="position:absolute;left:1246.0;top:8626.0;width:9461.0;height:2.0;z-index:39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15" filled="f" stroked="f" style="position:absolute;margin-left:62.32pt;margin-top:454.7pt;width:473.06pt;height:.1pt;z-index:-2147483355;mso-position-horizontal-relative:page;mso-position-vertical-relative:page;mso-width-relative:page;mso-height-relative:page;mso-wrap-distance-left:0.0pt;mso-wrap-distance-right:0.0pt;visibility:visible;" coordsize="9461,2" coordorigin="1246,9094">
            <v:shape id="1716" coordsize="9461,0" coordorigin="1246,9094" path="m1246,9094l10708,9094e" filled="f" style="position:absolute;left:1246.0;top:9094.0;width:9461.0;height:2.0;z-index:39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17" filled="f" stroked="f" style="position:absolute;margin-left:62.32pt;margin-top:478.12pt;width:473.06pt;height:.1pt;z-index:-2147483354;mso-position-horizontal-relative:page;mso-position-vertical-relative:page;mso-width-relative:page;mso-height-relative:page;mso-wrap-distance-left:0.0pt;mso-wrap-distance-right:0.0pt;visibility:visible;" coordsize="9461,2" coordorigin="1246,9562">
            <v:shape id="1718" coordsize="9461,0" coordorigin="1246,9562" path="m1246,9562l10708,9562e" filled="f" style="position:absolute;left:1246.0;top:9562.0;width:9461.0;height:2.0;z-index:39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19" filled="f" stroked="f" style="position:absolute;margin-left:62.32pt;margin-top:501.55pt;width:473.06pt;height:.1pt;z-index:-2147483353;mso-position-horizontal-relative:page;mso-position-vertical-relative:page;mso-width-relative:page;mso-height-relative:page;mso-wrap-distance-left:0.0pt;mso-wrap-distance-right:0.0pt;visibility:visible;" coordsize="9461,2" coordorigin="1246,10031">
            <v:shape id="1720" coordsize="9461,0" coordorigin="1246,10031" path="m1246,10031l10708,10031e" filled="f" style="position:absolute;left:1246.0;top:10031.0;width:9461.0;height:2.0;z-index:39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21" filled="f" stroked="f" style="position:absolute;margin-left:62.32pt;margin-top:524.97pt;width:473.06pt;height:.1pt;z-index:-2147483352;mso-position-horizontal-relative:page;mso-position-vertical-relative:page;mso-width-relative:page;mso-height-relative:page;mso-wrap-distance-left:0.0pt;mso-wrap-distance-right:0.0pt;visibility:visible;" coordsize="9461,2" coordorigin="1246,10499">
            <v:shape id="1722" coordsize="9461,0" coordorigin="1246,10499" path="m1246,10499l10708,10499e" filled="f" style="position:absolute;left:1246.0;top:10499.0;width:9461.0;height:2.0;z-index:39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23" filled="f" stroked="f" style="position:absolute;margin-left:62.32pt;margin-top:548.4pt;width:473.06pt;height:.1pt;z-index:-2147483351;mso-position-horizontal-relative:page;mso-position-vertical-relative:page;mso-width-relative:page;mso-height-relative:page;mso-wrap-distance-left:0.0pt;mso-wrap-distance-right:0.0pt;visibility:visible;" coordsize="9461,2" coordorigin="1246,10968">
            <v:shape id="1724" coordsize="9461,0" coordorigin="1246,10968" path="m1246,10968l10708,10968e" filled="f" style="position:absolute;left:1246.0;top:10968.0;width:9461.0;height:2.0;z-index:39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25" filled="f" stroked="f" style="position:absolute;margin-left:62.32pt;margin-top:571.82pt;width:473.06pt;height:.1pt;z-index:-2147483350;mso-position-horizontal-relative:page;mso-position-vertical-relative:page;mso-width-relative:page;mso-height-relative:page;mso-wrap-distance-left:0.0pt;mso-wrap-distance-right:0.0pt;visibility:visible;" coordsize="9461,2" coordorigin="1246,11436">
            <v:shape id="1726" coordsize="9461,0" coordorigin="1246,11436" path="m1246,11436l10708,11436e" filled="f" style="position:absolute;left:1246.0;top:11436.0;width:9461.0;height:2.0;z-index:40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27" filled="f" stroked="f" style="position:absolute;margin-left:62.32pt;margin-top:595.25pt;width:473.06pt;height:.1pt;z-index:-2147483349;mso-position-horizontal-relative:page;mso-position-vertical-relative:page;mso-width-relative:page;mso-height-relative:page;mso-wrap-distance-left:0.0pt;mso-wrap-distance-right:0.0pt;visibility:visible;" coordsize="9461,2" coordorigin="1246,11905">
            <v:shape id="1728" coordsize="9461,0" coordorigin="1246,11905" path="m1246,11905l10708,11905e" filled="f" style="position:absolute;left:1246.0;top:11905.0;width:9461.0;height:2.0;z-index:40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29" filled="f" stroked="f" style="position:absolute;margin-left:62.32pt;margin-top:618.67pt;width:473.06pt;height:.1pt;z-index:-2147483348;mso-position-horizontal-relative:page;mso-position-vertical-relative:page;mso-width-relative:page;mso-height-relative:page;mso-wrap-distance-left:0.0pt;mso-wrap-distance-right:0.0pt;visibility:visible;" coordsize="9461,2" coordorigin="1246,12373">
            <v:shape id="1730" coordsize="9461,0" coordorigin="1246,12373" path="m1246,12373l10708,12373e" filled="f" style="position:absolute;left:1246.0;top:12373.0;width:9461.0;height:2.0;z-index:40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31" filled="f" stroked="f" style="position:absolute;margin-left:62.32pt;margin-top:642.09pt;width:473.06pt;height:.1pt;z-index:-2147483347;mso-position-horizontal-relative:page;mso-position-vertical-relative:page;mso-width-relative:page;mso-height-relative:page;mso-wrap-distance-left:0.0pt;mso-wrap-distance-right:0.0pt;visibility:visible;" coordsize="9461,2" coordorigin="1246,12842">
            <v:shape id="1732" coordsize="9461,0" coordorigin="1246,12842" path="m1246,12842l10708,12842e" filled="f" style="position:absolute;left:1246.0;top:12842.0;width:9461.0;height:2.0;z-index:40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33" filled="f" stroked="f" style="position:absolute;margin-left:62.32pt;margin-top:665.52pt;width:473.06pt;height:.1pt;z-index:-2147483346;mso-position-horizontal-relative:page;mso-position-vertical-relative:page;mso-width-relative:page;mso-height-relative:page;mso-wrap-distance-left:0.0pt;mso-wrap-distance-right:0.0pt;visibility:visible;" coordsize="9461,2" coordorigin="1246,13310">
            <v:shape id="1734" coordsize="9461,0" coordorigin="1246,13310" path="m1246,13310l10708,13310e" filled="f" style="position:absolute;left:1246.0;top:13310.0;width:9461.0;height:2.0;z-index:40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35" filled="f" stroked="f" style="position:absolute;margin-left:62.32pt;margin-top:688.94pt;width:473.06pt;height:.1pt;z-index:-2147483345;mso-position-horizontal-relative:page;mso-position-vertical-relative:page;mso-width-relative:page;mso-height-relative:page;mso-wrap-distance-left:0.0pt;mso-wrap-distance-right:0.0pt;visibility:visible;" coordsize="9461,2" coordorigin="1246,13779">
            <v:shape id="1736" coordsize="9461,0" coordorigin="1246,13779" path="m1246,13779l10708,13779e" filled="f" style="position:absolute;left:1246.0;top:13779.0;width:9461.0;height:2.0;z-index:40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37" filled="f" stroked="f" style="position:absolute;margin-left:62.32pt;margin-top:712.37pt;width:473.06pt;height:.1pt;z-index:-2147483344;mso-position-horizontal-relative:page;mso-position-vertical-relative:page;mso-width-relative:page;mso-height-relative:page;mso-wrap-distance-left:0.0pt;mso-wrap-distance-right:0.0pt;visibility:visible;" coordsize="9461,2" coordorigin="1246,14247">
            <v:shape id="1738" coordsize="9461,0" coordorigin="1246,14247" path="m1246,14247l10708,14247e" filled="f" style="position:absolute;left:1246.0;top:14247.0;width:9461.0;height:2.0;z-index:40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39" filled="f" stroked="f" style="position:absolute;margin-left:62.32pt;margin-top:733.63pt;width:473.06pt;height:.1pt;z-index:-2147483343;mso-position-horizontal-relative:page;mso-position-vertical-relative:page;mso-width-relative:page;mso-height-relative:page;mso-wrap-distance-left:0.0pt;mso-wrap-distance-right:0.0pt;visibility:visible;" coordsize="9461,2" coordorigin="1246,14673">
            <v:shape id="1740" coordsize="9461,0" coordorigin="1246,14673" path="m1246,14673l10708,14673e" filled="f" style="position:absolute;left:1246.0;top:14673.0;width:9461.0;height:2.0;z-index:40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41" filled="f" stroked="f" style="position:absolute;margin-left:62.32pt;margin-top:172.31pt;width:473.06pt;height:.1pt;z-index:-2147483342;mso-position-horizontal-relative:page;mso-position-vertical-relative:page;mso-width-relative:page;mso-height-relative:page;mso-wrap-distance-left:0.0pt;mso-wrap-distance-right:0.0pt;visibility:visible;" coordsize="9461,2" coordorigin="1246,3446">
            <v:shape id="1742" coordsize="9461,0" coordorigin="1246,3446" path="m1246,3446l10708,3446e" filled="f" style="position:absolute;left:1246.0;top:3446.0;width:9461.0;height:2.0;z-index:40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43" filled="f" stroked="f" style="position:absolute;margin-left:62.32pt;margin-top:150.24pt;width:473.06pt;height:.1pt;z-index:-2147483341;mso-position-horizontal-relative:page;mso-position-vertical-relative:page;mso-width-relative:page;mso-height-relative:page;mso-wrap-distance-left:0.0pt;mso-wrap-distance-right:0.0pt;visibility:visible;" coordsize="9461,2" coordorigin="1246,3005">
            <v:shape id="1744" coordsize="9461,0" coordorigin="1246,3005" path="m1246,3005l10708,3005e" filled="f" style="position:absolute;left:1246.0;top:3005.0;width:9461.0;height:2.0;z-index:40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45" filled="f" stroked="f" style="position:absolute;margin-left:62.32pt;margin-top:127.24pt;width:473.06pt;height:.1pt;z-index:-2147483340;mso-position-horizontal-relative:page;mso-position-vertical-relative:page;mso-width-relative:page;mso-height-relative:page;mso-wrap-distance-left:0.0pt;mso-wrap-distance-right:0.0pt;visibility:visible;" coordsize="9461,2" coordorigin="1246,2545">
            <v:shape id="1746" coordsize="9461,0" coordorigin="1246,2545" path="m1246,2545l10708,2545e" filled="f" style="position:absolute;left:1246.0;top:2545.0;width:9461.0;height:2.0;z-index:41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b/>
          <w:bCs/>
          <w:color w:val="cccccc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REPO</w:t>
      </w:r>
      <w:r>
        <w:rPr>
          <w:rFonts w:ascii="Times New Roman" w:cs="Times New Roman" w:eastAsia="Times New Roman" w:hAnsi="Times New Roman"/>
          <w:b/>
          <w:bCs/>
          <w:color w:val="cccccc"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NOTES</w:t>
      </w:r>
    </w:p>
    <w:p>
      <w:pPr>
        <w:pStyle w:val="style0"/>
        <w:spacing w:after="0" w:lineRule="auto" w:line="281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00" w:right="1680" w:bottom="1060" w:left="1240" w:header="0" w:footer="866" w:gutter="0"/>
        </w:sectPr>
      </w:pPr>
    </w:p>
    <w:p>
      <w:pPr>
        <w:pStyle w:val="style0"/>
        <w:spacing w:before="55" w:after="0" w:lineRule="auto" w:line="281"/>
        <w:ind w:left="222" w:right="695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747" filled="f" stroked="f" style="position:absolute;margin-left:62.32pt;margin-top:133.96pt;width:473.06pt;height:.1pt;z-index:-2147483339;mso-position-horizontal-relative:page;mso-position-vertical-relative:text;mso-width-relative:page;mso-height-relative:page;mso-wrap-distance-left:0.0pt;mso-wrap-distance-right:0.0pt;visibility:visible;" coordsize="9461,2" coordorigin="1246,2679">
            <v:shape id="1748" coordsize="9461,0" coordorigin="1246,2679" path="m1246,2679l10708,2679e" filled="f" style="position:absolute;left:1246.0;top:2679.0;width:9461.0;height:2.0;z-index:41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49" filled="f" stroked="f" style="position:absolute;margin-left:62.32pt;margin-top:220.46pt;width:473.06pt;height:.1pt;z-index:-2147483338;mso-position-horizontal-relative:page;mso-position-vertical-relative:page;mso-width-relative:page;mso-height-relative:page;mso-wrap-distance-left:0.0pt;mso-wrap-distance-right:0.0pt;visibility:visible;" coordsize="9461,2" coordorigin="1246,4409">
            <v:shape id="1750" coordsize="9461,0" coordorigin="1246,4409" path="m1246,4409l10708,4409e" filled="f" style="position:absolute;left:1246.0;top:4409.0;width:9461.0;height:2.0;z-index:41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51" filled="f" stroked="f" style="position:absolute;margin-left:62.32pt;margin-top:243.88pt;width:473.06pt;height:.1pt;z-index:-2147483337;mso-position-horizontal-relative:page;mso-position-vertical-relative:page;mso-width-relative:page;mso-height-relative:page;mso-wrap-distance-left:0.0pt;mso-wrap-distance-right:0.0pt;visibility:visible;" coordsize="9461,2" coordorigin="1246,4878">
            <v:shape id="1752" coordsize="9461,0" coordorigin="1246,4878" path="m1246,4878l10708,4878e" filled="f" style="position:absolute;left:1246.0;top:4878.0;width:9461.0;height:2.0;z-index:41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53" filled="f" stroked="f" style="position:absolute;margin-left:62.32pt;margin-top:266.46pt;width:473.06pt;height:.1pt;z-index:-2147483336;mso-position-horizontal-relative:page;mso-position-vertical-relative:page;mso-width-relative:page;mso-height-relative:page;mso-wrap-distance-left:0.0pt;mso-wrap-distance-right:0.0pt;visibility:visible;" coordsize="9461,2" coordorigin="1246,5329">
            <v:shape id="1754" coordsize="9461,0" coordorigin="1246,5329" path="m1246,5329l10708,5329e" filled="f" style="position:absolute;left:1246.0;top:5329.0;width:9461.0;height:2.0;z-index:41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55" filled="f" stroked="f" style="position:absolute;margin-left:62.32pt;margin-top:290.73pt;width:473.06pt;height:.1pt;z-index:-2147483335;mso-position-horizontal-relative:page;mso-position-vertical-relative:page;mso-width-relative:page;mso-height-relative:page;mso-wrap-distance-left:0.0pt;mso-wrap-distance-right:0.0pt;visibility:visible;" coordsize="9461,2" coordorigin="1246,5815">
            <v:shape id="1756" coordsize="9461,0" coordorigin="1246,5815" path="m1246,5815l10708,5815e" filled="f" style="position:absolute;left:1246.0;top:5815.0;width:9461.0;height:2.0;z-index:41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57" filled="f" stroked="f" style="position:absolute;margin-left:62.32pt;margin-top:314.15pt;width:473.06pt;height:.1pt;z-index:-2147483334;mso-position-horizontal-relative:page;mso-position-vertical-relative:page;mso-width-relative:page;mso-height-relative:page;mso-wrap-distance-left:0.0pt;mso-wrap-distance-right:0.0pt;visibility:visible;" coordsize="9461,2" coordorigin="1246,6283">
            <v:shape id="1758" coordsize="9461,0" coordorigin="1246,6283" path="m1246,6283l10708,6283e" filled="f" style="position:absolute;left:1246.0;top:6283.0;width:9461.0;height:2.0;z-index:41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59" filled="f" stroked="f" style="position:absolute;margin-left:62.32pt;margin-top:337.58pt;width:473.06pt;height:.1pt;z-index:-2147483333;mso-position-horizontal-relative:page;mso-position-vertical-relative:page;mso-width-relative:page;mso-height-relative:page;mso-wrap-distance-left:0.0pt;mso-wrap-distance-right:0.0pt;visibility:visible;" coordsize="9461,2" coordorigin="1246,6752">
            <v:shape id="1760" coordsize="9461,0" coordorigin="1246,6752" path="m1246,6752l10708,6752e" filled="f" style="position:absolute;left:1246.0;top:6752.0;width:9461.0;height:2.0;z-index:41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61" filled="f" stroked="f" style="position:absolute;margin-left:62.32pt;margin-top:384.43pt;width:473.06pt;height:.1pt;z-index:-2147483332;mso-position-horizontal-relative:page;mso-position-vertical-relative:page;mso-width-relative:page;mso-height-relative:page;mso-wrap-distance-left:0.0pt;mso-wrap-distance-right:0.0pt;visibility:visible;" coordsize="9461,2" coordorigin="1246,7689">
            <v:shape id="1762" coordsize="9461,0" coordorigin="1246,7689" path="m1246,7689l10708,7689e" filled="f" style="position:absolute;left:1246.0;top:7689.0;width:9461.0;height:2.0;z-index:41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63" filled="f" stroked="f" style="position:absolute;margin-left:62.32pt;margin-top:361.81pt;width:473.06pt;height:.1pt;z-index:-2147483331;mso-position-horizontal-relative:page;mso-position-vertical-relative:page;mso-width-relative:page;mso-height-relative:page;mso-wrap-distance-left:0.0pt;mso-wrap-distance-right:0.0pt;visibility:visible;" coordsize="9461,2" coordorigin="1246,7236">
            <v:shape id="1764" coordsize="9461,0" coordorigin="1246,7236" path="m1246,7236l10708,7236e" filled="f" style="position:absolute;left:1246.0;top:7236.0;width:9461.0;height:2.0;z-index:41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65" filled="f" stroked="f" style="position:absolute;margin-left:62.32pt;margin-top:407.85pt;width:473.06pt;height:.1pt;z-index:-2147483330;mso-position-horizontal-relative:page;mso-position-vertical-relative:page;mso-width-relative:page;mso-height-relative:page;mso-wrap-distance-left:0.0pt;mso-wrap-distance-right:0.0pt;visibility:visible;" coordsize="9461,2" coordorigin="1246,8157">
            <v:shape id="1766" coordsize="9461,0" coordorigin="1246,8157" path="m1246,8157l10708,8157e" filled="f" style="position:absolute;left:1246.0;top:8157.0;width:9461.0;height:2.0;z-index:42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67" filled="f" stroked="f" style="position:absolute;margin-left:62.32pt;margin-top:431.28pt;width:473.06pt;height:.1pt;z-index:-2147483329;mso-position-horizontal-relative:page;mso-position-vertical-relative:page;mso-width-relative:page;mso-height-relative:page;mso-wrap-distance-left:0.0pt;mso-wrap-distance-right:0.0pt;visibility:visible;" coordsize="9461,2" coordorigin="1246,8626">
            <v:shape id="1768" coordsize="9461,0" coordorigin="1246,8626" path="m1246,8626l10708,8626e" filled="f" style="position:absolute;left:1246.0;top:8626.0;width:9461.0;height:2.0;z-index:42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69" filled="f" stroked="f" style="position:absolute;margin-left:62.32pt;margin-top:454.7pt;width:473.06pt;height:.1pt;z-index:-2147483328;mso-position-horizontal-relative:page;mso-position-vertical-relative:page;mso-width-relative:page;mso-height-relative:page;mso-wrap-distance-left:0.0pt;mso-wrap-distance-right:0.0pt;visibility:visible;" coordsize="9461,2" coordorigin="1246,9094">
            <v:shape id="1770" coordsize="9461,0" coordorigin="1246,9094" path="m1246,9094l10708,9094e" filled="f" style="position:absolute;left:1246.0;top:9094.0;width:9461.0;height:2.0;z-index:42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71" filled="f" stroked="f" style="position:absolute;margin-left:62.32pt;margin-top:478.12pt;width:473.06pt;height:.1pt;z-index:-2147483327;mso-position-horizontal-relative:page;mso-position-vertical-relative:page;mso-width-relative:page;mso-height-relative:page;mso-wrap-distance-left:0.0pt;mso-wrap-distance-right:0.0pt;visibility:visible;" coordsize="9461,2" coordorigin="1246,9562">
            <v:shape id="1772" coordsize="9461,0" coordorigin="1246,9562" path="m1246,9562l10708,9562e" filled="f" style="position:absolute;left:1246.0;top:9562.0;width:9461.0;height:2.0;z-index:42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73" filled="f" stroked="f" style="position:absolute;margin-left:62.32pt;margin-top:501.55pt;width:473.06pt;height:.1pt;z-index:-2147483326;mso-position-horizontal-relative:page;mso-position-vertical-relative:page;mso-width-relative:page;mso-height-relative:page;mso-wrap-distance-left:0.0pt;mso-wrap-distance-right:0.0pt;visibility:visible;" coordsize="9461,2" coordorigin="1246,10031">
            <v:shape id="1774" coordsize="9461,0" coordorigin="1246,10031" path="m1246,10031l10708,10031e" filled="f" style="position:absolute;left:1246.0;top:10031.0;width:9461.0;height:2.0;z-index:42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75" filled="f" stroked="f" style="position:absolute;margin-left:62.32pt;margin-top:524.97pt;width:473.06pt;height:.1pt;z-index:-2147483325;mso-position-horizontal-relative:page;mso-position-vertical-relative:page;mso-width-relative:page;mso-height-relative:page;mso-wrap-distance-left:0.0pt;mso-wrap-distance-right:0.0pt;visibility:visible;" coordsize="9461,2" coordorigin="1246,10499">
            <v:shape id="1776" coordsize="9461,0" coordorigin="1246,10499" path="m1246,10499l10708,10499e" filled="f" style="position:absolute;left:1246.0;top:10499.0;width:9461.0;height:2.0;z-index:42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77" filled="f" stroked="f" style="position:absolute;margin-left:62.32pt;margin-top:548.4pt;width:473.06pt;height:.1pt;z-index:-2147483324;mso-position-horizontal-relative:page;mso-position-vertical-relative:page;mso-width-relative:page;mso-height-relative:page;mso-wrap-distance-left:0.0pt;mso-wrap-distance-right:0.0pt;visibility:visible;" coordsize="9461,2" coordorigin="1246,10968">
            <v:shape id="1778" coordsize="9461,0" coordorigin="1246,10968" path="m1246,10968l10708,10968e" filled="f" style="position:absolute;left:1246.0;top:10968.0;width:9461.0;height:2.0;z-index:42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79" filled="f" stroked="f" style="position:absolute;margin-left:62.32pt;margin-top:571.82pt;width:473.06pt;height:.1pt;z-index:-2147483323;mso-position-horizontal-relative:page;mso-position-vertical-relative:page;mso-width-relative:page;mso-height-relative:page;mso-wrap-distance-left:0.0pt;mso-wrap-distance-right:0.0pt;visibility:visible;" coordsize="9461,2" coordorigin="1246,11436">
            <v:shape id="1780" coordsize="9461,0" coordorigin="1246,11436" path="m1246,11436l10708,11436e" filled="f" style="position:absolute;left:1246.0;top:11436.0;width:9461.0;height:2.0;z-index:42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81" filled="f" stroked="f" style="position:absolute;margin-left:62.32pt;margin-top:595.25pt;width:473.06pt;height:.1pt;z-index:-2147483322;mso-position-horizontal-relative:page;mso-position-vertical-relative:page;mso-width-relative:page;mso-height-relative:page;mso-wrap-distance-left:0.0pt;mso-wrap-distance-right:0.0pt;visibility:visible;" coordsize="9461,2" coordorigin="1246,11905">
            <v:shape id="1782" coordsize="9461,0" coordorigin="1246,11905" path="m1246,11905l10708,11905e" filled="f" style="position:absolute;left:1246.0;top:11905.0;width:9461.0;height:2.0;z-index:42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83" filled="f" stroked="f" style="position:absolute;margin-left:62.32pt;margin-top:618.67pt;width:473.06pt;height:.1pt;z-index:-2147483321;mso-position-horizontal-relative:page;mso-position-vertical-relative:page;mso-width-relative:page;mso-height-relative:page;mso-wrap-distance-left:0.0pt;mso-wrap-distance-right:0.0pt;visibility:visible;" coordsize="9461,2" coordorigin="1246,12373">
            <v:shape id="1784" coordsize="9461,0" coordorigin="1246,12373" path="m1246,12373l10708,12373e" filled="f" style="position:absolute;left:1246.0;top:12373.0;width:9461.0;height:2.0;z-index:42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85" filled="f" stroked="f" style="position:absolute;margin-left:62.32pt;margin-top:642.09pt;width:473.06pt;height:.1pt;z-index:-2147483320;mso-position-horizontal-relative:page;mso-position-vertical-relative:page;mso-width-relative:page;mso-height-relative:page;mso-wrap-distance-left:0.0pt;mso-wrap-distance-right:0.0pt;visibility:visible;" coordsize="9461,2" coordorigin="1246,12842">
            <v:shape id="1786" coordsize="9461,0" coordorigin="1246,12842" path="m1246,12842l10708,12842e" filled="f" style="position:absolute;left:1246.0;top:12842.0;width:9461.0;height:2.0;z-index:43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87" filled="f" stroked="f" style="position:absolute;margin-left:62.32pt;margin-top:665.52pt;width:473.06pt;height:.1pt;z-index:-2147483319;mso-position-horizontal-relative:page;mso-position-vertical-relative:page;mso-width-relative:page;mso-height-relative:page;mso-wrap-distance-left:0.0pt;mso-wrap-distance-right:0.0pt;visibility:visible;" coordsize="9461,2" coordorigin="1246,13310">
            <v:shape id="1788" coordsize="9461,0" coordorigin="1246,13310" path="m1246,13310l10708,13310e" filled="f" style="position:absolute;left:1246.0;top:13310.0;width:9461.0;height:2.0;z-index:43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89" filled="f" stroked="f" style="position:absolute;margin-left:62.32pt;margin-top:688.94pt;width:473.06pt;height:.1pt;z-index:-2147483318;mso-position-horizontal-relative:page;mso-position-vertical-relative:page;mso-width-relative:page;mso-height-relative:page;mso-wrap-distance-left:0.0pt;mso-wrap-distance-right:0.0pt;visibility:visible;" coordsize="9461,2" coordorigin="1246,13779">
            <v:shape id="1790" coordsize="9461,0" coordorigin="1246,13779" path="m1246,13779l10708,13779e" filled="f" style="position:absolute;left:1246.0;top:13779.0;width:9461.0;height:2.0;z-index:43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91" filled="f" stroked="f" style="position:absolute;margin-left:62.32pt;margin-top:712.37pt;width:473.06pt;height:.1pt;z-index:-2147483317;mso-position-horizontal-relative:page;mso-position-vertical-relative:page;mso-width-relative:page;mso-height-relative:page;mso-wrap-distance-left:0.0pt;mso-wrap-distance-right:0.0pt;visibility:visible;" coordsize="9461,2" coordorigin="1246,14247">
            <v:shape id="1792" coordsize="9461,0" coordorigin="1246,14247" path="m1246,14247l10708,14247e" filled="f" style="position:absolute;left:1246.0;top:14247.0;width:9461.0;height:2.0;z-index:43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93" filled="f" stroked="f" style="position:absolute;margin-left:62.32pt;margin-top:111.42pt;width:473.06pt;height:.1pt;z-index:-2147483316;mso-position-horizontal-relative:page;mso-position-vertical-relative:text;mso-width-relative:page;mso-height-relative:page;mso-wrap-distance-left:0.0pt;mso-wrap-distance-right:0.0pt;visibility:visible;" coordsize="9461,2" coordorigin="1246,2228">
            <v:shape id="1794" coordsize="9461,0" coordorigin="1246,2228" path="m1246,2228l10708,2228e" filled="f" style="position:absolute;left:1246.0;top:2228.0;width:9461.0;height:2.0;z-index:43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95" filled="f" stroked="f" style="position:absolute;margin-left:62.32pt;margin-top:89.35pt;width:473.06pt;height:.1pt;z-index:-2147483315;mso-position-horizontal-relative:page;mso-position-vertical-relative:text;mso-width-relative:page;mso-height-relative:page;mso-wrap-distance-left:0.0pt;mso-wrap-distance-right:0.0pt;visibility:visible;" coordsize="9461,2" coordorigin="1246,1787">
            <v:shape id="1796" coordsize="9461,0" coordorigin="1246,1787" path="m1246,1787l10708,1787e" filled="f" style="position:absolute;left:1246.0;top:1787.0;width:9461.0;height:2.0;z-index:43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797" filled="f" stroked="f" style="position:absolute;margin-left:62.32pt;margin-top:66.35pt;width:473.06pt;height:.1pt;z-index:-2147483314;mso-position-horizontal-relative:page;mso-position-vertical-relative:text;mso-width-relative:page;mso-height-relative:page;mso-wrap-distance-left:0.0pt;mso-wrap-distance-right:0.0pt;visibility:visible;" coordsize="9461,2" coordorigin="1246,1327">
            <v:shape id="1798" coordsize="9461,0" coordorigin="1246,1327" path="m1246,1327l10708,1327e" filled="f" style="position:absolute;left:1246.0;top:1327.0;width:9461.0;height:2.0;z-index:43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b/>
          <w:bCs/>
          <w:color w:val="cccccc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REPO</w:t>
      </w:r>
      <w:r>
        <w:rPr>
          <w:rFonts w:ascii="Times New Roman" w:cs="Times New Roman" w:eastAsia="Times New Roman" w:hAnsi="Times New Roman"/>
          <w:b/>
          <w:bCs/>
          <w:color w:val="cccccc"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NOTES</w:t>
      </w:r>
    </w:p>
    <w:p>
      <w:pPr>
        <w:pStyle w:val="style0"/>
        <w:spacing w:after="0" w:lineRule="auto" w:line="281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footerReference w:type="default" r:id="rId30"/>
          <w:pgSz w:w="11920" w:h="16840" w:orient="portrait"/>
          <w:pgMar w:top="1200" w:right="1080" w:bottom="1940" w:left="1120" w:header="0" w:footer="1755" w:gutter="0"/>
          <w:pgNumType w:start="35"/>
        </w:sectPr>
      </w:pPr>
    </w:p>
    <w:p>
      <w:pPr>
        <w:pStyle w:val="style0"/>
        <w:spacing w:before="55" w:after="0" w:lineRule="auto" w:line="281"/>
        <w:ind w:left="222" w:right="695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799" filled="f" stroked="f" style="position:absolute;margin-left:62.32pt;margin-top:133.96pt;width:473.06pt;height:.1pt;z-index:-2147483313;mso-position-horizontal-relative:page;mso-position-vertical-relative:text;mso-width-relative:page;mso-height-relative:page;mso-wrap-distance-left:0.0pt;mso-wrap-distance-right:0.0pt;visibility:visible;" coordsize="9461,2" coordorigin="1246,2679">
            <v:shape id="1800" coordsize="9461,0" coordorigin="1246,2679" path="m1246,2679l10708,2679e" filled="f" style="position:absolute;left:1246.0;top:2679.0;width:9461.0;height:2.0;z-index:43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01" filled="f" stroked="f" style="position:absolute;margin-left:62.32pt;margin-top:220.46pt;width:473.06pt;height:.1pt;z-index:-2147483312;mso-position-horizontal-relative:page;mso-position-vertical-relative:page;mso-width-relative:page;mso-height-relative:page;mso-wrap-distance-left:0.0pt;mso-wrap-distance-right:0.0pt;visibility:visible;" coordsize="9461,2" coordorigin="1246,4409">
            <v:shape id="1802" coordsize="9461,0" coordorigin="1246,4409" path="m1246,4409l10708,4409e" filled="f" style="position:absolute;left:1246.0;top:4409.0;width:9461.0;height:2.0;z-index:43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03" filled="f" stroked="f" style="position:absolute;margin-left:62.32pt;margin-top:243.88pt;width:473.06pt;height:.1pt;z-index:-2147483311;mso-position-horizontal-relative:page;mso-position-vertical-relative:page;mso-width-relative:page;mso-height-relative:page;mso-wrap-distance-left:0.0pt;mso-wrap-distance-right:0.0pt;visibility:visible;" coordsize="9461,2" coordorigin="1246,4878">
            <v:shape id="1804" coordsize="9461,0" coordorigin="1246,4878" path="m1246,4878l10708,4878e" filled="f" style="position:absolute;left:1246.0;top:4878.0;width:9461.0;height:2.0;z-index:44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05" filled="f" stroked="f" style="position:absolute;margin-left:62.32pt;margin-top:266.46pt;width:473.06pt;height:.1pt;z-index:-2147483310;mso-position-horizontal-relative:page;mso-position-vertical-relative:page;mso-width-relative:page;mso-height-relative:page;mso-wrap-distance-left:0.0pt;mso-wrap-distance-right:0.0pt;visibility:visible;" coordsize="9461,2" coordorigin="1246,5329">
            <v:shape id="1806" coordsize="9461,0" coordorigin="1246,5329" path="m1246,5329l10708,5329e" filled="f" style="position:absolute;left:1246.0;top:5329.0;width:9461.0;height:2.0;z-index:44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07" filled="f" stroked="f" style="position:absolute;margin-left:62.32pt;margin-top:290.73pt;width:473.06pt;height:.1pt;z-index:-2147483309;mso-position-horizontal-relative:page;mso-position-vertical-relative:page;mso-width-relative:page;mso-height-relative:page;mso-wrap-distance-left:0.0pt;mso-wrap-distance-right:0.0pt;visibility:visible;" coordsize="9461,2" coordorigin="1246,5815">
            <v:shape id="1808" coordsize="9461,0" coordorigin="1246,5815" path="m1246,5815l10708,5815e" filled="f" style="position:absolute;left:1246.0;top:5815.0;width:9461.0;height:2.0;z-index:44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09" filled="f" stroked="f" style="position:absolute;margin-left:62.32pt;margin-top:314.15pt;width:473.06pt;height:.1pt;z-index:-2147483308;mso-position-horizontal-relative:page;mso-position-vertical-relative:page;mso-width-relative:page;mso-height-relative:page;mso-wrap-distance-left:0.0pt;mso-wrap-distance-right:0.0pt;visibility:visible;" coordsize="9461,2" coordorigin="1246,6283">
            <v:shape id="1810" coordsize="9461,0" coordorigin="1246,6283" path="m1246,6283l10708,6283e" filled="f" style="position:absolute;left:1246.0;top:6283.0;width:9461.0;height:2.0;z-index:44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11" filled="f" stroked="f" style="position:absolute;margin-left:62.32pt;margin-top:337.58pt;width:473.06pt;height:.1pt;z-index:-2147483307;mso-position-horizontal-relative:page;mso-position-vertical-relative:page;mso-width-relative:page;mso-height-relative:page;mso-wrap-distance-left:0.0pt;mso-wrap-distance-right:0.0pt;visibility:visible;" coordsize="9461,2" coordorigin="1246,6752">
            <v:shape id="1812" coordsize="9461,0" coordorigin="1246,6752" path="m1246,6752l10708,6752e" filled="f" style="position:absolute;left:1246.0;top:6752.0;width:9461.0;height:2.0;z-index:44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13" filled="f" stroked="f" style="position:absolute;margin-left:62.32pt;margin-top:384.43pt;width:473.06pt;height:.1pt;z-index:-2147483306;mso-position-horizontal-relative:page;mso-position-vertical-relative:page;mso-width-relative:page;mso-height-relative:page;mso-wrap-distance-left:0.0pt;mso-wrap-distance-right:0.0pt;visibility:visible;" coordsize="9461,2" coordorigin="1246,7689">
            <v:shape id="1814" coordsize="9461,0" coordorigin="1246,7689" path="m1246,7689l10708,7689e" filled="f" style="position:absolute;left:1246.0;top:7689.0;width:9461.0;height:2.0;z-index:44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15" filled="f" stroked="f" style="position:absolute;margin-left:62.32pt;margin-top:361.81pt;width:473.06pt;height:.1pt;z-index:-2147483305;mso-position-horizontal-relative:page;mso-position-vertical-relative:page;mso-width-relative:page;mso-height-relative:page;mso-wrap-distance-left:0.0pt;mso-wrap-distance-right:0.0pt;visibility:visible;" coordsize="9461,2" coordorigin="1246,7236">
            <v:shape id="1816" coordsize="9461,0" coordorigin="1246,7236" path="m1246,7236l10708,7236e" filled="f" style="position:absolute;left:1246.0;top:7236.0;width:9461.0;height:2.0;z-index:44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17" filled="f" stroked="f" style="position:absolute;margin-left:62.32pt;margin-top:407.85pt;width:473.06pt;height:.1pt;z-index:-2147483304;mso-position-horizontal-relative:page;mso-position-vertical-relative:page;mso-width-relative:page;mso-height-relative:page;mso-wrap-distance-left:0.0pt;mso-wrap-distance-right:0.0pt;visibility:visible;" coordsize="9461,2" coordorigin="1246,8157">
            <v:shape id="1818" coordsize="9461,0" coordorigin="1246,8157" path="m1246,8157l10708,8157e" filled="f" style="position:absolute;left:1246.0;top:8157.0;width:9461.0;height:2.0;z-index:44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19" filled="f" stroked="f" style="position:absolute;margin-left:62.32pt;margin-top:431.28pt;width:473.06pt;height:.1pt;z-index:-2147483303;mso-position-horizontal-relative:page;mso-position-vertical-relative:page;mso-width-relative:page;mso-height-relative:page;mso-wrap-distance-left:0.0pt;mso-wrap-distance-right:0.0pt;visibility:visible;" coordsize="9461,2" coordorigin="1246,8626">
            <v:shape id="1820" coordsize="9461,0" coordorigin="1246,8626" path="m1246,8626l10708,8626e" filled="f" style="position:absolute;left:1246.0;top:8626.0;width:9461.0;height:2.0;z-index:44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21" filled="f" stroked="f" style="position:absolute;margin-left:62.32pt;margin-top:454.7pt;width:473.06pt;height:.1pt;z-index:-2147483302;mso-position-horizontal-relative:page;mso-position-vertical-relative:page;mso-width-relative:page;mso-height-relative:page;mso-wrap-distance-left:0.0pt;mso-wrap-distance-right:0.0pt;visibility:visible;" coordsize="9461,2" coordorigin="1246,9094">
            <v:shape id="1822" coordsize="9461,0" coordorigin="1246,9094" path="m1246,9094l10708,9094e" filled="f" style="position:absolute;left:1246.0;top:9094.0;width:9461.0;height:2.0;z-index:44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23" filled="f" stroked="f" style="position:absolute;margin-left:62.32pt;margin-top:478.12pt;width:473.06pt;height:.1pt;z-index:-2147483301;mso-position-horizontal-relative:page;mso-position-vertical-relative:page;mso-width-relative:page;mso-height-relative:page;mso-wrap-distance-left:0.0pt;mso-wrap-distance-right:0.0pt;visibility:visible;" coordsize="9461,2" coordorigin="1246,9562">
            <v:shape id="1824" coordsize="9461,0" coordorigin="1246,9562" path="m1246,9562l10708,9562e" filled="f" style="position:absolute;left:1246.0;top:9562.0;width:9461.0;height:2.0;z-index:45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25" filled="f" stroked="f" style="position:absolute;margin-left:62.32pt;margin-top:501.55pt;width:473.06pt;height:.1pt;z-index:-2147483300;mso-position-horizontal-relative:page;mso-position-vertical-relative:page;mso-width-relative:page;mso-height-relative:page;mso-wrap-distance-left:0.0pt;mso-wrap-distance-right:0.0pt;visibility:visible;" coordsize="9461,2" coordorigin="1246,10031">
            <v:shape id="1826" coordsize="9461,0" coordorigin="1246,10031" path="m1246,10031l10708,10031e" filled="f" style="position:absolute;left:1246.0;top:10031.0;width:9461.0;height:2.0;z-index:45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27" filled="f" stroked="f" style="position:absolute;margin-left:62.32pt;margin-top:524.97pt;width:473.06pt;height:.1pt;z-index:-2147483299;mso-position-horizontal-relative:page;mso-position-vertical-relative:page;mso-width-relative:page;mso-height-relative:page;mso-wrap-distance-left:0.0pt;mso-wrap-distance-right:0.0pt;visibility:visible;" coordsize="9461,2" coordorigin="1246,10499">
            <v:shape id="1828" coordsize="9461,0" coordorigin="1246,10499" path="m1246,10499l10708,10499e" filled="f" style="position:absolute;left:1246.0;top:10499.0;width:9461.0;height:2.0;z-index:45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29" filled="f" stroked="f" style="position:absolute;margin-left:62.32pt;margin-top:548.4pt;width:473.06pt;height:.1pt;z-index:-2147483298;mso-position-horizontal-relative:page;mso-position-vertical-relative:page;mso-width-relative:page;mso-height-relative:page;mso-wrap-distance-left:0.0pt;mso-wrap-distance-right:0.0pt;visibility:visible;" coordsize="9461,2" coordorigin="1246,10968">
            <v:shape id="1830" coordsize="9461,0" coordorigin="1246,10968" path="m1246,10968l10708,10968e" filled="f" style="position:absolute;left:1246.0;top:10968.0;width:9461.0;height:2.0;z-index:45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31" filled="f" stroked="f" style="position:absolute;margin-left:62.32pt;margin-top:571.82pt;width:473.06pt;height:.1pt;z-index:-2147483297;mso-position-horizontal-relative:page;mso-position-vertical-relative:page;mso-width-relative:page;mso-height-relative:page;mso-wrap-distance-left:0.0pt;mso-wrap-distance-right:0.0pt;visibility:visible;" coordsize="9461,2" coordorigin="1246,11436">
            <v:shape id="1832" coordsize="9461,0" coordorigin="1246,11436" path="m1246,11436l10708,11436e" filled="f" style="position:absolute;left:1246.0;top:11436.0;width:9461.0;height:2.0;z-index:454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33" filled="f" stroked="f" style="position:absolute;margin-left:62.32pt;margin-top:595.25pt;width:473.06pt;height:.1pt;z-index:-2147483296;mso-position-horizontal-relative:page;mso-position-vertical-relative:page;mso-width-relative:page;mso-height-relative:page;mso-wrap-distance-left:0.0pt;mso-wrap-distance-right:0.0pt;visibility:visible;" coordsize="9461,2" coordorigin="1246,11905">
            <v:shape id="1834" coordsize="9461,0" coordorigin="1246,11905" path="m1246,11905l10708,11905e" filled="f" style="position:absolute;left:1246.0;top:11905.0;width:9461.0;height:2.0;z-index:455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35" filled="f" stroked="f" style="position:absolute;margin-left:62.32pt;margin-top:618.67pt;width:473.06pt;height:.1pt;z-index:-2147483295;mso-position-horizontal-relative:page;mso-position-vertical-relative:page;mso-width-relative:page;mso-height-relative:page;mso-wrap-distance-left:0.0pt;mso-wrap-distance-right:0.0pt;visibility:visible;" coordsize="9461,2" coordorigin="1246,12373">
            <v:shape id="1836" coordsize="9461,0" coordorigin="1246,12373" path="m1246,12373l10708,12373e" filled="f" style="position:absolute;left:1246.0;top:12373.0;width:9461.0;height:2.0;z-index:456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37" filled="f" stroked="f" style="position:absolute;margin-left:62.32pt;margin-top:642.09pt;width:473.06pt;height:.1pt;z-index:-2147483294;mso-position-horizontal-relative:page;mso-position-vertical-relative:page;mso-width-relative:page;mso-height-relative:page;mso-wrap-distance-left:0.0pt;mso-wrap-distance-right:0.0pt;visibility:visible;" coordsize="9461,2" coordorigin="1246,12842">
            <v:shape id="1838" coordsize="9461,0" coordorigin="1246,12842" path="m1246,12842l10708,12842e" filled="f" style="position:absolute;left:1246.0;top:12842.0;width:9461.0;height:2.0;z-index:457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39" filled="f" stroked="f" style="position:absolute;margin-left:62.32pt;margin-top:665.52pt;width:473.06pt;height:.1pt;z-index:-2147483293;mso-position-horizontal-relative:page;mso-position-vertical-relative:page;mso-width-relative:page;mso-height-relative:page;mso-wrap-distance-left:0.0pt;mso-wrap-distance-right:0.0pt;visibility:visible;" coordsize="9461,2" coordorigin="1246,13310">
            <v:shape id="1840" coordsize="9461,0" coordorigin="1246,13310" path="m1246,13310l10708,13310e" filled="f" style="position:absolute;left:1246.0;top:13310.0;width:9461.0;height:2.0;z-index:458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41" filled="f" stroked="f" style="position:absolute;margin-left:62.32pt;margin-top:688.94pt;width:473.06pt;height:.1pt;z-index:-2147483292;mso-position-horizontal-relative:page;mso-position-vertical-relative:page;mso-width-relative:page;mso-height-relative:page;mso-wrap-distance-left:0.0pt;mso-wrap-distance-right:0.0pt;visibility:visible;" coordsize="9461,2" coordorigin="1246,13779">
            <v:shape id="1842" coordsize="9461,0" coordorigin="1246,13779" path="m1246,13779l10708,13779e" filled="f" style="position:absolute;left:1246.0;top:13779.0;width:9461.0;height:2.0;z-index:45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43" filled="f" stroked="f" style="position:absolute;margin-left:62.32pt;margin-top:712.37pt;width:473.06pt;height:.1pt;z-index:-2147483291;mso-position-horizontal-relative:page;mso-position-vertical-relative:page;mso-width-relative:page;mso-height-relative:page;mso-wrap-distance-left:0.0pt;mso-wrap-distance-right:0.0pt;visibility:visible;" coordsize="9461,2" coordorigin="1246,14247">
            <v:shape id="1844" coordsize="9461,0" coordorigin="1246,14247" path="m1246,14247l10708,14247e" filled="f" style="position:absolute;left:1246.0;top:14247.0;width:9461.0;height:2.0;z-index:460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45" filled="f" stroked="f" style="position:absolute;margin-left:62.32pt;margin-top:111.42pt;width:473.06pt;height:.1pt;z-index:-2147483290;mso-position-horizontal-relative:page;mso-position-vertical-relative:text;mso-width-relative:page;mso-height-relative:page;mso-wrap-distance-left:0.0pt;mso-wrap-distance-right:0.0pt;visibility:visible;" coordsize="9461,2" coordorigin="1246,2228">
            <v:shape id="1846" coordsize="9461,0" coordorigin="1246,2228" path="m1246,2228l10708,2228e" filled="f" style="position:absolute;left:1246.0;top:2228.0;width:9461.0;height:2.0;z-index:46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47" filled="f" stroked="f" style="position:absolute;margin-left:62.32pt;margin-top:89.35pt;width:473.06pt;height:.1pt;z-index:-2147483289;mso-position-horizontal-relative:page;mso-position-vertical-relative:text;mso-width-relative:page;mso-height-relative:page;mso-wrap-distance-left:0.0pt;mso-wrap-distance-right:0.0pt;visibility:visible;" coordsize="9461,2" coordorigin="1246,1787">
            <v:shape id="1848" coordsize="9461,0" coordorigin="1246,1787" path="m1246,1787l10708,1787e" filled="f" style="position:absolute;left:1246.0;top:1787.0;width:9461.0;height:2.0;z-index:462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849" filled="f" stroked="f" style="position:absolute;margin-left:62.32pt;margin-top:66.35pt;width:473.06pt;height:.1pt;z-index:-2147483288;mso-position-horizontal-relative:page;mso-position-vertical-relative:text;mso-width-relative:page;mso-height-relative:page;mso-wrap-distance-left:0.0pt;mso-wrap-distance-right:0.0pt;visibility:visible;" coordsize="9461,2" coordorigin="1246,1327">
            <v:shape id="1850" coordsize="9461,0" coordorigin="1246,1327" path="m1246,1327l10708,1327e" filled="f" style="position:absolute;left:1246.0;top:1327.0;width:9461.0;height:2.0;z-index:463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b/>
          <w:bCs/>
          <w:color w:val="cccccc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REPO</w:t>
      </w:r>
      <w:r>
        <w:rPr>
          <w:rFonts w:ascii="Times New Roman" w:cs="Times New Roman" w:eastAsia="Times New Roman" w:hAnsi="Times New Roman"/>
          <w:b/>
          <w:bCs/>
          <w:color w:val="cccccc"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cccccc"/>
          <w:spacing w:val="0"/>
          <w:w w:val="100"/>
          <w:sz w:val="24"/>
          <w:szCs w:val="24"/>
        </w:rPr>
        <w:t>NOTES</w:t>
      </w:r>
    </w:p>
    <w:sectPr>
      <w:pgSz w:w="11920" w:h="16840" w:orient="portrait"/>
      <w:pgMar w:top="1200" w:right="1080" w:bottom="1940" w:left="1120" w:header="0" w:footer="1755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>
  <w:p>
    <w:pPr>
      <w:pStyle w:val="style0"/>
      <w:spacing w:before="0" w:after="0" w:lineRule="exact" w:line="200"/>
      <w:jc w:val="left"/>
      <w:rPr>
        <w:sz w:val="20"/>
        <w:szCs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3074" type="#_x0000_t202" filled="f" stroked="f" style="position:absolute;margin-left:294.77pt;margin-top:753.96pt;width:5.89pt;height:16.0pt;z-index:-2147483645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.0pt,.0pt,.0pt,.0pt">
            <w:txbxContent>
              <w:p>
                <w:pPr>
                  <w:pStyle w:val="style0"/>
                  <w:spacing w:before="0" w:after="0" w:lineRule="exact" w:line="294"/>
                  <w:ind w:left="20" w:right="-62"/>
                  <w:jc w:val="left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>
                  <w:rPr>
                    <w:rFonts w:ascii="Times New Roman" w:cs="Times New Roman" w:eastAsia="Times New Roman" w:hAnsi="Times New Roman"/>
                    <w:b/>
                    <w:bCs/>
                    <w:color w:val="231f20"/>
                    <w:spacing w:val="0"/>
                    <w:w w:val="100"/>
                    <w:sz w:val="28"/>
                    <w:szCs w:val="28"/>
                  </w:rPr>
                  <w:t>i</w:t>
                </w:r>
              </w:p>
            </w:txbxContent>
          </v:textbox>
        </v:shape>
      </w:pict>
    </w:r>
  </w:p>
</w:ftr>
</file>

<file path=word/footer10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>
  <w:p>
    <w:pPr>
      <w:pStyle w:val="style0"/>
      <w:spacing w:before="0" w:after="0" w:lineRule="exact" w:line="200"/>
      <w:jc w:val="left"/>
      <w:rPr>
        <w:sz w:val="20"/>
        <w:szCs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3086" type="#_x0000_t202" filled="f" stroked="f" style="position:absolute;margin-left:288.89pt;margin-top:787.57pt;width:18.76pt;height:16.0pt;z-index:-2147483635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.0pt,.0pt,.0pt,.0pt">
            <w:txbxContent>
              <w:p>
                <w:pPr>
                  <w:pStyle w:val="style0"/>
                  <w:spacing w:before="0" w:after="0" w:lineRule="exact" w:line="294"/>
                  <w:ind w:left="55" w:right="-42"/>
                  <w:jc w:val="left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 w:cs="Times New Roman" w:eastAsia="Times New Roman" w:hAnsi="Times New Roman"/>
                    <w:b/>
                    <w:bCs/>
                    <w:spacing w:val="0"/>
                    <w:w w:val="100"/>
                    <w:sz w:val="28"/>
                    <w:szCs w:val="28"/>
                  </w:rPr>
                  <w:instrText xml:space="preserve"> PAGE </w:instrText>
                </w:r>
                <w:r>
                  <w:rPr/>
                  <w:fldChar w:fldCharType="separate"/>
                </w:r>
                <w:r>
                  <w:t>28</w:t>
                </w:r>
                <w:r>
                  <w:rPr/>
                  <w:fldChar w:fldCharType="end"/>
                </w:r>
              </w:p>
            </w:txbxContent>
          </v:textbox>
        </v:shape>
      </w:pict>
    </w:r>
  </w:p>
</w:ftr>
</file>

<file path=word/footer1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>
  <w:p>
    <w:pPr>
      <w:pStyle w:val="style0"/>
      <w:spacing w:before="0" w:after="0" w:lineRule="exact" w:line="200"/>
      <w:jc w:val="left"/>
      <w:rPr>
        <w:sz w:val="20"/>
        <w:szCs w:val="20"/>
      </w:rPr>
    </w:pPr>
    <w:r>
      <w:rPr/>
      <w:pict>
        <v:group id="3087" filled="f" stroked="f" style="position:absolute;margin-left:62.32pt;margin-top:733.63pt;width:473.06pt;height:.1pt;z-index:-2147483634;mso-position-horizontal-relative:page;mso-position-vertical-relative:page;mso-width-relative:page;mso-height-relative:page;mso-wrap-distance-left:0.0pt;mso-wrap-distance-right:0.0pt;visibility:visible;" coordsize="9461,2" coordorigin="1246,14673">
          <v:shape id="3088" coordsize="9461,0" coordorigin="1246,14673" path="m1246,14673l10708,14673e" filled="f" style="position:absolute;left:1246.0;top:14673.0;width:9461.0;height:2.0;z-index:330;mso-position-horizontal-relative:text;mso-position-vertical-relative:text;mso-width-relative:page;mso-height-relative:page;visibility:visible;">
            <v:stroke color="#cccccc" weight="1.0pt"/>
            <v:fill/>
            <v:path arrowok="t"/>
          </v:shape>
          <v:fill/>
        </v:group>
      </w:pict>
    </w: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3089" type="#_x0000_t202" filled="f" stroked="f" style="position:absolute;margin-left:288.67pt;margin-top:787.57pt;width:18.5pt;height:16.0pt;z-index:-2147483633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.0pt,.0pt,.0pt,.0pt">
            <w:txbxContent>
              <w:p>
                <w:pPr>
                  <w:pStyle w:val="style0"/>
                  <w:spacing w:before="0" w:after="0" w:lineRule="exact" w:line="294"/>
                  <w:ind w:left="44" w:right="-20"/>
                  <w:jc w:val="left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 w:cs="Times New Roman" w:eastAsia="Times New Roman" w:hAnsi="Times New Roman"/>
                    <w:b/>
                    <w:bCs/>
                    <w:color w:val="cccccc"/>
                    <w:spacing w:val="0"/>
                    <w:w w:val="100"/>
                    <w:sz w:val="28"/>
                    <w:szCs w:val="28"/>
                  </w:rPr>
                  <w:instrText xml:space="preserve"> PAGE </w:instrText>
                </w:r>
                <w:r>
                  <w:rPr/>
                  <w:fldChar w:fldCharType="separate"/>
                </w:r>
                <w:r>
                  <w:t>30</w:t>
                </w:r>
                <w:r>
                  <w:rPr/>
                  <w:fldChar w:fldCharType="end"/>
                </w:r>
              </w:p>
            </w:txbxContent>
          </v:textbox>
        </v:shape>
      </w:pict>
    </w:r>
  </w:p>
</w:ftr>
</file>

<file path=word/footer1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>
  <w:p>
    <w:pPr>
      <w:pStyle w:val="style0"/>
      <w:spacing w:before="0" w:after="0" w:lineRule="exact" w:line="200"/>
      <w:jc w:val="left"/>
      <w:rPr>
        <w:sz w:val="20"/>
        <w:szCs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3090" type="#_x0000_t202" filled="f" stroked="f" style="position:absolute;margin-left:288.92pt;margin-top:787.57pt;width:18.12pt;height:16.0pt;z-index:-2147483632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.0pt,.0pt,.0pt,.0pt">
            <w:txbxContent>
              <w:p>
                <w:pPr>
                  <w:pStyle w:val="style0"/>
                  <w:spacing w:before="0" w:after="0" w:lineRule="exact" w:line="294"/>
                  <w:ind w:left="42" w:right="-42"/>
                  <w:jc w:val="left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 w:cs="Times New Roman" w:eastAsia="Times New Roman" w:hAnsi="Times New Roman"/>
                    <w:b/>
                    <w:bCs/>
                    <w:spacing w:val="0"/>
                    <w:w w:val="100"/>
                    <w:sz w:val="28"/>
                    <w:szCs w:val="28"/>
                  </w:rPr>
                  <w:instrText xml:space="preserve"> PAGE </w:instrText>
                </w:r>
                <w:r>
                  <w:rPr/>
                  <w:fldChar w:fldCharType="separate"/>
                </w:r>
                <w:r>
                  <w:t>33</w:t>
                </w:r>
                <w:r>
                  <w:rPr/>
                  <w:fldChar w:fldCharType="end"/>
                </w:r>
              </w:p>
            </w:txbxContent>
          </v:textbox>
        </v:shape>
      </w:pict>
    </w:r>
  </w:p>
</w:ftr>
</file>

<file path=word/footer1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>
  <w:p>
    <w:pPr>
      <w:pStyle w:val="style0"/>
      <w:spacing w:before="0" w:after="0" w:lineRule="exact" w:line="200"/>
      <w:jc w:val="left"/>
      <w:rPr>
        <w:sz w:val="20"/>
        <w:szCs w:val="20"/>
      </w:rPr>
    </w:pPr>
    <w:r>
      <w:rPr/>
      <w:pict>
        <v:group id="3091" filled="f" stroked="f" style="position:absolute;margin-left:62.32pt;margin-top:733.63pt;width:473.06pt;height:.1pt;z-index:-2147483631;mso-position-horizontal-relative:page;mso-position-vertical-relative:page;mso-width-relative:page;mso-height-relative:page;mso-wrap-distance-left:0.0pt;mso-wrap-distance-right:0.0pt;visibility:visible;" coordsize="9461,2" coordorigin="1246,14673">
          <v:shape id="3092" coordsize="9461,0" coordorigin="1246,14673" path="m1246,14673l10708,14673e" filled="f" style="position:absolute;left:1246.0;top:14673.0;width:9461.0;height:2.0;z-index:437;mso-position-horizontal-relative:text;mso-position-vertical-relative:text;mso-width-relative:page;mso-height-relative:page;visibility:visible;">
            <v:stroke color="#cccccc" weight="1.0pt"/>
            <v:fill/>
            <v:path arrowok="t"/>
          </v:shape>
          <v:fill/>
        </v:group>
      </w:pict>
    </w: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3093" type="#_x0000_t202" filled="f" stroked="f" style="position:absolute;margin-left:288.67pt;margin-top:787.57pt;width:18.23pt;height:16.0pt;z-index:-2147483630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.0pt,.0pt,.0pt,.0pt">
            <w:txbxContent>
              <w:p>
                <w:pPr>
                  <w:pStyle w:val="style0"/>
                  <w:spacing w:before="0" w:after="0" w:lineRule="exact" w:line="294"/>
                  <w:ind w:left="45" w:right="-42"/>
                  <w:jc w:val="left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 w:cs="Times New Roman" w:eastAsia="Times New Roman" w:hAnsi="Times New Roman"/>
                    <w:b/>
                    <w:bCs/>
                    <w:color w:val="cccccc"/>
                    <w:spacing w:val="0"/>
                    <w:w w:val="100"/>
                    <w:sz w:val="28"/>
                    <w:szCs w:val="28"/>
                  </w:rPr>
                  <w:instrText xml:space="preserve"> PAGE </w:instrText>
                </w:r>
                <w:r>
                  <w:rPr/>
                  <w:fldChar w:fldCharType="separate"/>
                </w:r>
                <w:r>
                  <w:t>35</w:t>
                </w:r>
                <w:r>
                  <w:rPr/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>
  <w:p>
    <w:pPr>
      <w:pStyle w:val="style0"/>
      <w:spacing w:before="0" w:after="0" w:lineRule="exact" w:line="200"/>
      <w:jc w:val="left"/>
      <w:rPr>
        <w:sz w:val="20"/>
        <w:szCs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3075" type="#_x0000_t202" filled="f" stroked="f" style="position:absolute;margin-left:292.82pt;margin-top:753.96pt;width:9.78pt;height:16.0pt;z-index:-2147483644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.0pt,.0pt,.0pt,.0pt">
            <w:txbxContent>
              <w:p>
                <w:pPr>
                  <w:pStyle w:val="style0"/>
                  <w:spacing w:before="0" w:after="0" w:lineRule="exact" w:line="294"/>
                  <w:ind w:left="20" w:right="-62"/>
                  <w:jc w:val="left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>
                  <w:rPr>
                    <w:rFonts w:ascii="Times New Roman" w:cs="Times New Roman" w:eastAsia="Times New Roman" w:hAnsi="Times New Roman"/>
                    <w:b/>
                    <w:bCs/>
                    <w:color w:val="231f20"/>
                    <w:spacing w:val="0"/>
                    <w:w w:val="100"/>
                    <w:sz w:val="28"/>
                    <w:szCs w:val="28"/>
                  </w:rPr>
                  <w:t>ii</w:t>
                </w:r>
              </w:p>
            </w:txbxContent>
          </v:textbox>
        </v:shape>
      </w:pict>
    </w:r>
  </w:p>
</w:ftr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>
  <w:p>
    <w:pPr>
      <w:pStyle w:val="style0"/>
      <w:spacing w:before="0" w:after="0" w:lineRule="exact" w:line="200"/>
      <w:jc w:val="left"/>
      <w:rPr>
        <w:sz w:val="20"/>
        <w:szCs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3076" type="#_x0000_t202" filled="f" stroked="f" style="position:absolute;margin-left:290.88pt;margin-top:753.96pt;width:13.68pt;height:16.0pt;z-index:-2147483643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.0pt,.0pt,.0pt,.0pt">
            <w:txbxContent>
              <w:p>
                <w:pPr>
                  <w:pStyle w:val="style0"/>
                  <w:spacing w:before="0" w:after="0" w:lineRule="exact" w:line="294"/>
                  <w:ind w:left="20" w:right="-62"/>
                  <w:jc w:val="left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>
                  <w:rPr>
                    <w:rFonts w:ascii="Times New Roman" w:cs="Times New Roman" w:eastAsia="Times New Roman" w:hAnsi="Times New Roman"/>
                    <w:b/>
                    <w:bCs/>
                    <w:spacing w:val="0"/>
                    <w:w w:val="100"/>
                    <w:sz w:val="28"/>
                    <w:szCs w:val="28"/>
                  </w:rPr>
                  <w:t>iii</w:t>
                </w:r>
              </w:p>
            </w:txbxContent>
          </v:textbox>
        </v:shape>
      </w:pict>
    </w: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>
  <w:p>
    <w:pPr>
      <w:pStyle w:val="style0"/>
      <w:spacing w:before="0" w:after="0" w:lineRule="exact" w:line="41"/>
      <w:jc w:val="left"/>
      <w:rPr>
        <w:sz w:val="4"/>
        <w:szCs w:val="4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3077" type="#_x0000_t202" filled="f" stroked="f" style="position:absolute;margin-left:288.81pt;margin-top:753.76pt;width:18.24pt;height:16.19pt;z-index:-2147483642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.0pt,.0pt,.0pt,.0pt">
            <w:txbxContent>
              <w:p>
                <w:pPr>
                  <w:pStyle w:val="style0"/>
                  <w:spacing w:before="0" w:after="0" w:lineRule="exact" w:line="296"/>
                  <w:ind w:left="42" w:right="-20"/>
                  <w:jc w:val="left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 w:cs="Times New Roman" w:eastAsia="Times New Roman" w:hAnsi="Times New Roman"/>
                    <w:b/>
                    <w:bCs/>
                    <w:spacing w:val="0"/>
                    <w:w w:val="100"/>
                    <w:sz w:val="28"/>
                    <w:szCs w:val="28"/>
                  </w:rPr>
                  <w:instrText xml:space="preserve"> PAGE </w:instrText>
                </w:r>
                <w:r>
                  <w:rPr/>
                  <w:fldChar w:fldCharType="separate"/>
                </w:r>
                <w:r>
                  <w:t>10</w:t>
                </w:r>
                <w:r>
                  <w:rPr/>
                  <w:fldChar w:fldCharType="end"/>
                </w:r>
              </w:p>
            </w:txbxContent>
          </v:textbox>
        </v:shape>
      </w:pict>
    </w:r>
  </w:p>
</w:ftr>
</file>

<file path=word/footer5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>
  <w:p>
    <w:pPr>
      <w:pStyle w:val="style0"/>
      <w:spacing w:before="0" w:after="0" w:lineRule="exact" w:line="0"/>
      <w:jc w:val="left"/>
      <w:rPr>
        <w:sz w:val="4"/>
        <w:szCs w:val="4"/>
      </w:rPr>
    </w:pPr>
  </w:p>
</w:ftr>
</file>

<file path=word/footer6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>
  <w:p>
    <w:pPr>
      <w:pStyle w:val="style0"/>
      <w:spacing w:before="0" w:after="0" w:lineRule="exact" w:line="200"/>
      <w:jc w:val="left"/>
      <w:rPr>
        <w:sz w:val="20"/>
        <w:szCs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3078" type="#_x0000_t202" filled="f" stroked="f" style="position:absolute;margin-left:288.67pt;margin-top:787.57pt;width:18.23pt;height:16.0pt;z-index:-2147483641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.0pt,.0pt,.0pt,.0pt">
            <w:txbxContent>
              <w:p>
                <w:pPr>
                  <w:pStyle w:val="style0"/>
                  <w:spacing w:before="0" w:after="0" w:lineRule="exact" w:line="294"/>
                  <w:ind w:left="45" w:right="-42"/>
                  <w:jc w:val="left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 w:cs="Times New Roman" w:eastAsia="Times New Roman" w:hAnsi="Times New Roman"/>
                    <w:b/>
                    <w:bCs/>
                    <w:color w:val="cccccc"/>
                    <w:spacing w:val="0"/>
                    <w:w w:val="100"/>
                    <w:sz w:val="28"/>
                    <w:szCs w:val="28"/>
                  </w:rPr>
                  <w:instrText xml:space="preserve"> PAGE </w:instrText>
                </w:r>
                <w:r>
                  <w:rPr/>
                  <w:fldChar w:fldCharType="separate"/>
                </w:r>
                <w:r>
                  <w:t>19</w:t>
                </w:r>
                <w:r>
                  <w:rPr/>
                  <w:fldChar w:fldCharType="end"/>
                </w:r>
              </w:p>
            </w:txbxContent>
          </v:textbox>
        </v:shape>
      </w:pict>
    </w:r>
  </w:p>
</w:ftr>
</file>

<file path=word/footer7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>
  <w:p>
    <w:pPr>
      <w:pStyle w:val="style0"/>
      <w:spacing w:before="0" w:after="0" w:lineRule="exact" w:line="200"/>
      <w:jc w:val="left"/>
      <w:rPr>
        <w:sz w:val="20"/>
        <w:szCs w:val="20"/>
      </w:rPr>
    </w:pPr>
    <w:r>
      <w:rPr/>
      <w:pict>
        <v:group id="3079" filled="f" stroked="f" style="position:absolute;margin-left:62.32pt;margin-top:733.63pt;width:473.06pt;height:.1pt;z-index:-2147483640;mso-position-horizontal-relative:page;mso-position-vertical-relative:page;mso-width-relative:page;mso-height-relative:page;mso-wrap-distance-left:0.0pt;mso-wrap-distance-right:0.0pt;visibility:visible;" coordsize="9461,2" coordorigin="1246,14673">
          <v:shape id="3080" coordsize="9461,0" coordorigin="1246,14673" path="m1246,14673l10708,14673e" filled="f" style="position:absolute;left:1246.0;top:14673.0;width:9461.0;height:2.0;z-index:167;mso-position-horizontal-relative:text;mso-position-vertical-relative:text;mso-width-relative:page;mso-height-relative:page;visibility:visible;">
            <v:stroke color="#cccccc" weight="1.0pt"/>
            <v:fill/>
            <v:path arrowok="t"/>
          </v:shape>
          <v:fill/>
        </v:group>
      </w:pict>
    </w: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3081" type="#_x0000_t202" filled="f" stroked="f" style="position:absolute;margin-left:288.67pt;margin-top:787.57pt;width:18.5pt;height:16.0pt;z-index:-2147483639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.0pt,.0pt,.0pt,.0pt">
            <w:txbxContent>
              <w:p>
                <w:pPr>
                  <w:pStyle w:val="style0"/>
                  <w:spacing w:before="0" w:after="0" w:lineRule="exact" w:line="294"/>
                  <w:ind w:left="50" w:right="-42"/>
                  <w:jc w:val="left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 w:cs="Times New Roman" w:eastAsia="Times New Roman" w:hAnsi="Times New Roman"/>
                    <w:b/>
                    <w:bCs/>
                    <w:color w:val="cccccc"/>
                    <w:spacing w:val="0"/>
                    <w:w w:val="100"/>
                    <w:sz w:val="28"/>
                    <w:szCs w:val="28"/>
                  </w:rPr>
                  <w:instrText xml:space="preserve"> PAGE </w:instrText>
                </w:r>
                <w:r>
                  <w:rPr/>
                  <w:fldChar w:fldCharType="separate"/>
                </w:r>
                <w:r>
                  <w:t>21</w:t>
                </w:r>
                <w:r>
                  <w:rPr/>
                  <w:fldChar w:fldCharType="end"/>
                </w:r>
              </w:p>
            </w:txbxContent>
          </v:textbox>
        </v:shape>
      </w:pict>
    </w:r>
  </w:p>
</w:ftr>
</file>

<file path=word/footer8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>
  <w:p>
    <w:pPr>
      <w:pStyle w:val="style0"/>
      <w:spacing w:before="0" w:after="0" w:lineRule="exact" w:line="200"/>
      <w:jc w:val="left"/>
      <w:rPr>
        <w:sz w:val="20"/>
        <w:szCs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3082" type="#_x0000_t202" filled="f" stroked="f" style="position:absolute;margin-left:288.67pt;margin-top:787.57pt;width:18.37pt;height:16.0pt;z-index:-2147483638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.0pt,.0pt,.0pt,.0pt">
            <w:txbxContent>
              <w:p>
                <w:pPr>
                  <w:pStyle w:val="style0"/>
                  <w:spacing w:before="0" w:after="0" w:lineRule="exact" w:line="294"/>
                  <w:ind w:left="47" w:right="-42"/>
                  <w:jc w:val="left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 w:cs="Times New Roman" w:eastAsia="Times New Roman" w:hAnsi="Times New Roman"/>
                    <w:b/>
                    <w:bCs/>
                    <w:spacing w:val="0"/>
                    <w:w w:val="100"/>
                    <w:sz w:val="28"/>
                    <w:szCs w:val="28"/>
                  </w:rPr>
                  <w:instrText xml:space="preserve"> PAGE </w:instrText>
                </w:r>
                <w:r>
                  <w:rPr/>
                  <w:fldChar w:fldCharType="separate"/>
                </w:r>
                <w:r>
                  <w:t>23</w:t>
                </w:r>
                <w:r>
                  <w:rPr/>
                  <w:fldChar w:fldCharType="end"/>
                </w:r>
              </w:p>
            </w:txbxContent>
          </v:textbox>
        </v:shape>
      </w:pict>
    </w:r>
  </w:p>
</w:ftr>
</file>

<file path=word/footer9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>
  <w:p>
    <w:pPr>
      <w:pStyle w:val="style0"/>
      <w:spacing w:before="0" w:after="0" w:lineRule="exact" w:line="200"/>
      <w:jc w:val="left"/>
      <w:rPr>
        <w:sz w:val="20"/>
        <w:szCs w:val="20"/>
      </w:rPr>
    </w:pPr>
    <w:r>
      <w:rPr/>
      <w:pict>
        <v:group id="3083" filled="f" stroked="f" style="position:absolute;margin-left:62.32pt;margin-top:733.63pt;width:473.06pt;height:.1pt;z-index:-2147483637;mso-position-horizontal-relative:page;mso-position-vertical-relative:page;mso-width-relative:page;mso-height-relative:page;mso-wrap-distance-left:0.0pt;mso-wrap-distance-right:0.0pt;visibility:visible;" coordsize="9461,2" coordorigin="1246,14673">
          <v:shape id="3084" coordsize="9461,0" coordorigin="1246,14673" path="m1246,14673l10708,14673e" filled="f" style="position:absolute;left:1246.0;top:14673.0;width:9461.0;height:2.0;z-index:249;mso-position-horizontal-relative:text;mso-position-vertical-relative:text;mso-width-relative:page;mso-height-relative:page;visibility:visible;">
            <v:stroke color="#cccccc" weight="1.0pt"/>
            <v:fill/>
            <v:path arrowok="t"/>
          </v:shape>
          <v:fill/>
        </v:group>
      </w:pict>
    </w: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3085" type="#_x0000_t202" filled="f" stroked="f" style="position:absolute;margin-left:288.67pt;margin-top:787.57pt;width:18.14pt;height:16.0pt;z-index:-2147483636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.0pt,.0pt,.0pt,.0pt">
            <w:txbxContent>
              <w:p>
                <w:pPr>
                  <w:pStyle w:val="style0"/>
                  <w:spacing w:before="0" w:after="0" w:lineRule="exact" w:line="294"/>
                  <w:ind w:left="40" w:right="-20"/>
                  <w:jc w:val="left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 w:cs="Times New Roman" w:eastAsia="Times New Roman" w:hAnsi="Times New Roman"/>
                    <w:b/>
                    <w:bCs/>
                    <w:color w:val="cccccc"/>
                    <w:spacing w:val="0"/>
                    <w:w w:val="100"/>
                    <w:sz w:val="28"/>
                    <w:szCs w:val="28"/>
                  </w:rPr>
                  <w:instrText xml:space="preserve"> PAGE </w:instrText>
                </w:r>
                <w:r>
                  <w:rPr/>
                  <w:fldChar w:fldCharType="separate"/>
                </w:r>
                <w:r>
                  <w:t>26</w:t>
                </w:r>
                <w:r>
                  <w:rPr/>
                  <w:fldChar w:fldCharType="end"/>
                </w:r>
              </w:p>
            </w:txbxContent>
          </v:textbox>
        </v:shape>
      </w:pic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bidi="ar-SA" w:eastAsia="en-US"/>
      </w:rPr>
    </w:rPrDefault>
    <w:pPrDefault>
      <w:pPr>
        <w:widowControl w:val="false"/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W w:w="0" w:type="auto"/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footer" Target="footer7.xml"/><Relationship Id="rId22" Type="http://schemas.openxmlformats.org/officeDocument/2006/relationships/image" Target="media/image13.png"/><Relationship Id="rId21" Type="http://schemas.openxmlformats.org/officeDocument/2006/relationships/footer" Target="footer8.xml"/><Relationship Id="rId24" Type="http://schemas.openxmlformats.org/officeDocument/2006/relationships/footer" Target="footer9.xml"/><Relationship Id="rId23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9" Type="http://schemas.openxmlformats.org/officeDocument/2006/relationships/image" Target="media/image4.png"/><Relationship Id="rId26" Type="http://schemas.openxmlformats.org/officeDocument/2006/relationships/image" Target="media/image15.png"/><Relationship Id="rId25" Type="http://schemas.openxmlformats.org/officeDocument/2006/relationships/footer" Target="footer10.xml"/><Relationship Id="rId28" Type="http://schemas.openxmlformats.org/officeDocument/2006/relationships/footer" Target="footer12.xml"/><Relationship Id="rId27" Type="http://schemas.openxmlformats.org/officeDocument/2006/relationships/footer" Target="footer11.xml"/><Relationship Id="rId5" Type="http://schemas.openxmlformats.org/officeDocument/2006/relationships/footer" Target="footer2.xml"/><Relationship Id="rId6" Type="http://schemas.openxmlformats.org/officeDocument/2006/relationships/footer" Target="footer3.xml"/><Relationship Id="rId29" Type="http://schemas.openxmlformats.org/officeDocument/2006/relationships/image" Target="media/image16.png"/><Relationship Id="rId7" Type="http://schemas.openxmlformats.org/officeDocument/2006/relationships/footer" Target="footer4.xml"/><Relationship Id="rId8" Type="http://schemas.openxmlformats.org/officeDocument/2006/relationships/image" Target="media/image3.png"/><Relationship Id="rId31" Type="http://schemas.openxmlformats.org/officeDocument/2006/relationships/styles" Target="styles.xml"/><Relationship Id="rId30" Type="http://schemas.openxmlformats.org/officeDocument/2006/relationships/footer" Target="footer13.xml"/><Relationship Id="rId11" Type="http://schemas.openxmlformats.org/officeDocument/2006/relationships/image" Target="media/image6.png"/><Relationship Id="rId33" Type="http://schemas.openxmlformats.org/officeDocument/2006/relationships/settings" Target="settings.xml"/><Relationship Id="rId10" Type="http://schemas.openxmlformats.org/officeDocument/2006/relationships/image" Target="media/image5.png"/><Relationship Id="rId32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34" Type="http://schemas.openxmlformats.org/officeDocument/2006/relationships/theme" Target="theme/theme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9" Type="http://schemas.openxmlformats.org/officeDocument/2006/relationships/footer" Target="footer6.xml"/><Relationship Id="rId18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Words>3751</Words>
  <Characters>18591</Characters>
  <Application>Kingsoft Office Writer</Application>
  <DocSecurity>0</DocSecurity>
  <Paragraphs>761</Paragraphs>
  <ScaleCrop>false</ScaleCrop>
  <LinksUpToDate>false</LinksUpToDate>
  <CharactersWithSpaces>21959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2022-02-20T17:48:28Z</dcterms:created>
  <dc:creator>ADEDOKUN BUKUNMI</dc:creator>
  <dcterms:modified xsi:type="dcterms:W3CDTF">2022-02-25T21:05:54Z</dcterms:modified>
  <dc:title>Strength of Material pdf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2022-02-20T00:00:00Z</vt:filetime>
  </property>
  <property fmtid="{D5CDD505-2E9C-101B-9397-08002B2CF9AE}" pid="3" name="LastSaved">
    <vt:filetime>2022-02-20T00:00:00Z</vt:filetime>
  </property>
</Properties>
</file>