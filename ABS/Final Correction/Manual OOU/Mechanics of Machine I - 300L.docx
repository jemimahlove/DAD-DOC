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mc:Ignorable="w14 wp14">
  <w:body>
    <w:p>
      <w:pPr>
        <w:pStyle w:val="style0"/>
        <w:spacing w:before="16" w:after="0" w:lineRule="exact" w:line="614"/>
        <w:ind w:left="684" w:right="-20"/>
        <w:jc w:val="left"/>
        <w:rPr>
          <w:rFonts w:ascii="Futura Md BT" w:cs="Futura Md BT" w:eastAsia="Futura Md BT" w:hAnsi="Futura Md BT"/>
          <w:sz w:val="52"/>
          <w:szCs w:val="52"/>
        </w:rPr>
      </w:pP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position w:val="0"/>
          <w:sz w:val="52"/>
          <w:szCs w:val="52"/>
        </w:rPr>
        <w:t>OLABISI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position w:val="0"/>
          <w:sz w:val="52"/>
          <w:szCs w:val="52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position w:val="0"/>
          <w:sz w:val="52"/>
          <w:szCs w:val="52"/>
        </w:rPr>
        <w:t>ONABANJO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position w:val="0"/>
          <w:sz w:val="52"/>
          <w:szCs w:val="52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position w:val="0"/>
          <w:sz w:val="52"/>
          <w:szCs w:val="52"/>
        </w:rPr>
        <w:t>UNIVERSITY</w:t>
      </w:r>
    </w:p>
    <w:p>
      <w:pPr>
        <w:pStyle w:val="style0"/>
        <w:spacing w:before="0" w:after="0" w:lineRule="exact" w:line="239"/>
        <w:ind w:left="2591" w:right="1544"/>
        <w:jc w:val="center"/>
        <w:rPr>
          <w:rFonts w:ascii="Futura Md BT" w:cs="Futura Md BT" w:eastAsia="Futura Md BT" w:hAnsi="Futura Md BT"/>
          <w:sz w:val="24"/>
          <w:szCs w:val="24"/>
        </w:rPr>
      </w:pPr>
      <w:r>
        <w:rPr>
          <w:rFonts w:ascii="Futura Md BT" w:cs="Futura Md BT" w:eastAsia="Futura Md BT" w:hAnsi="Futura Md BT"/>
          <w:color w:val="231f20"/>
          <w:spacing w:val="0"/>
          <w:w w:val="100"/>
          <w:position w:val="1"/>
          <w:sz w:val="24"/>
          <w:szCs w:val="24"/>
        </w:rPr>
        <w:t>College</w:t>
      </w:r>
      <w:r>
        <w:rPr>
          <w:rFonts w:ascii="Futura Md BT" w:cs="Futura Md BT" w:eastAsia="Futura Md BT" w:hAnsi="Futura Md BT"/>
          <w:color w:val="231f20"/>
          <w:spacing w:val="0"/>
          <w:w w:val="100"/>
          <w:position w:val="1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color w:val="231f20"/>
          <w:spacing w:val="0"/>
          <w:w w:val="100"/>
          <w:position w:val="1"/>
          <w:sz w:val="24"/>
          <w:szCs w:val="24"/>
        </w:rPr>
        <w:t>of</w:t>
      </w:r>
      <w:r>
        <w:rPr>
          <w:rFonts w:ascii="Futura Md BT" w:cs="Futura Md BT" w:eastAsia="Futura Md BT" w:hAnsi="Futura Md BT"/>
          <w:color w:val="231f20"/>
          <w:spacing w:val="0"/>
          <w:w w:val="100"/>
          <w:position w:val="1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color w:val="231f20"/>
          <w:spacing w:val="0"/>
          <w:w w:val="100"/>
          <w:position w:val="1"/>
          <w:sz w:val="24"/>
          <w:szCs w:val="24"/>
        </w:rPr>
        <w:t>Engineering</w:t>
      </w:r>
      <w:r>
        <w:rPr>
          <w:rFonts w:ascii="Futura Md BT" w:cs="Futura Md BT" w:eastAsia="Futura Md BT" w:hAnsi="Futura Md BT"/>
          <w:color w:val="231f20"/>
          <w:spacing w:val="0"/>
          <w:w w:val="100"/>
          <w:position w:val="1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color w:val="231f20"/>
          <w:spacing w:val="0"/>
          <w:w w:val="100"/>
          <w:position w:val="1"/>
          <w:sz w:val="24"/>
          <w:szCs w:val="24"/>
        </w:rPr>
        <w:t>&amp;</w:t>
      </w:r>
      <w:r>
        <w:rPr>
          <w:rFonts w:ascii="Futura Md BT" w:cs="Futura Md BT" w:eastAsia="Futura Md BT" w:hAnsi="Futura Md BT"/>
          <w:color w:val="231f20"/>
          <w:spacing w:val="0"/>
          <w:w w:val="100"/>
          <w:position w:val="1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color w:val="231f20"/>
          <w:spacing w:val="0"/>
          <w:w w:val="100"/>
          <w:position w:val="1"/>
          <w:sz w:val="24"/>
          <w:szCs w:val="24"/>
        </w:rPr>
        <w:t>Environmental</w:t>
      </w:r>
      <w:r>
        <w:rPr>
          <w:rFonts w:ascii="Futura Md BT" w:cs="Futura Md BT" w:eastAsia="Futura Md BT" w:hAnsi="Futura Md BT"/>
          <w:color w:val="231f20"/>
          <w:spacing w:val="0"/>
          <w:w w:val="100"/>
          <w:position w:val="1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color w:val="231f20"/>
          <w:spacing w:val="0"/>
          <w:w w:val="100"/>
          <w:position w:val="1"/>
          <w:sz w:val="24"/>
          <w:szCs w:val="24"/>
        </w:rPr>
        <w:t>Studies</w:t>
      </w:r>
    </w:p>
    <w:p>
      <w:pPr>
        <w:pStyle w:val="style0"/>
        <w:spacing w:before="72" w:after="0" w:lineRule="auto" w:line="240"/>
        <w:ind w:left="3997" w:right="2950"/>
        <w:jc w:val="center"/>
        <w:rPr>
          <w:rFonts w:ascii="Futura Md BT" w:cs="Futura Md BT" w:eastAsia="Futura Md BT" w:hAnsi="Futura Md BT"/>
          <w:sz w:val="24"/>
          <w:szCs w:val="24"/>
        </w:rPr>
      </w:pPr>
      <w:r>
        <w:rPr>
          <w:rFonts w:ascii="Futura Md BT" w:cs="Futura Md BT" w:eastAsia="Futura Md BT" w:hAnsi="Futura Md BT"/>
          <w:color w:val="231f20"/>
          <w:spacing w:val="0"/>
          <w:w w:val="100"/>
          <w:sz w:val="24"/>
          <w:szCs w:val="24"/>
        </w:rPr>
        <w:t>Faculty</w:t>
      </w:r>
      <w:r>
        <w:rPr>
          <w:rFonts w:ascii="Futura Md BT" w:cs="Futura Md BT" w:eastAsia="Futura Md BT" w:hAnsi="Futura Md BT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color w:val="231f20"/>
          <w:spacing w:val="0"/>
          <w:w w:val="100"/>
          <w:sz w:val="24"/>
          <w:szCs w:val="24"/>
        </w:rPr>
        <w:t>of</w:t>
      </w:r>
      <w:r>
        <w:rPr>
          <w:rFonts w:ascii="Futura Md BT" w:cs="Futura Md BT" w:eastAsia="Futura Md BT" w:hAnsi="Futura Md BT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color w:val="231f20"/>
          <w:spacing w:val="0"/>
          <w:w w:val="100"/>
          <w:sz w:val="24"/>
          <w:szCs w:val="24"/>
        </w:rPr>
        <w:t>Engineering</w:t>
      </w:r>
    </w:p>
    <w:p>
      <w:pPr>
        <w:pStyle w:val="style0"/>
        <w:spacing w:before="72" w:after="0" w:lineRule="auto" w:line="240"/>
        <w:ind w:left="4308" w:right="3260"/>
        <w:jc w:val="center"/>
        <w:rPr>
          <w:rFonts w:ascii="Futura Md BT" w:cs="Futura Md BT" w:eastAsia="Futura Md BT" w:hAnsi="Futura Md BT"/>
          <w:sz w:val="24"/>
          <w:szCs w:val="24"/>
        </w:rPr>
      </w:pPr>
      <w:r>
        <w:rPr>
          <w:rFonts w:ascii="Futura Md BT" w:cs="Futura Md BT" w:eastAsia="Futura Md BT" w:hAnsi="Futura Md BT"/>
          <w:color w:val="231f20"/>
          <w:spacing w:val="0"/>
          <w:w w:val="100"/>
          <w:sz w:val="24"/>
          <w:szCs w:val="24"/>
        </w:rPr>
        <w:t>Ibogun</w:t>
      </w:r>
      <w:r>
        <w:rPr>
          <w:rFonts w:ascii="Futura Md BT" w:cs="Futura Md BT" w:eastAsia="Futura Md BT" w:hAnsi="Futura Md BT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color w:val="231f20"/>
          <w:spacing w:val="0"/>
          <w:w w:val="100"/>
          <w:sz w:val="24"/>
          <w:szCs w:val="24"/>
        </w:rPr>
        <w:t>Campus.</w:t>
      </w:r>
    </w:p>
    <w:p>
      <w:pPr>
        <w:pStyle w:val="style0"/>
        <w:spacing w:before="14" w:after="0" w:lineRule="exact" w:line="280"/>
        <w:jc w:val="left"/>
        <w:rPr>
          <w:sz w:val="28"/>
          <w:szCs w:val="28"/>
        </w:rPr>
      </w:pPr>
    </w:p>
    <w:p>
      <w:pPr>
        <w:pStyle w:val="style0"/>
        <w:spacing w:before="0" w:after="0" w:lineRule="exact" w:line="464"/>
        <w:ind w:left="715" w:right="-20"/>
        <w:jc w:val="left"/>
        <w:rPr>
          <w:rFonts w:ascii="Futura Md BT" w:cs="Futura Md BT" w:eastAsia="Futura Md BT" w:hAnsi="Futura Md BT"/>
          <w:sz w:val="40"/>
          <w:szCs w:val="40"/>
        </w:rPr>
      </w:pP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position w:val="0"/>
          <w:sz w:val="40"/>
          <w:szCs w:val="40"/>
        </w:rPr>
        <w:t>MECHANICAL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position w:val="0"/>
          <w:sz w:val="40"/>
          <w:szCs w:val="40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position w:val="0"/>
          <w:sz w:val="40"/>
          <w:szCs w:val="40"/>
        </w:rPr>
        <w:t>ENGINEERING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position w:val="0"/>
          <w:sz w:val="40"/>
          <w:szCs w:val="40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position w:val="0"/>
          <w:sz w:val="40"/>
          <w:szCs w:val="40"/>
        </w:rPr>
        <w:t>DE</w:t>
      </w:r>
      <w:r>
        <w:rPr>
          <w:rFonts w:ascii="Futura Md BT" w:cs="Futura Md BT" w:eastAsia="Futura Md BT" w:hAnsi="Futura Md BT"/>
          <w:b/>
          <w:bCs/>
          <w:color w:val="231f20"/>
          <w:spacing w:val="-21"/>
          <w:w w:val="100"/>
          <w:position w:val="0"/>
          <w:sz w:val="40"/>
          <w:szCs w:val="40"/>
        </w:rPr>
        <w:t>P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position w:val="0"/>
          <w:sz w:val="40"/>
          <w:szCs w:val="40"/>
        </w:rPr>
        <w:t>ARTMENT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5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3184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2168656" cy="2171700"/>
            <wp:effectExtent l="0" t="0" r="0" b="0"/>
            <wp:docPr id="1026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68656" cy="2171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6160"/>
          <w:tab w:val="left" w:leader="none" w:pos="6640"/>
        </w:tabs>
        <w:spacing w:before="100" w:after="0" w:lineRule="exact" w:line="732"/>
        <w:ind w:left="2050" w:right="1687"/>
        <w:jc w:val="center"/>
        <w:rPr>
          <w:rFonts w:ascii="Futura Md BT" w:cs="Futura Md BT" w:eastAsia="Futura Md BT" w:hAnsi="Futura Md BT"/>
          <w:sz w:val="72"/>
          <w:szCs w:val="72"/>
        </w:rPr>
      </w:pP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72"/>
          <w:szCs w:val="72"/>
        </w:rPr>
        <w:t>MECHANICS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72"/>
          <w:szCs w:val="72"/>
        </w:rPr>
        <w:tab/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72"/>
          <w:szCs w:val="72"/>
        </w:rPr>
        <w:t>OF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72"/>
          <w:szCs w:val="72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72"/>
          <w:szCs w:val="72"/>
        </w:rPr>
        <w:t>M</w:t>
      </w:r>
      <w:r>
        <w:rPr>
          <w:rFonts w:ascii="Futura Md BT" w:cs="Futura Md BT" w:eastAsia="Futura Md BT" w:hAnsi="Futura Md BT"/>
          <w:b/>
          <w:bCs/>
          <w:color w:val="231f20"/>
          <w:spacing w:val="-13"/>
          <w:w w:val="100"/>
          <w:sz w:val="72"/>
          <w:szCs w:val="72"/>
        </w:rPr>
        <w:t>A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72"/>
          <w:szCs w:val="72"/>
        </w:rPr>
        <w:t>CHINES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72"/>
          <w:szCs w:val="72"/>
        </w:rPr>
        <w:tab/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72"/>
          <w:szCs w:val="72"/>
        </w:rPr>
        <w:t>I</w:t>
      </w:r>
    </w:p>
    <w:p>
      <w:pPr>
        <w:pStyle w:val="style0"/>
        <w:spacing w:before="82" w:after="0" w:lineRule="auto" w:line="240"/>
        <w:ind w:left="2753" w:right="2454"/>
        <w:jc w:val="center"/>
        <w:rPr>
          <w:rFonts w:ascii="Futura Md BT" w:cs="Futura Md BT" w:eastAsia="Futura Md BT" w:hAnsi="Futura Md BT"/>
          <w:sz w:val="36"/>
          <w:szCs w:val="36"/>
        </w:rPr>
      </w:pP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36"/>
          <w:szCs w:val="36"/>
        </w:rPr>
        <w:t>LABOR</w:t>
      </w:r>
      <w:r>
        <w:rPr>
          <w:rFonts w:ascii="Futura Md BT" w:cs="Futura Md BT" w:eastAsia="Futura Md BT" w:hAnsi="Futura Md BT"/>
          <w:b/>
          <w:bCs/>
          <w:color w:val="231f20"/>
          <w:spacing w:val="-14"/>
          <w:w w:val="100"/>
          <w:sz w:val="36"/>
          <w:szCs w:val="36"/>
        </w:rPr>
        <w:t>A</w:t>
      </w:r>
      <w:r>
        <w:rPr>
          <w:rFonts w:ascii="Futura Md BT" w:cs="Futura Md BT" w:eastAsia="Futura Md BT" w:hAnsi="Futura Md BT"/>
          <w:b/>
          <w:bCs/>
          <w:color w:val="231f20"/>
          <w:spacing w:val="-6"/>
          <w:w w:val="100"/>
          <w:sz w:val="36"/>
          <w:szCs w:val="36"/>
        </w:rPr>
        <w:t>T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36"/>
          <w:szCs w:val="36"/>
        </w:rPr>
        <w:t>ORY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36"/>
          <w:szCs w:val="36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36"/>
          <w:szCs w:val="36"/>
        </w:rPr>
        <w:t>MAN</w:t>
      </w:r>
      <w:r>
        <w:rPr>
          <w:rFonts w:ascii="Futura Md BT" w:cs="Futura Md BT" w:eastAsia="Futura Md BT" w:hAnsi="Futura Md BT"/>
          <w:b/>
          <w:bCs/>
          <w:color w:val="231f20"/>
          <w:spacing w:val="-6"/>
          <w:w w:val="100"/>
          <w:sz w:val="36"/>
          <w:szCs w:val="36"/>
        </w:rPr>
        <w:t>U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36"/>
          <w:szCs w:val="36"/>
        </w:rPr>
        <w:t>AL</w:t>
      </w:r>
    </w:p>
    <w:p>
      <w:pPr>
        <w:pStyle w:val="style0"/>
        <w:spacing w:before="0" w:after="0" w:lineRule="exact" w:line="481"/>
        <w:ind w:left="3709" w:right="3408"/>
        <w:jc w:val="center"/>
        <w:rPr>
          <w:rFonts w:ascii="Futura Md BT" w:cs="Futura Md BT" w:eastAsia="Futura Md BT" w:hAnsi="Futura Md BT"/>
          <w:sz w:val="44"/>
          <w:szCs w:val="44"/>
        </w:rPr>
      </w:pP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position w:val="0"/>
          <w:sz w:val="44"/>
          <w:szCs w:val="44"/>
        </w:rPr>
        <w:t>300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position w:val="0"/>
          <w:sz w:val="44"/>
          <w:szCs w:val="4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position w:val="0"/>
          <w:sz w:val="44"/>
          <w:szCs w:val="44"/>
        </w:rPr>
        <w:t>LEVEL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" w:after="0" w:lineRule="exact" w:line="260"/>
        <w:jc w:val="left"/>
        <w:rPr>
          <w:sz w:val="26"/>
          <w:szCs w:val="26"/>
        </w:rPr>
      </w:pPr>
    </w:p>
    <w:p>
      <w:pPr>
        <w:pStyle w:val="style0"/>
        <w:spacing w:before="21" w:after="0" w:lineRule="auto" w:line="516"/>
        <w:ind w:left="104" w:right="331"/>
        <w:jc w:val="both"/>
        <w:rPr>
          <w:rFonts w:ascii="Futura Md BT" w:cs="Futura Md BT" w:eastAsia="Futura Md BT" w:hAnsi="Futura Md BT"/>
          <w:sz w:val="24"/>
          <w:szCs w:val="24"/>
        </w:rPr>
      </w:pPr>
      <w:r>
        <w:rPr/>
        <w:pict>
          <v:group id="1027" filled="f" stroked="f" style="position:absolute;margin-left:294.11pt;margin-top:212.19pt;width:2.78pt;height:9.49pt;z-index:-2147483645;mso-position-horizontal-relative:page;mso-position-vertical-relative:text;mso-width-relative:page;mso-height-relative:page;mso-wrap-distance-left:0.0pt;mso-wrap-distance-right:0.0pt;visibility:visible;" coordsize="56,190" coordorigin="5882,4244">
            <v:shape id="1028" coordsize="56,190" coordorigin="5882,4244" path="m5923,4244l5911,4244,5906,4246,5898,4254,5896,4259,5896,4271,5898,4276,5906,4284,5911,4286,5922,4286,5927,4284,5936,4276,5938,4271,5938,4259,5936,4254,5928,4246,5923,4244xe" fillcolor="#231f20" stroked="f" style="position:absolute;left:5882.0;top:4244.0;width:56.0;height:190.0;z-index:3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29" coordsize="56,190" coordorigin="5882,4244" path="m5936,4306l5882,4306,5882,4311,5888,4311,5892,4313,5896,4317,5898,4323,5898,4416,5882,4429,5882,4433,5951,4433,5951,4429,5945,4428,5941,4427,5937,4422,5936,4416,5936,4306xe" fillcolor="#231f20" stroked="f" style="position:absolute;left:5882.0;top:4244.0;width:56.0;height:190.0;z-index:4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NAMES…………………………………………………………………………………........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M</w:t>
      </w:r>
      <w:r>
        <w:rPr>
          <w:rFonts w:ascii="Futura Md BT" w:cs="Futura Md BT" w:eastAsia="Futura Md BT" w:hAnsi="Futura Md BT"/>
          <w:b/>
          <w:bCs/>
          <w:color w:val="231f20"/>
          <w:spacing w:val="-10"/>
          <w:w w:val="100"/>
          <w:sz w:val="24"/>
          <w:szCs w:val="24"/>
        </w:rPr>
        <w:t>A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TRIC.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N</w:t>
      </w:r>
      <w:r>
        <w:rPr>
          <w:rFonts w:ascii="Futura Md BT" w:cs="Futura Md BT" w:eastAsia="Futura Md BT" w:hAnsi="Futura Md BT"/>
          <w:b/>
          <w:bCs/>
          <w:color w:val="231f20"/>
          <w:spacing w:val="-10"/>
          <w:w w:val="100"/>
          <w:sz w:val="24"/>
          <w:szCs w:val="24"/>
        </w:rPr>
        <w:t>O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.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:………………………………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    </w:t>
      </w:r>
      <w:r>
        <w:rPr>
          <w:rFonts w:ascii="Futura Md BT" w:cs="Futura Md BT" w:eastAsia="Futura Md BT" w:hAnsi="Futura Md BT"/>
          <w:b/>
          <w:bCs/>
          <w:color w:val="231f20"/>
          <w:spacing w:val="18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LEVE</w:t>
      </w:r>
      <w:r>
        <w:rPr>
          <w:rFonts w:ascii="Futura Md BT" w:cs="Futura Md BT" w:eastAsia="Futura Md BT" w:hAnsi="Futura Md BT"/>
          <w:b/>
          <w:bCs/>
          <w:color w:val="231f20"/>
          <w:spacing w:val="4"/>
          <w:w w:val="100"/>
          <w:sz w:val="24"/>
          <w:szCs w:val="24"/>
        </w:rPr>
        <w:t>L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: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………………………………..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DEP</w:t>
      </w:r>
      <w:r>
        <w:rPr>
          <w:rFonts w:ascii="Futura Md BT" w:cs="Futura Md BT" w:eastAsia="Futura Md BT" w:hAnsi="Futura Md BT"/>
          <w:b/>
          <w:bCs/>
          <w:color w:val="231f20"/>
          <w:spacing w:val="-31"/>
          <w:w w:val="100"/>
          <w:sz w:val="24"/>
          <w:szCs w:val="24"/>
        </w:rPr>
        <w:t>T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.: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………………………………………..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    </w:t>
      </w:r>
      <w:r>
        <w:rPr>
          <w:rFonts w:ascii="Futura Md BT" w:cs="Futura Md BT" w:eastAsia="Futura Md BT" w:hAnsi="Futura Md BT"/>
          <w:b/>
          <w:bCs/>
          <w:color w:val="231f20"/>
          <w:spacing w:val="33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GROUP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N</w:t>
      </w:r>
      <w:r>
        <w:rPr>
          <w:rFonts w:ascii="Futura Md BT" w:cs="Futura Md BT" w:eastAsia="Futura Md BT" w:hAnsi="Futura Md BT"/>
          <w:b/>
          <w:bCs/>
          <w:color w:val="231f20"/>
          <w:spacing w:val="4"/>
          <w:w w:val="100"/>
          <w:sz w:val="24"/>
          <w:szCs w:val="24"/>
        </w:rPr>
        <w:t>O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: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…………………………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COURS</w:t>
      </w:r>
      <w:r>
        <w:rPr>
          <w:rFonts w:ascii="Futura Md BT" w:cs="Futura Md BT" w:eastAsia="Futura Md BT" w:hAnsi="Futura Md BT"/>
          <w:b/>
          <w:bCs/>
          <w:color w:val="231f20"/>
          <w:spacing w:val="4"/>
          <w:w w:val="100"/>
          <w:sz w:val="24"/>
          <w:szCs w:val="24"/>
        </w:rPr>
        <w:t>E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:……………………………………..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    </w:t>
      </w:r>
      <w:r>
        <w:rPr>
          <w:rFonts w:ascii="Futura Md BT" w:cs="Futura Md BT" w:eastAsia="Futura Md BT" w:hAnsi="Futura Md BT"/>
          <w:b/>
          <w:bCs/>
          <w:color w:val="231f20"/>
          <w:spacing w:val="2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COD</w:t>
      </w:r>
      <w:r>
        <w:rPr>
          <w:rFonts w:ascii="Futura Md BT" w:cs="Futura Md BT" w:eastAsia="Futura Md BT" w:hAnsi="Futura Md BT"/>
          <w:b/>
          <w:bCs/>
          <w:color w:val="231f20"/>
          <w:spacing w:val="4"/>
          <w:w w:val="100"/>
          <w:sz w:val="24"/>
          <w:szCs w:val="24"/>
        </w:rPr>
        <w:t>E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: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………………………………...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-4"/>
          <w:w w:val="100"/>
          <w:sz w:val="24"/>
          <w:szCs w:val="24"/>
        </w:rPr>
        <w:t>D</w:t>
      </w:r>
      <w:r>
        <w:rPr>
          <w:rFonts w:ascii="Futura Md BT" w:cs="Futura Md BT" w:eastAsia="Futura Md BT" w:hAnsi="Futura Md BT"/>
          <w:b/>
          <w:bCs/>
          <w:color w:val="231f20"/>
          <w:spacing w:val="-10"/>
          <w:w w:val="100"/>
          <w:sz w:val="24"/>
          <w:szCs w:val="24"/>
        </w:rPr>
        <w:t>A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T</w:t>
      </w:r>
      <w:r>
        <w:rPr>
          <w:rFonts w:ascii="Futura Md BT" w:cs="Futura Md BT" w:eastAsia="Futura Md BT" w:hAnsi="Futura Md BT"/>
          <w:b/>
          <w:bCs/>
          <w:color w:val="231f20"/>
          <w:spacing w:val="4"/>
          <w:w w:val="100"/>
          <w:sz w:val="24"/>
          <w:szCs w:val="24"/>
        </w:rPr>
        <w:t>E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:…………………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SESSIO</w:t>
      </w:r>
      <w:r>
        <w:rPr>
          <w:rFonts w:ascii="Futura Md BT" w:cs="Futura Md BT" w:eastAsia="Futura Md BT" w:hAnsi="Futura Md BT"/>
          <w:b/>
          <w:bCs/>
          <w:color w:val="231f20"/>
          <w:spacing w:val="-7"/>
          <w:w w:val="100"/>
          <w:sz w:val="24"/>
          <w:szCs w:val="24"/>
        </w:rPr>
        <w:t>N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:…………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    </w:t>
      </w:r>
      <w:r>
        <w:rPr>
          <w:rFonts w:ascii="Futura Md BT" w:cs="Futura Md BT" w:eastAsia="Futura Md BT" w:hAnsi="Futura Md BT"/>
          <w:b/>
          <w:bCs/>
          <w:color w:val="231f20"/>
          <w:spacing w:val="49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SIGN</w:t>
      </w:r>
      <w:r>
        <w:rPr>
          <w:rFonts w:ascii="Futura Md BT" w:cs="Futura Md BT" w:eastAsia="Futura Md BT" w:hAnsi="Futura Md BT"/>
          <w:b/>
          <w:bCs/>
          <w:color w:val="231f20"/>
          <w:spacing w:val="-10"/>
          <w:w w:val="100"/>
          <w:sz w:val="24"/>
          <w:szCs w:val="24"/>
        </w:rPr>
        <w:t>A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TUR</w:t>
      </w:r>
      <w:r>
        <w:rPr>
          <w:rFonts w:ascii="Futura Md BT" w:cs="Futura Md BT" w:eastAsia="Futura Md BT" w:hAnsi="Futura Md BT"/>
          <w:b/>
          <w:bCs/>
          <w:color w:val="231f20"/>
          <w:spacing w:val="4"/>
          <w:w w:val="100"/>
          <w:sz w:val="24"/>
          <w:szCs w:val="24"/>
        </w:rPr>
        <w:t>E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: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Futura Md BT" w:cs="Futura Md BT" w:eastAsia="Futura Md BT" w:hAnsi="Futura Md BT"/>
          <w:b/>
          <w:bCs/>
          <w:color w:val="231f20"/>
          <w:spacing w:val="0"/>
          <w:w w:val="100"/>
          <w:sz w:val="24"/>
          <w:szCs w:val="24"/>
        </w:rPr>
        <w:t>………………….........</w:t>
      </w:r>
    </w:p>
    <w:p>
      <w:pPr>
        <w:pStyle w:val="style0"/>
        <w:spacing w:after="0" w:lineRule="auto" w:line="516"/>
        <w:jc w:val="both"/>
        <w:rPr>
          <w:rFonts w:ascii="Futura Md BT" w:cs="Futura Md BT" w:eastAsia="Futura Md BT" w:hAnsi="Futura Md BT"/>
          <w:sz w:val="24"/>
          <w:szCs w:val="24"/>
        </w:rPr>
        <w:sectPr>
          <w:type w:val="continuous"/>
          <w:pgSz w:w="11920" w:h="16840" w:orient="portrait"/>
          <w:pgMar w:top="1300" w:right="1360" w:bottom="280" w:left="1060" w:header="720" w:footer="720" w:gutter="0"/>
        </w:sectPr>
      </w:pPr>
    </w:p>
    <w:p>
      <w:pPr>
        <w:pStyle w:val="style0"/>
        <w:spacing w:before="51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INTRODUCTION</w:t>
      </w:r>
    </w:p>
    <w:p>
      <w:pPr>
        <w:pStyle w:val="style0"/>
        <w:spacing w:before="84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1.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General</w:t>
      </w:r>
    </w:p>
    <w:p>
      <w:pPr>
        <w:pStyle w:val="style0"/>
        <w:spacing w:before="84" w:after="0" w:lineRule="auto" w:line="312"/>
        <w:ind w:left="109" w:right="57" w:firstLine="703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need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Mechanical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Engineering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very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important.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'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course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enables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students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fundamental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laws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principles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encountered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theoretical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work;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study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wide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variety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measuring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instruments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equipment,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learn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handle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them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skill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appreciate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their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limitations.</w:t>
      </w:r>
    </w:p>
    <w:p>
      <w:pPr>
        <w:pStyle w:val="style0"/>
        <w:spacing w:before="3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2.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Conducting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Experiments</w:t>
      </w:r>
    </w:p>
    <w:p>
      <w:pPr>
        <w:pStyle w:val="style0"/>
        <w:spacing w:before="84" w:after="0" w:lineRule="auto" w:line="312"/>
        <w:ind w:left="108" w:right="57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planned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advance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consulting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necessary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reference</w:t>
      </w:r>
      <w:r>
        <w:rPr>
          <w:rFonts w:ascii="Times New Roman" w:cs="Times New Roman" w:eastAsia="Times New Roman" w:hAnsi="Times New Roman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books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order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understand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principles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behind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experiment.</w:t>
      </w:r>
      <w:r>
        <w:rPr>
          <w:rFonts w:ascii="Times New Roman" w:cs="Times New Roman" w:eastAsia="Times New Roman" w:hAnsi="Times New Roman"/>
          <w:spacing w:val="3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Before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starting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experiment,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following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steps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taken:-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Produce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Sketch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Produce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working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diagram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experiment,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iii.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rite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down,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form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table,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all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measurements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propose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make,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calculation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formula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obtain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results.</w:t>
      </w:r>
    </w:p>
    <w:p>
      <w:pPr>
        <w:pStyle w:val="style0"/>
        <w:spacing w:before="3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3.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Records</w:t>
      </w:r>
    </w:p>
    <w:p>
      <w:pPr>
        <w:pStyle w:val="style0"/>
        <w:spacing w:before="84" w:after="0" w:lineRule="auto" w:line="312"/>
        <w:ind w:left="108" w:right="51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faithful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record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observations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taken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made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space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provided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tables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contained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manual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duly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signed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superviso</w:t>
      </w:r>
      <w:r>
        <w:rPr>
          <w:rFonts w:ascii="Times New Roman" w:cs="Times New Roman" w:eastAsia="Times New Roman" w:hAnsi="Times New Roman"/>
          <w:spacing w:val="-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obtain</w:t>
      </w:r>
      <w:r>
        <w:rPr>
          <w:rFonts w:ascii="Times New Roman" w:cs="Times New Roman" w:eastAsia="Times New Roman" w:hAnsi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accurate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results,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repeat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using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ferent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methods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where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possible.</w:t>
      </w:r>
      <w:r>
        <w:rPr>
          <w:rFonts w:ascii="Times New Roman" w:cs="Times New Roman" w:eastAsia="Times New Roman" w:hAnsi="Times New Roman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account</w:t>
      </w:r>
      <w:r>
        <w:rPr>
          <w:rFonts w:ascii="Times New Roman" w:cs="Times New Roman" w:eastAsia="Times New Roman" w:hAnsi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written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notebook,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has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graph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paper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alternate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pages.</w:t>
      </w:r>
      <w:r>
        <w:rPr>
          <w:rFonts w:ascii="Times New Roman" w:cs="Times New Roman" w:eastAsia="Times New Roman" w:hAnsi="Times New Roman"/>
          <w:spacing w:val="5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notebook</w:t>
      </w:r>
      <w:r>
        <w:rPr>
          <w:rFonts w:ascii="Times New Roman" w:cs="Times New Roman" w:eastAsia="Times New Roman" w:hAnsi="Times New Roman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ruled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graphical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sheet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graph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paper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interleaved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necessary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double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pages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record.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report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suitable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format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follows:-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itle,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Objectives,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Equipment/Apparatus/Materials,</w:t>
      </w:r>
    </w:p>
    <w:p>
      <w:pPr>
        <w:pStyle w:val="style0"/>
        <w:spacing w:before="3" w:after="0" w:lineRule="auto" w:line="312"/>
        <w:ind w:left="108" w:right="1441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spacing w:val="-16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spacing w:val="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Theory/Diagram,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Method/Procedures,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Measurements/Results,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Calculations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viii.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Graphs,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ix.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Results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Conclusion,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x.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References</w:t>
      </w:r>
    </w:p>
    <w:p>
      <w:pPr>
        <w:pStyle w:val="style0"/>
        <w:spacing w:before="3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4.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Attendance</w:t>
      </w:r>
    </w:p>
    <w:p>
      <w:pPr>
        <w:pStyle w:val="style0"/>
        <w:spacing w:before="84" w:after="0" w:lineRule="auto" w:line="312"/>
        <w:ind w:left="108" w:right="57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students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registered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courses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must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attend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classes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required.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There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system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taking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attendance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register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considered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grading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work/report.</w:t>
      </w:r>
    </w:p>
    <w:p>
      <w:pPr>
        <w:pStyle w:val="style0"/>
        <w:spacing w:before="10" w:after="0" w:lineRule="exact" w:line="110"/>
        <w:jc w:val="left"/>
        <w:rPr>
          <w:sz w:val="11"/>
          <w:szCs w:val="11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tabs>
          <w:tab w:val="left" w:leader="none" w:pos="820"/>
        </w:tabs>
        <w:spacing w:before="0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5.0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Refe</w:t>
      </w:r>
      <w:r>
        <w:rPr>
          <w:rFonts w:ascii="Times New Roman" w:cs="Times New Roman" w:eastAsia="Times New Roman" w:hAnsi="Times New Roman"/>
          <w:b/>
          <w:bCs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ence</w:t>
      </w:r>
      <w:r>
        <w:rPr>
          <w:rFonts w:ascii="Times New Roman" w:cs="Times New Roman" w:eastAsia="Times New Roman" w:hAnsi="Times New Roman"/>
          <w:b/>
          <w:bCs/>
          <w:spacing w:val="-2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-22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ables</w:t>
      </w:r>
    </w:p>
    <w:p>
      <w:pPr>
        <w:pStyle w:val="style0"/>
        <w:tabs>
          <w:tab w:val="left" w:leader="none" w:pos="820"/>
        </w:tabs>
        <w:spacing w:before="84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5.1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Multiple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Sub-multiples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units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their</w:t>
      </w:r>
      <w:r>
        <w:rPr>
          <w:rFonts w:ascii="Times New Roman" w:cs="Times New Roman" w:eastAsia="Times New Roman" w:hAnsi="Times New Roman"/>
          <w:b/>
          <w:bCs/>
          <w:spacing w:val="-2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abb</w:t>
      </w:r>
      <w:r>
        <w:rPr>
          <w:rFonts w:ascii="Times New Roman" w:cs="Times New Roman" w:eastAsia="Times New Roman" w:hAnsi="Times New Roman"/>
          <w:b/>
          <w:bCs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eviations</w:t>
      </w:r>
    </w:p>
    <w:p>
      <w:pPr>
        <w:pStyle w:val="style0"/>
        <w:tabs>
          <w:tab w:val="left" w:leader="none" w:pos="820"/>
          <w:tab w:val="left" w:leader="none" w:pos="1540"/>
          <w:tab w:val="left" w:leader="none" w:pos="2300"/>
          <w:tab w:val="left" w:leader="none" w:pos="2980"/>
          <w:tab w:val="left" w:leader="none" w:pos="4420"/>
          <w:tab w:val="left" w:leader="none" w:pos="5140"/>
          <w:tab w:val="left" w:leader="none" w:pos="5860"/>
          <w:tab w:val="left" w:leader="none" w:pos="7300"/>
        </w:tabs>
        <w:spacing w:before="76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era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12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femto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-15</w:t>
      </w:r>
    </w:p>
    <w:p>
      <w:pPr>
        <w:pStyle w:val="style0"/>
        <w:tabs>
          <w:tab w:val="left" w:leader="none" w:pos="820"/>
          <w:tab w:val="left" w:leader="none" w:pos="1540"/>
          <w:tab w:val="left" w:leader="none" w:pos="2260"/>
          <w:tab w:val="left" w:leader="none" w:pos="2980"/>
          <w:tab w:val="left" w:leader="none" w:pos="4420"/>
          <w:tab w:val="left" w:leader="none" w:pos="5140"/>
          <w:tab w:val="left" w:leader="none" w:pos="5860"/>
          <w:tab w:val="left" w:leader="none" w:pos="7300"/>
        </w:tabs>
        <w:spacing w:before="76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Giga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9</w:t>
      </w:r>
      <w:r>
        <w:rPr>
          <w:rFonts w:ascii="Times New Roman" w:cs="Times New Roman" w:eastAsia="Times New Roman" w:hAnsi="Times New Roman"/>
          <w:spacing w:val="6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pico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36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-12</w:t>
      </w:r>
    </w:p>
    <w:p>
      <w:pPr>
        <w:pStyle w:val="style0"/>
        <w:tabs>
          <w:tab w:val="left" w:leader="none" w:pos="820"/>
          <w:tab w:val="left" w:leader="none" w:pos="1540"/>
          <w:tab w:val="left" w:leader="none" w:pos="2980"/>
          <w:tab w:val="left" w:leader="none" w:pos="4420"/>
          <w:tab w:val="left" w:leader="none" w:pos="5140"/>
          <w:tab w:val="left" w:leader="none" w:pos="5860"/>
          <w:tab w:val="left" w:leader="none" w:pos="7300"/>
        </w:tabs>
        <w:spacing w:before="76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Mega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5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6</w:t>
      </w:r>
      <w:r>
        <w:rPr>
          <w:rFonts w:ascii="Times New Roman" w:cs="Times New Roman" w:eastAsia="Times New Roman" w:hAnsi="Times New Roman"/>
          <w:spacing w:val="6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nano</w:t>
      </w:r>
      <w:r>
        <w:rPr>
          <w:rFonts w:ascii="Times New Roman" w:cs="Times New Roman" w:eastAsia="Times New Roman" w:hAnsi="Times New Roman"/>
          <w:spacing w:val="36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-9</w:t>
      </w:r>
    </w:p>
    <w:p>
      <w:pPr>
        <w:pStyle w:val="style0"/>
        <w:tabs>
          <w:tab w:val="left" w:leader="none" w:pos="820"/>
          <w:tab w:val="left" w:leader="none" w:pos="1540"/>
          <w:tab w:val="left" w:leader="none" w:pos="2260"/>
          <w:tab w:val="left" w:leader="none" w:pos="2980"/>
          <w:tab w:val="left" w:leader="none" w:pos="4420"/>
          <w:tab w:val="left" w:leader="none" w:pos="5140"/>
          <w:tab w:val="left" w:leader="none" w:pos="5860"/>
          <w:tab w:val="left" w:leader="none" w:pos="7300"/>
        </w:tabs>
        <w:spacing w:before="76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Kilo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3</w:t>
      </w:r>
      <w:r>
        <w:rPr>
          <w:rFonts w:ascii="Times New Roman" w:cs="Times New Roman" w:eastAsia="Times New Roman" w:hAnsi="Times New Roman"/>
          <w:spacing w:val="6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Micro</w:t>
      </w:r>
      <w:r>
        <w:rPr>
          <w:rFonts w:ascii="Times New Roman" w:cs="Times New Roman" w:eastAsia="Times New Roman" w:hAnsi="Times New Roman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-6</w:t>
      </w:r>
    </w:p>
    <w:p>
      <w:pPr>
        <w:pStyle w:val="style0"/>
        <w:tabs>
          <w:tab w:val="left" w:leader="none" w:pos="820"/>
          <w:tab w:val="left" w:leader="none" w:pos="1540"/>
          <w:tab w:val="left" w:leader="none" w:pos="2260"/>
          <w:tab w:val="left" w:leader="none" w:pos="2980"/>
        </w:tabs>
        <w:spacing w:before="76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Milli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-3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12"/>
          <w:szCs w:val="12"/>
        </w:rPr>
        <w:sectPr>
          <w:footerReference w:type="default" r:id="rId3"/>
          <w:pgSz w:w="11920" w:h="16840" w:orient="portrait"/>
          <w:pgMar w:top="1220" w:right="1040" w:bottom="1060" w:left="1020" w:header="0" w:footer="866" w:gutter="0"/>
          <w:pgNumType w:start="1"/>
        </w:sectPr>
      </w:pPr>
    </w:p>
    <w:p>
      <w:pPr>
        <w:pStyle w:val="style0"/>
        <w:spacing w:before="87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MPa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(MegaPascal)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×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6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N/m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N/mm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2</w:t>
      </w:r>
    </w:p>
    <w:p>
      <w:pPr>
        <w:pStyle w:val="style0"/>
        <w:spacing w:before="76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GPa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(GigaPascal)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×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10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9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N/m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4"/>
          <w:szCs w:val="24"/>
        </w:rPr>
        <w:t>kN/mm</w:t>
      </w:r>
      <w:r>
        <w:rPr>
          <w:rFonts w:ascii="Times New Roman" w:cs="Times New Roman" w:eastAsia="Times New Roman" w:hAnsi="Times New Roman"/>
          <w:spacing w:val="0"/>
          <w:w w:val="100"/>
          <w:position w:val="12"/>
          <w:sz w:val="12"/>
          <w:szCs w:val="12"/>
        </w:rPr>
        <w:t>2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6" w:after="0" w:lineRule="exact" w:line="240"/>
        <w:jc w:val="left"/>
        <w:rPr>
          <w:sz w:val="24"/>
          <w:szCs w:val="24"/>
        </w:rPr>
      </w:pPr>
    </w:p>
    <w:p>
      <w:pPr>
        <w:pStyle w:val="style0"/>
        <w:tabs>
          <w:tab w:val="left" w:leader="none" w:pos="840"/>
        </w:tabs>
        <w:spacing w:before="21" w:after="0" w:lineRule="auto" w:line="240"/>
        <w:ind w:left="1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5.2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Common</w:t>
      </w:r>
      <w:r>
        <w:rPr>
          <w:rFonts w:ascii="Times New Roman" w:cs="Times New Roman" w:eastAsia="Times New Roman" w:hAnsi="Times New Roman"/>
          <w:b/>
          <w:bCs/>
          <w:spacing w:val="-3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Abb</w:t>
      </w:r>
      <w:r>
        <w:rPr>
          <w:rFonts w:ascii="Times New Roman" w:cs="Times New Roman" w:eastAsia="Times New Roman" w:hAnsi="Times New Roman"/>
          <w:b/>
          <w:bCs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eviations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:</w:t>
      </w:r>
    </w:p>
    <w:p>
      <w:pPr>
        <w:pStyle w:val="style0"/>
        <w:tabs>
          <w:tab w:val="left" w:leader="none" w:pos="840"/>
        </w:tabs>
        <w:spacing w:before="84" w:after="0" w:lineRule="auto" w:line="240"/>
        <w:ind w:left="1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milliAmete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diamete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thickness,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second,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σ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stress,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ε</w:t>
      </w:r>
      <w:r>
        <w:rPr>
          <w:rFonts w:ascii="Times New Roman" w:cs="Times New Roman" w:eastAsia="Times New Roman" w:hAnsi="Times New Roman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strain</w:t>
      </w:r>
    </w:p>
    <w:p>
      <w:pPr>
        <w:pStyle w:val="style0"/>
        <w:tabs>
          <w:tab w:val="left" w:leader="none" w:pos="880"/>
        </w:tabs>
        <w:spacing w:before="84" w:after="0" w:lineRule="auto" w:line="240"/>
        <w:ind w:left="1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i/>
          <w:spacing w:val="0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i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Original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length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bod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Δ</w:t>
      </w:r>
      <w:r>
        <w:rPr>
          <w:rFonts w:ascii="Times New Roman" w:cs="Times New Roman" w:eastAsia="Times New Roman" w:hAnsi="Times New Roman"/>
          <w:i/>
          <w:spacing w:val="0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i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Change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length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bod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</w:p>
    <w:p>
      <w:pPr>
        <w:pStyle w:val="style0"/>
        <w:tabs>
          <w:tab w:val="left" w:leader="none" w:pos="840"/>
        </w:tabs>
        <w:spacing w:before="84" w:after="0" w:lineRule="auto" w:line="240"/>
        <w:ind w:left="1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i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i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3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oung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'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modulus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modulus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elasticity</w:t>
      </w:r>
      <w:r>
        <w:rPr>
          <w:rFonts w:ascii="Times New Roman" w:cs="Times New Roman" w:eastAsia="Times New Roman" w:hAnsi="Times New Roman"/>
          <w:i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i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τ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Shear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stress,</w:t>
      </w:r>
    </w:p>
    <w:p>
      <w:pPr>
        <w:pStyle w:val="style0"/>
        <w:tabs>
          <w:tab w:val="left" w:leader="none" w:pos="840"/>
        </w:tabs>
        <w:spacing w:before="84" w:after="0" w:lineRule="auto" w:line="240"/>
        <w:ind w:left="1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ϕ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Shear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strain,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i/>
          <w:spacing w:val="0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i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Shear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modulus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(Modulus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rigidity).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1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6.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Graphs</w:t>
      </w:r>
    </w:p>
    <w:p>
      <w:pPr>
        <w:pStyle w:val="style0"/>
        <w:spacing w:before="84" w:after="0" w:lineRule="auto" w:line="312"/>
        <w:ind w:left="128" w:right="47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Whenever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possible,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result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presented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graphical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form.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plotting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results,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dependent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variable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plotted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ordinates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y-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axis,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independent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variable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abscissas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x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–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axis.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scale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convenient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one</w:t>
      </w:r>
      <w:r>
        <w:rPr>
          <w:rFonts w:ascii="Times New Roman" w:cs="Times New Roman" w:eastAsia="Times New Roman" w:hAnsi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arithmetical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work,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su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ficiently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extensive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graph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occupy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wide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sweep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space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available.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other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hand,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too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ge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scale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tend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accentuate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errors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observation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obscure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relationship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quantities.</w:t>
      </w:r>
    </w:p>
    <w:p>
      <w:pPr>
        <w:pStyle w:val="style0"/>
        <w:spacing w:before="3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7.0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General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Safety</w:t>
      </w:r>
    </w:p>
    <w:p>
      <w:pPr>
        <w:pStyle w:val="style0"/>
        <w:spacing w:before="84" w:after="0" w:lineRule="auto" w:line="312"/>
        <w:ind w:left="128" w:right="47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major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elements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good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management,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but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perhaps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most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neglected.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understood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any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electricity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inherently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involves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some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degree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hazard.</w:t>
      </w:r>
      <w:r>
        <w:rPr>
          <w:rFonts w:ascii="Times New Roman" w:cs="Times New Roman" w:eastAsia="Times New Roman" w:hAnsi="Times New Roman"/>
          <w:spacing w:val="-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Whilst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every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fort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made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responsible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manufacturers</w:t>
      </w:r>
      <w:r>
        <w:rPr>
          <w:rFonts w:ascii="Times New Roman" w:cs="Times New Roman" w:eastAsia="Times New Roman" w:hAnsi="Times New Roman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reduce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hazard,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still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rest</w:t>
      </w:r>
      <w:r>
        <w:rPr>
          <w:rFonts w:ascii="Times New Roman" w:cs="Times New Roman" w:eastAsia="Times New Roman" w:hAnsi="Times New Roman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users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play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his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part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ensuring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his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own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</w:p>
    <w:p>
      <w:pPr>
        <w:pStyle w:val="style0"/>
        <w:spacing w:before="3" w:after="0" w:lineRule="auto" w:line="240"/>
        <w:ind w:left="1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majo</w:t>
      </w:r>
      <w:r>
        <w:rPr>
          <w:rFonts w:ascii="Times New Roman" w:cs="Times New Roman" w:eastAsia="Times New Roman" w:hAnsi="Times New Roman"/>
          <w:spacing w:val="-5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-causes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accidents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categorized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two:</w:t>
      </w:r>
    </w:p>
    <w:p>
      <w:pPr>
        <w:pStyle w:val="style0"/>
        <w:spacing w:before="84" w:after="0" w:lineRule="auto" w:line="240"/>
        <w:ind w:left="1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Human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cause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includes: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Carelessness,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Ignorance,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iii.</w:t>
      </w:r>
      <w:r>
        <w:rPr>
          <w:rFonts w:ascii="Times New Roman" w:cs="Times New Roman" w:eastAsia="Times New Roman" w:hAnsi="Times New Roman"/>
          <w:spacing w:val="-2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rong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attitudes,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.Negligence.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1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Contributory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causes:</w:t>
      </w:r>
    </w:p>
    <w:p>
      <w:pPr>
        <w:pStyle w:val="style0"/>
        <w:spacing w:before="84" w:after="0" w:lineRule="auto" w:line="240"/>
        <w:ind w:left="1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Physical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condition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students,</w:t>
      </w:r>
    </w:p>
    <w:p>
      <w:pPr>
        <w:pStyle w:val="style0"/>
        <w:spacing w:before="84" w:after="0" w:lineRule="auto" w:line="312"/>
        <w:ind w:left="128" w:right="5426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Unsatisfactory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inappropriate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equipment,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Diverted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attention,</w:t>
      </w:r>
    </w:p>
    <w:p>
      <w:pPr>
        <w:pStyle w:val="style0"/>
        <w:spacing w:before="3" w:after="0" w:lineRule="auto" w:line="240"/>
        <w:ind w:left="1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Congested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stand,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inappropriate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attire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1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best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ways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achieve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electrical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equipment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includes:</w:t>
      </w:r>
    </w:p>
    <w:p>
      <w:pPr>
        <w:pStyle w:val="style0"/>
        <w:spacing w:before="84" w:after="0" w:lineRule="auto" w:line="240"/>
        <w:ind w:left="1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aking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chances,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short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cuts,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procedures.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180" w:right="1000" w:bottom="1060" w:left="1000" w:header="0" w:footer="866" w:gutter="0"/>
        </w:sectPr>
      </w:pPr>
    </w:p>
    <w:p>
      <w:pPr>
        <w:pStyle w:val="style0"/>
        <w:spacing w:before="51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7.1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Safety</w:t>
      </w:r>
    </w:p>
    <w:p>
      <w:pPr>
        <w:pStyle w:val="style0"/>
        <w:spacing w:before="84" w:after="0" w:lineRule="auto" w:line="312"/>
        <w:ind w:left="109" w:right="42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manual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contains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number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guidelines</w:t>
      </w:r>
      <w:r>
        <w:rPr>
          <w:rFonts w:ascii="Times New Roman" w:cs="Times New Roman" w:eastAsia="Times New Roman" w:hAnsi="Times New Roman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help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perform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your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research</w:t>
      </w:r>
      <w:r>
        <w:rPr>
          <w:rFonts w:ascii="Times New Roman" w:cs="Times New Roman" w:eastAsia="Times New Roman" w:hAnsi="Times New Roman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safely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maintain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better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order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our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laboratories.</w:t>
      </w:r>
    </w:p>
    <w:p>
      <w:pPr>
        <w:pStyle w:val="style0"/>
        <w:spacing w:before="3" w:after="0" w:lineRule="auto" w:line="312"/>
        <w:ind w:left="109" w:right="4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Each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student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expected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read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manual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thoroughly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act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agreement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guidelines.</w:t>
      </w:r>
      <w:r>
        <w:rPr>
          <w:rFonts w:ascii="Times New Roman" w:cs="Times New Roman" w:eastAsia="Times New Roman" w:hAnsi="Times New Roman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manual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also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kept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available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future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reference.</w:t>
      </w:r>
    </w:p>
    <w:p>
      <w:pPr>
        <w:pStyle w:val="style0"/>
        <w:spacing w:before="3" w:after="0" w:lineRule="auto" w:line="240"/>
        <w:ind w:left="8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golden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rules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developing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productive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environment:</w:t>
      </w:r>
    </w:p>
    <w:p>
      <w:pPr>
        <w:pStyle w:val="style0"/>
        <w:spacing w:before="84" w:after="0" w:lineRule="auto" w:line="312"/>
        <w:ind w:left="108" w:right="4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(1)</w:t>
      </w:r>
      <w:r>
        <w:rPr>
          <w:rFonts w:ascii="Times New Roman" w:cs="Times New Roman" w:eastAsia="Times New Roman" w:hAnsi="Times New Roman"/>
          <w:spacing w:val="3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Whenever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lab,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your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responsibility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see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unsafe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conditions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spacing w:val="3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corrected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immediately;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(2)</w:t>
      </w:r>
      <w:r>
        <w:rPr>
          <w:rFonts w:ascii="Times New Roman" w:cs="Times New Roman" w:eastAsia="Times New Roman" w:hAnsi="Times New Roman"/>
          <w:spacing w:val="-3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Always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leave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better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condition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than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found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it.</w:t>
      </w:r>
    </w:p>
    <w:p>
      <w:pPr>
        <w:pStyle w:val="style0"/>
        <w:spacing w:before="3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take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level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personal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responsibilit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our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facilities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only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improve.</w:t>
      </w:r>
    </w:p>
    <w:p>
      <w:pPr>
        <w:pStyle w:val="style0"/>
        <w:spacing w:before="84" w:after="0" w:lineRule="auto" w:line="312"/>
        <w:ind w:left="108" w:right="4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hope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periodically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update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revise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manual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make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more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useful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more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-20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fective.</w:t>
      </w:r>
      <w:r>
        <w:rPr>
          <w:rFonts w:ascii="Times New Roman" w:cs="Times New Roman" w:eastAsia="Times New Roman" w:hAnsi="Times New Roman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9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hope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keep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stay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productive.</w:t>
      </w:r>
    </w:p>
    <w:p>
      <w:pPr>
        <w:pStyle w:val="style0"/>
        <w:spacing w:before="3" w:after="0" w:lineRule="auto" w:line="312"/>
        <w:ind w:left="108" w:right="42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requires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careful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deliberate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approach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each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before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undertaking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experiment;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student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must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understand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how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it.</w:t>
      </w:r>
    </w:p>
    <w:p>
      <w:pPr>
        <w:pStyle w:val="style0"/>
        <w:spacing w:before="3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7.2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b/>
          <w:bCs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rules:</w:t>
      </w:r>
    </w:p>
    <w:p>
      <w:pPr>
        <w:pStyle w:val="style0"/>
        <w:spacing w:before="84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following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important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rules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observed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times:</w:t>
      </w:r>
    </w:p>
    <w:p>
      <w:pPr>
        <w:pStyle w:val="style0"/>
        <w:tabs>
          <w:tab w:val="left" w:leader="none" w:pos="420"/>
        </w:tabs>
        <w:spacing w:before="84" w:after="0" w:lineRule="auto" w:line="312"/>
        <w:ind w:left="108" w:right="548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clown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gossip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laboratories,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5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sit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bench,</w:t>
      </w:r>
    </w:p>
    <w:p>
      <w:pPr>
        <w:pStyle w:val="style0"/>
        <w:spacing w:before="3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iii.</w:t>
      </w:r>
      <w:r>
        <w:rPr>
          <w:rFonts w:ascii="Times New Roman" w:cs="Times New Roman" w:eastAsia="Times New Roman" w:hAnsi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Extraneous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items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removed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table,</w:t>
      </w:r>
    </w:p>
    <w:p>
      <w:pPr>
        <w:pStyle w:val="style0"/>
        <w:spacing w:before="84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Attention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paid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clamping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job,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tool,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tool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holders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supporting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cutters.</w:t>
      </w:r>
    </w:p>
    <w:p>
      <w:pPr>
        <w:pStyle w:val="style0"/>
        <w:spacing w:before="84" w:after="0" w:lineRule="auto" w:line="312"/>
        <w:ind w:left="439" w:right="147" w:hanging="331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Ask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instructions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before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item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test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equipment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first,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time,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even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think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know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how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it.</w:t>
      </w:r>
      <w:r>
        <w:rPr>
          <w:rFonts w:ascii="Times New Roman" w:cs="Times New Roman" w:eastAsia="Times New Roman" w:hAnsi="Times New Roman"/>
          <w:spacing w:val="-3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3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little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knowledge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dangerous.</w:t>
      </w:r>
    </w:p>
    <w:p>
      <w:pPr>
        <w:pStyle w:val="style0"/>
        <w:spacing w:before="3" w:after="0" w:lineRule="auto" w:line="312"/>
        <w:ind w:left="108" w:right="3773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vi.</w:t>
      </w:r>
      <w:r>
        <w:rPr>
          <w:rFonts w:ascii="Times New Roman" w:cs="Times New Roman" w:eastAsia="Times New Roman" w:hAnsi="Times New Roman"/>
          <w:spacing w:val="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wrist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watch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during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periods.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vii.</w:t>
      </w:r>
      <w:r>
        <w:rPr>
          <w:rFonts w:ascii="Times New Roman" w:cs="Times New Roman" w:eastAsia="Times New Roman" w:hAnsi="Times New Roman"/>
          <w:spacing w:val="-4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necklace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during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periods.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viii.</w:t>
      </w:r>
      <w:r>
        <w:rPr>
          <w:rFonts w:ascii="Times New Roman" w:cs="Times New Roman" w:eastAsia="Times New Roman" w:hAnsi="Times New Roman"/>
          <w:spacing w:val="-3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our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nails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must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dressed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properly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maintained.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ix.</w:t>
      </w:r>
      <w:r>
        <w:rPr>
          <w:rFonts w:ascii="Times New Roman" w:cs="Times New Roman" w:eastAsia="Times New Roman" w:hAnsi="Times New Roman"/>
          <w:spacing w:val="4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-18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void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loose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clothes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workshop.</w:t>
      </w:r>
    </w:p>
    <w:p>
      <w:pPr>
        <w:pStyle w:val="style0"/>
        <w:spacing w:before="3" w:after="0" w:lineRule="auto" w:line="312"/>
        <w:ind w:left="108" w:right="5228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x.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3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Always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wear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goggle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where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necessar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xi.</w:t>
      </w:r>
      <w:r>
        <w:rPr>
          <w:rFonts w:ascii="Times New Roman" w:cs="Times New Roman" w:eastAsia="Times New Roman" w:hAnsi="Times New Roman"/>
          <w:spacing w:val="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eat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drink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during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periods.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xii.</w:t>
      </w:r>
      <w:r>
        <w:rPr>
          <w:rFonts w:ascii="Times New Roman" w:cs="Times New Roman" w:eastAsia="Times New Roman" w:hAnsi="Times New Roman"/>
          <w:spacing w:val="-3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Ask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kno</w:t>
      </w:r>
      <w:r>
        <w:rPr>
          <w:rFonts w:ascii="Times New Roman" w:cs="Times New Roman" w:eastAsia="Times New Roman" w:hAnsi="Times New Roman"/>
          <w:spacing w:val="-16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.</w:t>
      </w:r>
    </w:p>
    <w:p>
      <w:pPr>
        <w:pStyle w:val="style0"/>
        <w:spacing w:before="3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312"/>
        <w:ind w:left="108" w:right="43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b/>
          <w:bCs/>
          <w:spacing w:val="-5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8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b/>
          <w:bCs/>
          <w:spacing w:val="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b/>
          <w:bCs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5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b/>
          <w:bCs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 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-5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8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spacing w:val="12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b/>
          <w:bCs/>
          <w:spacing w:val="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5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spacing w:val="13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pacing w:val="0"/>
          <w:w w:val="100"/>
          <w:sz w:val="24"/>
          <w:szCs w:val="24"/>
        </w:rPr>
        <w:t>WORKSHOP</w:t>
      </w:r>
    </w:p>
    <w:p>
      <w:pPr>
        <w:pStyle w:val="style0"/>
        <w:spacing w:before="3" w:after="0" w:lineRule="auto" w:line="312"/>
        <w:ind w:left="108" w:right="4175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White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coat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laboratory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practical.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Blue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long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overall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workshop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practical.</w:t>
      </w:r>
    </w:p>
    <w:p>
      <w:pPr>
        <w:pStyle w:val="style0"/>
        <w:spacing w:before="3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iii.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Safety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boot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/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hard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sole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leather</w:t>
      </w:r>
      <w:r>
        <w:rPr>
          <w:rFonts w:ascii="Times New Roman" w:cs="Times New Roman" w:eastAsia="Times New Roman" w:hAnsi="Times New Roman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shoe.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980" w:bottom="1060" w:left="1020" w:header="0" w:footer="866" w:gutter="0"/>
        </w:sect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13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12" w:after="0" w:lineRule="auto" w:line="240"/>
        <w:ind w:left="2048" w:right="136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MECHANICS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OF</w:t>
      </w:r>
      <w:r>
        <w:rPr>
          <w:rFonts w:ascii="Times New Roman" w:cs="Times New Roman" w:eastAsia="Times New Roman" w:hAnsi="Times New Roman"/>
          <w:b/>
          <w:bCs/>
          <w:color w:val="231f20"/>
          <w:spacing w:val="-1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MACHINES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PRACTICALS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20"/>
        <w:jc w:val="left"/>
        <w:rPr>
          <w:sz w:val="22"/>
          <w:szCs w:val="22"/>
        </w:rPr>
      </w:pPr>
    </w:p>
    <w:p>
      <w:pPr>
        <w:pStyle w:val="style0"/>
        <w:spacing w:before="0" w:after="0" w:lineRule="auto" w:line="240"/>
        <w:ind w:left="3883" w:right="31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-26"/>
          <w:w w:val="100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able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of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contents</w:t>
      </w:r>
    </w:p>
    <w:p>
      <w:pPr>
        <w:pStyle w:val="style0"/>
        <w:spacing w:before="2" w:after="0" w:lineRule="exact" w:line="120"/>
        <w:jc w:val="left"/>
        <w:rPr>
          <w:sz w:val="12"/>
          <w:szCs w:val="12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tabs>
          <w:tab w:val="left" w:leader="none" w:pos="2980"/>
          <w:tab w:val="left" w:leader="none" w:pos="4420"/>
        </w:tabs>
        <w:spacing w:before="21" w:after="0" w:lineRule="auto" w:line="312"/>
        <w:ind w:left="116" w:right="855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performance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characteristics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performance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characteristics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3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Characteristics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Experiment</w:t>
      </w:r>
    </w:p>
    <w:p>
      <w:pPr>
        <w:pStyle w:val="style0"/>
        <w:tabs>
          <w:tab w:val="left" w:leader="none" w:pos="2980"/>
          <w:tab w:val="left" w:leader="none" w:pos="4420"/>
        </w:tabs>
        <w:spacing w:before="0" w:after="0" w:lineRule="exact" w:line="288"/>
        <w:ind w:left="116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Ebrima" w:cs="Ebrima" w:eastAsia="Ebrima" w:hAnsi="Ebrima"/>
          <w:color w:val="231f20"/>
          <w:spacing w:val="0"/>
          <w:w w:val="100"/>
          <w:sz w:val="24"/>
          <w:szCs w:val="24"/>
        </w:rPr>
        <w:t>-</w:t>
      </w:r>
      <w:r>
        <w:rPr>
          <w:rFonts w:ascii="Ebrima" w:cs="Ebrima" w:eastAsia="Ebrima" w:hAnsi="Ebrima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Static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dynamics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balancing</w:t>
      </w:r>
    </w:p>
    <w:p>
      <w:pPr>
        <w:pStyle w:val="style0"/>
        <w:tabs>
          <w:tab w:val="left" w:leader="none" w:pos="2980"/>
          <w:tab w:val="left" w:leader="none" w:pos="4420"/>
        </w:tabs>
        <w:spacing w:before="34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5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Ebrima" w:cs="Ebrima" w:eastAsia="Ebrima" w:hAnsi="Ebrima"/>
          <w:color w:val="231f20"/>
          <w:spacing w:val="0"/>
          <w:w w:val="100"/>
          <w:sz w:val="24"/>
          <w:szCs w:val="24"/>
        </w:rPr>
        <w:t>-</w:t>
      </w:r>
      <w:r>
        <w:rPr>
          <w:rFonts w:ascii="Ebrima" w:cs="Ebrima" w:eastAsia="Ebrima" w:hAnsi="Ebrima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Porter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governor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experiment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560" w:right="1680" w:bottom="1060" w:left="1020" w:header="0" w:footer="866" w:gutter="0"/>
        </w:sectPr>
      </w:pPr>
    </w:p>
    <w:p>
      <w:pPr>
        <w:pStyle w:val="style0"/>
        <w:spacing w:before="43" w:after="0" w:lineRule="auto" w:line="240"/>
        <w:ind w:left="120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BE</w:t>
      </w:r>
      <w:r>
        <w:rPr>
          <w:rFonts w:ascii="Times New Roman" w:cs="Times New Roman" w:eastAsia="Times New Roman" w:hAnsi="Times New Roman"/>
          <w:b/>
          <w:bCs/>
          <w:color w:val="231f20"/>
          <w:spacing w:val="-26"/>
          <w:w w:val="100"/>
          <w:sz w:val="28"/>
          <w:szCs w:val="28"/>
        </w:rPr>
        <w:t>L</w:t>
      </w:r>
      <w:r>
        <w:rPr>
          <w:rFonts w:ascii="Times New Roman" w:cs="Times New Roman" w:eastAsia="Times New Roman" w:hAnsi="Times New Roman"/>
          <w:b/>
          <w:bCs/>
          <w:color w:val="231f20"/>
          <w:spacing w:val="-21"/>
          <w:w w:val="100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,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CHAIN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and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GEAR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DRIVES</w:t>
      </w:r>
    </w:p>
    <w:p>
      <w:pPr>
        <w:pStyle w:val="style0"/>
        <w:spacing w:before="5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20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Objectives</w:t>
      </w:r>
    </w:p>
    <w:p>
      <w:pPr>
        <w:pStyle w:val="style0"/>
        <w:spacing w:before="4" w:after="0" w:lineRule="exact" w:line="190"/>
        <w:jc w:val="left"/>
        <w:rPr>
          <w:sz w:val="19"/>
          <w:szCs w:val="19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240"/>
        <w:ind w:left="12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stud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students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to;</w:t>
      </w:r>
    </w:p>
    <w:p>
      <w:pPr>
        <w:pStyle w:val="style0"/>
        <w:tabs>
          <w:tab w:val="left" w:leader="none" w:pos="1540"/>
        </w:tabs>
        <w:spacing w:before="84" w:after="0" w:lineRule="auto" w:line="240"/>
        <w:ind w:left="84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Name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ferent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types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drives.</w:t>
      </w:r>
    </w:p>
    <w:p>
      <w:pPr>
        <w:pStyle w:val="style0"/>
        <w:tabs>
          <w:tab w:val="left" w:leader="none" w:pos="1540"/>
        </w:tabs>
        <w:spacing w:before="84" w:after="0" w:lineRule="auto" w:line="240"/>
        <w:ind w:left="84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Explain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train,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boxes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are.</w:t>
      </w:r>
    </w:p>
    <w:p>
      <w:pPr>
        <w:pStyle w:val="style0"/>
        <w:tabs>
          <w:tab w:val="left" w:leader="none" w:pos="1540"/>
        </w:tabs>
        <w:spacing w:before="84" w:after="0" w:lineRule="auto" w:line="240"/>
        <w:ind w:left="84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Identify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signs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wear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drive.</w:t>
      </w:r>
    </w:p>
    <w:p>
      <w:pPr>
        <w:pStyle w:val="style0"/>
        <w:tabs>
          <w:tab w:val="left" w:leader="none" w:pos="1540"/>
          <w:tab w:val="left" w:leader="none" w:pos="2260"/>
        </w:tabs>
        <w:spacing w:before="84" w:after="0" w:lineRule="auto" w:line="313"/>
        <w:ind w:left="1560" w:right="39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Apply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knowledge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mechanical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parts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remove,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inspect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install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belt.</w:t>
      </w:r>
    </w:p>
    <w:p>
      <w:pPr>
        <w:pStyle w:val="style0"/>
        <w:tabs>
          <w:tab w:val="left" w:leader="none" w:pos="1540"/>
        </w:tabs>
        <w:spacing w:before="3" w:after="0" w:lineRule="auto" w:line="240"/>
        <w:ind w:left="84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Explain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importance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lubrication.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300" w:right="1140" w:bottom="1060" w:left="1000" w:header="0" w:footer="866" w:gutter="0"/>
        </w:sectPr>
      </w:pPr>
    </w:p>
    <w:p>
      <w:pPr>
        <w:pStyle w:val="style0"/>
        <w:spacing w:before="49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Int</w:t>
      </w:r>
      <w:r>
        <w:rPr>
          <w:rFonts w:ascii="Times New Roman" w:cs="Times New Roman" w:eastAsia="Times New Roman" w:hAnsi="Times New Roman"/>
          <w:b/>
          <w:bCs/>
          <w:color w:val="231f20"/>
          <w:spacing w:val="-5"/>
          <w:w w:val="100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oduction</w:t>
      </w:r>
    </w:p>
    <w:p>
      <w:pPr>
        <w:pStyle w:val="style0"/>
        <w:spacing w:before="6" w:after="0" w:lineRule="exact" w:line="130"/>
        <w:jc w:val="left"/>
        <w:rPr>
          <w:sz w:val="13"/>
          <w:szCs w:val="13"/>
        </w:rPr>
      </w:pPr>
    </w:p>
    <w:p>
      <w:pPr>
        <w:pStyle w:val="style0"/>
        <w:spacing w:before="0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z w:val="24"/>
          <w:szCs w:val="24"/>
        </w:rPr>
        <w:t>Power</w:t>
      </w:r>
      <w:r>
        <w:rPr>
          <w:rFonts w:ascii="Times New Roman" w:cs="Times New Roman" w:eastAsia="Times New Roman" w:hAnsi="Times New Roman"/>
          <w:b/>
          <w:bCs/>
          <w:color w:val="231f20"/>
          <w:spacing w:val="-33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-18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ransmission</w:t>
      </w:r>
    </w:p>
    <w:p>
      <w:pPr>
        <w:pStyle w:val="style0"/>
        <w:spacing w:before="84" w:after="0" w:lineRule="auto" w:line="312"/>
        <w:ind w:left="116" w:right="42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Power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transmission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machines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uses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chains,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belts.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Generall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economical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part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power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transmission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machines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low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la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loads.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Howeve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also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possible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high</w:t>
      </w:r>
      <w:r>
        <w:rPr>
          <w:rFonts w:ascii="Times New Roman" w:cs="Times New Roman" w:eastAsia="Times New Roman" w:hAnsi="Times New Roman"/>
          <w:color w:val="231f20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conditions</w:t>
      </w:r>
      <w:r>
        <w:rPr>
          <w:rFonts w:ascii="Times New Roman" w:cs="Times New Roman" w:eastAsia="Times New Roman" w:hAnsi="Times New Roman"/>
          <w:color w:val="231f20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like</w:t>
      </w:r>
      <w:r>
        <w:rPr>
          <w:rFonts w:ascii="Times New Roman" w:cs="Times New Roman" w:eastAsia="Times New Roman" w:hAnsi="Times New Roman"/>
          <w:color w:val="231f20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automobile</w:t>
      </w:r>
      <w:r>
        <w:rPr>
          <w:rFonts w:ascii="Times New Roman" w:cs="Times New Roman" w:eastAsia="Times New Roman" w:hAnsi="Times New Roman"/>
          <w:color w:val="231f20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engine</w:t>
      </w:r>
      <w:r>
        <w:rPr>
          <w:rFonts w:ascii="Times New Roman" w:cs="Times New Roman" w:eastAsia="Times New Roman" w:hAnsi="Times New Roman"/>
          <w:color w:val="231f20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camshaft</w:t>
      </w:r>
      <w:r>
        <w:rPr>
          <w:rFonts w:ascii="Times New Roman" w:cs="Times New Roman" w:eastAsia="Times New Roman" w:hAnsi="Times New Roman"/>
          <w:color w:val="231f20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drives.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color w:val="231f20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accomplished</w:t>
      </w:r>
      <w:r>
        <w:rPr>
          <w:rFonts w:ascii="Times New Roman" w:cs="Times New Roman" w:eastAsia="Times New Roman" w:hAnsi="Times New Roman"/>
          <w:color w:val="231f20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231f20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devising</w:t>
      </w:r>
      <w:r>
        <w:rPr>
          <w:rFonts w:ascii="Times New Roman" w:cs="Times New Roman" w:eastAsia="Times New Roman" w:hAnsi="Times New Roman"/>
          <w:color w:val="231f20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method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operation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lubrication.</w:t>
      </w:r>
    </w:p>
    <w:p>
      <w:pPr>
        <w:pStyle w:val="style0"/>
        <w:spacing w:before="3" w:after="0" w:lineRule="auto" w:line="312"/>
        <w:ind w:left="116" w:right="42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Basicall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there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lower</w:t>
      </w:r>
      <w:r>
        <w:rPr>
          <w:rFonts w:ascii="Times New Roman" w:cs="Times New Roman" w:eastAsia="Times New Roman" w:hAnsi="Times New Roman"/>
          <w:color w:val="231f20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limits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fatigue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strength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chain,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but</w:t>
      </w:r>
      <w:r>
        <w:rPr>
          <w:rFonts w:ascii="Times New Roman" w:cs="Times New Roman" w:eastAsia="Times New Roman" w:hAnsi="Times New Roman"/>
          <w:color w:val="231f20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color w:val="231f20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Furthermore,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tooth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breaks,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stop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next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tooth.</w:t>
      </w:r>
      <w:r>
        <w:rPr>
          <w:rFonts w:ascii="Times New Roman" w:cs="Times New Roman" w:eastAsia="Times New Roman" w:hAnsi="Times New Roman"/>
          <w:color w:val="231f20"/>
          <w:spacing w:val="-2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Therefore,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order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better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better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aspect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reliabilit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</w:p>
    <w:p>
      <w:pPr>
        <w:pStyle w:val="style0"/>
        <w:spacing w:before="3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most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cases:</w:t>
      </w:r>
    </w:p>
    <w:p>
      <w:pPr>
        <w:pStyle w:val="style0"/>
        <w:spacing w:before="84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z w:val="24"/>
          <w:szCs w:val="24"/>
        </w:rPr>
        <w:t>(1)</w:t>
      </w:r>
      <w:r>
        <w:rPr>
          <w:rFonts w:ascii="Times New Roman" w:cs="Times New Roman" w:eastAsia="Times New Roman" w:hAnsi="Times New Roman"/>
          <w:color w:val="231f20"/>
          <w:spacing w:val="-37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increase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noise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indicates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service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life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nea</w:t>
      </w:r>
      <w:r>
        <w:rPr>
          <w:rFonts w:ascii="Times New Roman" w:cs="Times New Roman" w:eastAsia="Times New Roman" w:hAnsi="Times New Roman"/>
          <w:color w:val="231f20"/>
          <w:spacing w:val="-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</w:p>
    <w:p>
      <w:pPr>
        <w:pStyle w:val="style0"/>
        <w:spacing w:before="84" w:after="0" w:lineRule="auto" w:line="312"/>
        <w:ind w:left="115" w:right="4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(2)</w:t>
      </w:r>
      <w:r>
        <w:rPr>
          <w:rFonts w:ascii="Times New Roman" w:cs="Times New Roman" w:eastAsia="Times New Roman" w:hAnsi="Times New Roman"/>
          <w:color w:val="231f20"/>
          <w:spacing w:val="-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ou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know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almost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end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its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life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wear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elongation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increase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vibration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caused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wear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elongation.</w:t>
      </w:r>
    </w:p>
    <w:p>
      <w:pPr>
        <w:pStyle w:val="style0"/>
        <w:spacing w:before="3" w:after="0" w:lineRule="auto" w:line="312"/>
        <w:ind w:left="115" w:right="4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(3)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ficult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detect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toothed-belt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life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without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stopping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machine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inspecting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carefull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</w:p>
    <w:p>
      <w:pPr>
        <w:pStyle w:val="style0"/>
        <w:spacing w:before="3" w:after="0" w:lineRule="auto" w:line="312"/>
        <w:ind w:left="115" w:right="42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possible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decrease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noise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adjusting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precisely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adapting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helical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double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helical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</w:t>
      </w:r>
      <w:r>
        <w:rPr>
          <w:rFonts w:ascii="Times New Roman" w:cs="Times New Roman" w:eastAsia="Times New Roman" w:hAnsi="Times New Roman"/>
          <w:color w:val="231f20"/>
          <w:spacing w:val="-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Both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these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expensive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thrust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occur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helical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gears.</w:t>
      </w:r>
    </w:p>
    <w:p>
      <w:pPr>
        <w:pStyle w:val="style0"/>
        <w:spacing w:before="3" w:after="0" w:lineRule="auto" w:line="312"/>
        <w:ind w:left="115" w:right="4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more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suitable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long-term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continuous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running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power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transmission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limited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torque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fluctuation.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reversing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intermittent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drives.</w:t>
      </w:r>
    </w:p>
    <w:p>
      <w:pPr>
        <w:pStyle w:val="style0"/>
        <w:spacing w:before="3" w:after="0" w:lineRule="auto" w:line="312"/>
        <w:ind w:left="115" w:right="43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greater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center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distance,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rather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Generall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under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same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transmission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conditions,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cost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toothed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belts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pulleys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much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higher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cost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sprockets.</w:t>
      </w:r>
    </w:p>
    <w:p>
      <w:pPr>
        <w:pStyle w:val="style0"/>
        <w:spacing w:before="3" w:after="0" w:lineRule="auto" w:line="240"/>
        <w:ind w:left="11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See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following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features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points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notice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about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roller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transmission.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11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Featu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es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Drives:</w:t>
      </w:r>
    </w:p>
    <w:p>
      <w:pPr>
        <w:pStyle w:val="style0"/>
        <w:spacing w:before="84" w:after="0" w:lineRule="auto" w:line="240"/>
        <w:ind w:left="11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reduction/increase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up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seven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easily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accommodated.</w:t>
      </w:r>
    </w:p>
    <w:p>
      <w:pPr>
        <w:pStyle w:val="style0"/>
        <w:spacing w:before="84" w:after="0" w:lineRule="auto" w:line="240"/>
        <w:ind w:left="11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accommodate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long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shaft-center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distances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(less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m),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versatile.</w:t>
      </w:r>
    </w:p>
    <w:p>
      <w:pPr>
        <w:pStyle w:val="style0"/>
        <w:spacing w:before="84" w:after="0" w:lineRule="auto" w:line="240"/>
        <w:ind w:left="11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3.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possible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multiple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both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sides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chain.</w:t>
      </w:r>
    </w:p>
    <w:p>
      <w:pPr>
        <w:pStyle w:val="style0"/>
        <w:spacing w:before="84" w:after="0" w:lineRule="auto" w:line="240"/>
        <w:ind w:left="11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Standardization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under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3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American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National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Standards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Institute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(ANSI),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</w:p>
    <w:p>
      <w:pPr>
        <w:pStyle w:val="style0"/>
        <w:spacing w:before="84" w:after="0" w:lineRule="auto" w:line="240"/>
        <w:ind w:left="11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International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Standardization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ganization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(ISO),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Japanese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Industrial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Standards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(JIS)</w:t>
      </w:r>
    </w:p>
    <w:p>
      <w:pPr>
        <w:pStyle w:val="style0"/>
        <w:spacing w:before="84" w:after="0" w:lineRule="auto" w:line="240"/>
        <w:ind w:left="11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allow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ease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selection.</w:t>
      </w:r>
    </w:p>
    <w:p>
      <w:pPr>
        <w:pStyle w:val="style0"/>
        <w:spacing w:before="84" w:after="0" w:lineRule="auto" w:line="240"/>
        <w:ind w:left="11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5.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easy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cut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connect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chains.</w:t>
      </w:r>
    </w:p>
    <w:p>
      <w:pPr>
        <w:pStyle w:val="style0"/>
        <w:spacing w:before="84" w:after="0" w:lineRule="auto" w:line="240"/>
        <w:ind w:left="11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6</w:t>
      </w:r>
      <w:r>
        <w:rPr>
          <w:rFonts w:ascii="Times New Roman" w:cs="Times New Roman" w:eastAsia="Times New Roman" w:hAnsi="Times New Roman"/>
          <w:color w:val="231f20"/>
          <w:spacing w:val="14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h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k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h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h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-25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h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g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h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9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-4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>q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</w:p>
    <w:p>
      <w:pPr>
        <w:pStyle w:val="style0"/>
        <w:spacing w:before="84" w:after="0" w:lineRule="auto" w:line="312"/>
        <w:ind w:left="115" w:right="43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7.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Sprockets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subject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less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wear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than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because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sprockets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distribute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loading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over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their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many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teeth.</w:t>
      </w:r>
    </w:p>
    <w:p>
      <w:pPr>
        <w:pStyle w:val="style0"/>
        <w:spacing w:after="0" w:lineRule="auto" w:line="312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520" w:right="1040" w:bottom="1060" w:left="1020" w:header="0" w:footer="866" w:gutter="0"/>
        </w:sectPr>
      </w:pPr>
    </w:p>
    <w:p>
      <w:pPr>
        <w:pStyle w:val="style0"/>
        <w:spacing w:before="51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Points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Notice:</w:t>
      </w:r>
    </w:p>
    <w:p>
      <w:pPr>
        <w:pStyle w:val="style0"/>
        <w:spacing w:before="84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has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variation,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caused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polygonal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fect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sprockets.</w:t>
      </w:r>
    </w:p>
    <w:p>
      <w:pPr>
        <w:pStyle w:val="style0"/>
        <w:spacing w:before="84" w:after="0" w:lineRule="auto" w:line="240"/>
        <w:ind w:left="11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needs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lubrication.</w:t>
      </w:r>
    </w:p>
    <w:p>
      <w:pPr>
        <w:pStyle w:val="style0"/>
        <w:spacing w:before="84" w:after="0" w:lineRule="auto" w:line="240"/>
        <w:ind w:left="11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3.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wears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elongates.</w:t>
      </w:r>
    </w:p>
    <w:p>
      <w:pPr>
        <w:pStyle w:val="style0"/>
        <w:spacing w:before="84" w:after="0" w:lineRule="auto" w:line="240"/>
        <w:ind w:left="11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weak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subjected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loads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side.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needs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proper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alignment.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312"/>
        <w:ind w:left="113" w:right="44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color w:val="231f20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substance,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like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grease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oil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decreases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coe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ficient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friction,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color w:val="231f20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gets</w:t>
      </w:r>
      <w:r>
        <w:rPr>
          <w:rFonts w:ascii="Times New Roman" w:cs="Times New Roman" w:eastAsia="Times New Roman" w:hAnsi="Times New Roman"/>
          <w:color w:val="231f20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onto</w:t>
      </w:r>
      <w:r>
        <w:rPr>
          <w:rFonts w:ascii="Times New Roman" w:cs="Times New Roman" w:eastAsia="Times New Roman" w:hAnsi="Times New Roman"/>
          <w:color w:val="231f20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-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contact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surface,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cannot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deliver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required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tension.</w:t>
      </w:r>
    </w:p>
    <w:p>
      <w:pPr>
        <w:pStyle w:val="style0"/>
        <w:spacing w:before="3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1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Sp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ockets</w:t>
      </w:r>
    </w:p>
    <w:p>
      <w:pPr>
        <w:pStyle w:val="style0"/>
        <w:spacing w:before="84" w:after="0" w:lineRule="auto" w:line="240"/>
        <w:ind w:left="11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z w:val="24"/>
          <w:szCs w:val="24"/>
        </w:rPr>
        <w:t>(1)</w:t>
      </w:r>
      <w:r>
        <w:rPr>
          <w:rFonts w:ascii="Times New Roman" w:cs="Times New Roman" w:eastAsia="Times New Roman" w:hAnsi="Times New Roman"/>
          <w:color w:val="231f20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ooth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shapes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either</w:t>
      </w:r>
      <w:r>
        <w:rPr>
          <w:rFonts w:ascii="Times New Roman" w:cs="Times New Roman" w:eastAsia="Times New Roman" w:hAnsi="Times New Roman"/>
          <w:color w:val="231f20"/>
          <w:spacing w:val="-3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ANSI-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BS-type.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Currently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BS-type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frequentl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</w:p>
    <w:p>
      <w:pPr>
        <w:pStyle w:val="style0"/>
        <w:spacing w:before="84" w:after="0" w:lineRule="auto" w:line="312"/>
        <w:ind w:left="113" w:right="44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(2)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Automotive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engines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produced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la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scale.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sprockets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both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crankshaft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camshaft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mass-produced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sintered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metal.</w:t>
      </w:r>
    </w:p>
    <w:p>
      <w:pPr>
        <w:pStyle w:val="style0"/>
        <w:spacing w:before="3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1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Selection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Handling</w:t>
      </w:r>
    </w:p>
    <w:p>
      <w:pPr>
        <w:pStyle w:val="style0"/>
        <w:spacing w:before="84" w:after="0" w:lineRule="auto" w:line="312"/>
        <w:ind w:left="113" w:right="44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(1)</w:t>
      </w:r>
      <w:r>
        <w:rPr>
          <w:rFonts w:ascii="Times New Roman" w:cs="Times New Roman" w:eastAsia="Times New Roman" w:hAnsi="Times New Roman"/>
          <w:color w:val="231f20"/>
          <w:spacing w:val="3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These</w:t>
      </w:r>
      <w:r>
        <w:rPr>
          <w:rFonts w:ascii="Times New Roman" w:cs="Times New Roman" w:eastAsia="Times New Roman" w:hAnsi="Times New Roman"/>
          <w:color w:val="231f20"/>
          <w:spacing w:val="4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chains</w:t>
      </w:r>
      <w:r>
        <w:rPr>
          <w:rFonts w:ascii="Times New Roman" w:cs="Times New Roman" w:eastAsia="Times New Roman" w:hAnsi="Times New Roman"/>
          <w:color w:val="231f20"/>
          <w:spacing w:val="4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4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color w:val="231f20"/>
          <w:spacing w:val="4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231f20"/>
          <w:spacing w:val="4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4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guides,</w:t>
      </w:r>
      <w:r>
        <w:rPr>
          <w:rFonts w:ascii="Times New Roman" w:cs="Times New Roman" w:eastAsia="Times New Roman" w:hAnsi="Times New Roman"/>
          <w:color w:val="231f20"/>
          <w:spacing w:val="4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levers,</w:t>
      </w:r>
      <w:r>
        <w:rPr>
          <w:rFonts w:ascii="Times New Roman" w:cs="Times New Roman" w:eastAsia="Times New Roman" w:hAnsi="Times New Roman"/>
          <w:color w:val="231f20"/>
          <w:spacing w:val="4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4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tensioners</w:t>
      </w:r>
      <w:r>
        <w:rPr>
          <w:rFonts w:ascii="Times New Roman" w:cs="Times New Roman" w:eastAsia="Times New Roman" w:hAnsi="Times New Roman"/>
          <w:color w:val="231f20"/>
          <w:spacing w:val="4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4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reduce</w:t>
      </w:r>
      <w:r>
        <w:rPr>
          <w:rFonts w:ascii="Times New Roman" w:cs="Times New Roman" w:eastAsia="Times New Roman" w:hAnsi="Times New Roman"/>
          <w:color w:val="231f20"/>
          <w:spacing w:val="4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4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elongation,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vibration,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noise.</w:t>
      </w:r>
    </w:p>
    <w:p>
      <w:pPr>
        <w:pStyle w:val="style0"/>
        <w:spacing w:before="3" w:after="0" w:lineRule="auto" w:line="312"/>
        <w:ind w:left="113" w:right="45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(2)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Generall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chains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selected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according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transmission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torque,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small-sprocket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speed,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layout.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mid-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high-speed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transmission,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vibration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lubrication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must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also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considered.</w:t>
      </w:r>
    </w:p>
    <w:p>
      <w:pPr>
        <w:pStyle w:val="style0"/>
        <w:spacing w:before="3" w:after="0" w:lineRule="auto" w:line="240"/>
        <w:ind w:left="11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z w:val="24"/>
          <w:szCs w:val="24"/>
        </w:rPr>
        <w:t>(3)</w:t>
      </w:r>
      <w:r>
        <w:rPr>
          <w:rFonts w:ascii="Times New Roman" w:cs="Times New Roman" w:eastAsia="Times New Roman" w:hAnsi="Times New Roman"/>
          <w:color w:val="231f20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need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forced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lubrication.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20" w:right="1040" w:bottom="1060" w:left="1020" w:header="0" w:footer="866" w:gutter="0"/>
        </w:sectPr>
      </w:pPr>
    </w:p>
    <w:p>
      <w:pPr>
        <w:pStyle w:val="style0"/>
        <w:spacing w:before="43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EXPERIMENT</w:t>
      </w:r>
      <w:r>
        <w:rPr>
          <w:rFonts w:ascii="Times New Roman" w:cs="Times New Roman" w:eastAsia="Times New Roman" w:hAnsi="Times New Roman"/>
          <w:b/>
          <w:bCs/>
          <w:color w:val="231f20"/>
          <w:spacing w:val="-5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1</w:t>
      </w:r>
    </w:p>
    <w:p>
      <w:pPr>
        <w:pStyle w:val="style0"/>
        <w:spacing w:before="77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-5"/>
          <w:w w:val="100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itle: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Belt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drives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performance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characteristics</w:t>
      </w:r>
    </w:p>
    <w:p>
      <w:pPr>
        <w:pStyle w:val="style0"/>
        <w:spacing w:before="9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z w:val="24"/>
          <w:szCs w:val="24"/>
        </w:rPr>
        <w:t>Objective(s)</w:t>
      </w:r>
      <w:r>
        <w:rPr>
          <w:rFonts w:ascii="Times New Roman" w:cs="Times New Roman" w:eastAsia="Times New Roman" w:hAnsi="Times New Roman"/>
          <w:color w:val="231f20"/>
          <w:sz w:val="24"/>
          <w:szCs w:val="24"/>
        </w:rPr>
        <w:t>:</w:t>
      </w:r>
      <w:r>
        <w:rPr>
          <w:rFonts w:ascii="Times New Roman" w:cs="Times New Roman" w:eastAsia="Times New Roman" w:hAnsi="Times New Roman"/>
          <w:color w:val="231f20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student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able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to:</w:t>
      </w:r>
    </w:p>
    <w:p>
      <w:pPr>
        <w:pStyle w:val="style0"/>
        <w:spacing w:before="43" w:after="0" w:lineRule="auto" w:line="277"/>
        <w:ind w:left="829" w:right="507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identify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types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pulleys,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their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application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maintenance</w:t>
      </w:r>
    </w:p>
    <w:p>
      <w:pPr>
        <w:pStyle w:val="style0"/>
        <w:spacing w:before="1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Apparatus/materials: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various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types,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ferent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types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pulleys</w:t>
      </w:r>
    </w:p>
    <w:p>
      <w:pPr>
        <w:pStyle w:val="style0"/>
        <w:spacing w:before="43" w:after="0" w:lineRule="auto" w:line="277"/>
        <w:ind w:left="109" w:right="49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Theory:</w:t>
      </w:r>
      <w:r>
        <w:rPr>
          <w:rFonts w:ascii="Times New Roman" w:cs="Times New Roman" w:eastAsia="Times New Roman" w:hAnsi="Times New Roman"/>
          <w:b/>
          <w:bCs/>
          <w:color w:val="231f20"/>
          <w:spacing w:val="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Belts</w:t>
      </w:r>
      <w:r>
        <w:rPr>
          <w:rFonts w:ascii="Times New Roman" w:cs="Times New Roman" w:eastAsia="Times New Roman" w:hAnsi="Times New Roman"/>
          <w:color w:val="231f20"/>
          <w:spacing w:val="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color w:val="231f20"/>
          <w:spacing w:val="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transmission</w:t>
      </w:r>
      <w:r>
        <w:rPr>
          <w:rFonts w:ascii="Times New Roman" w:cs="Times New Roman" w:eastAsia="Times New Roman" w:hAnsi="Times New Roman"/>
          <w:color w:val="231f20"/>
          <w:spacing w:val="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mechanical</w:t>
      </w:r>
      <w:r>
        <w:rPr>
          <w:rFonts w:ascii="Times New Roman" w:cs="Times New Roman" w:eastAsia="Times New Roman" w:hAnsi="Times New Roman"/>
          <w:color w:val="231f20"/>
          <w:spacing w:val="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power</w:t>
      </w:r>
      <w:r>
        <w:rPr>
          <w:rFonts w:ascii="Times New Roman" w:cs="Times New Roman" w:eastAsia="Times New Roman" w:hAnsi="Times New Roman"/>
          <w:color w:val="231f20"/>
          <w:spacing w:val="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machines</w:t>
      </w:r>
      <w:r>
        <w:rPr>
          <w:rFonts w:ascii="Times New Roman" w:cs="Times New Roman" w:eastAsia="Times New Roman" w:hAnsi="Times New Roman"/>
          <w:color w:val="231f20"/>
          <w:spacing w:val="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equipment</w:t>
      </w:r>
      <w:r>
        <w:rPr>
          <w:rFonts w:ascii="Times New Roman" w:cs="Times New Roman" w:eastAsia="Times New Roman" w:hAnsi="Times New Roman"/>
          <w:color w:val="231f20"/>
          <w:spacing w:val="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through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friction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generated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pulleys.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applications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include:</w:t>
      </w:r>
    </w:p>
    <w:p>
      <w:pPr>
        <w:pStyle w:val="style0"/>
        <w:spacing w:before="1" w:after="0" w:lineRule="auto" w:line="277"/>
        <w:ind w:left="109" w:right="49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color w:val="231f20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color w:val="231f20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color w:val="231f20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la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</w:t>
      </w:r>
      <w:r>
        <w:rPr>
          <w:rFonts w:ascii="Times New Roman" w:cs="Times New Roman" w:eastAsia="Times New Roman" w:hAnsi="Times New Roman"/>
          <w:color w:val="231f20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distances</w:t>
      </w:r>
      <w:r>
        <w:rPr>
          <w:rFonts w:ascii="Times New Roman" w:cs="Times New Roman" w:eastAsia="Times New Roman" w:hAnsi="Times New Roman"/>
          <w:color w:val="231f20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color w:val="231f20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shafts</w:t>
      </w:r>
      <w:r>
        <w:rPr>
          <w:rFonts w:ascii="Times New Roman" w:cs="Times New Roman" w:eastAsia="Times New Roman" w:hAnsi="Times New Roman"/>
          <w:color w:val="231f20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make</w:t>
      </w:r>
      <w:r>
        <w:rPr>
          <w:rFonts w:ascii="Times New Roman" w:cs="Times New Roman" w:eastAsia="Times New Roman" w:hAnsi="Times New Roman"/>
          <w:color w:val="231f20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</w:t>
      </w:r>
      <w:r>
        <w:rPr>
          <w:rFonts w:ascii="Times New Roman" w:cs="Times New Roman" w:eastAsia="Times New Roman" w:hAnsi="Times New Roman"/>
          <w:color w:val="231f20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impractical</w:t>
      </w:r>
      <w:r>
        <w:rPr>
          <w:rFonts w:ascii="Times New Roman" w:cs="Times New Roman" w:eastAsia="Times New Roman" w:hAnsi="Times New Roman"/>
          <w:color w:val="231f20"/>
          <w:spacing w:val="2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designated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high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drives.</w:t>
      </w:r>
    </w:p>
    <w:p>
      <w:pPr>
        <w:pStyle w:val="style0"/>
        <w:spacing w:before="1" w:after="0" w:lineRule="auto" w:line="240"/>
        <w:ind w:left="8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sheaves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transmit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powe</w:t>
      </w:r>
      <w:r>
        <w:rPr>
          <w:rFonts w:ascii="Times New Roman" w:cs="Times New Roman" w:eastAsia="Times New Roman" w:hAnsi="Times New Roman"/>
          <w:color w:val="231f20"/>
          <w:spacing w:val="-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</w:p>
    <w:p>
      <w:pPr>
        <w:pStyle w:val="style0"/>
        <w:spacing w:before="43" w:after="0" w:lineRule="auto" w:line="240"/>
        <w:ind w:left="8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require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tensioning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prone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slip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under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high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loads.</w:t>
      </w:r>
    </w:p>
    <w:p>
      <w:pPr>
        <w:pStyle w:val="style0"/>
        <w:spacing w:before="43" w:after="0" w:lineRule="auto" w:line="240"/>
        <w:ind w:left="82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various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machines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equipment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generate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mechanical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power</w:t>
      </w:r>
    </w:p>
    <w:p>
      <w:pPr>
        <w:pStyle w:val="style0"/>
        <w:spacing w:before="43" w:after="0" w:lineRule="auto" w:line="255"/>
        <w:ind w:left="109" w:right="49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Consider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fixed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left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side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loaded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tension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</w:t>
      </w:r>
      <w:r>
        <w:rPr>
          <w:rFonts w:ascii="Times New Roman" w:cs="Times New Roman" w:eastAsia="Times New Roman" w:hAnsi="Times New Roman"/>
          <w:i/>
          <w:color w:val="231f20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i/>
          <w:color w:val="231f20"/>
          <w:spacing w:val="0"/>
          <w:w w:val="100"/>
          <w:position w:val="-4"/>
          <w:sz w:val="12"/>
          <w:szCs w:val="12"/>
        </w:rPr>
        <w:t>0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),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force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needed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pull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down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right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side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be:</w:t>
      </w:r>
    </w:p>
    <w:p>
      <w:pPr>
        <w:pStyle w:val="style0"/>
        <w:spacing w:before="5" w:after="0" w:lineRule="exact" w:line="140"/>
        <w:jc w:val="left"/>
        <w:rPr>
          <w:sz w:val="14"/>
          <w:szCs w:val="14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example,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i/>
          <w:color w:val="231f20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i/>
          <w:color w:val="231f20"/>
          <w:spacing w:val="0"/>
          <w:w w:val="100"/>
          <w:position w:val="-4"/>
          <w:sz w:val="12"/>
          <w:szCs w:val="12"/>
        </w:rPr>
        <w:t>0</w:t>
      </w:r>
      <w:r>
        <w:rPr>
          <w:rFonts w:ascii="Times New Roman" w:cs="Times New Roman" w:eastAsia="Times New Roman" w:hAnsi="Times New Roman"/>
          <w:i/>
          <w:color w:val="231f20"/>
          <w:spacing w:val="6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100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N: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coe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position w:val="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ficient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friction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pulle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position w:val="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μ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0.3;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wrap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angle</w:t>
      </w:r>
    </w:p>
    <w:p>
      <w:pPr>
        <w:pStyle w:val="style0"/>
        <w:spacing w:before="19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θ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(180°).</w:t>
      </w:r>
    </w:p>
    <w:p>
      <w:pPr>
        <w:pStyle w:val="style0"/>
        <w:spacing w:before="7" w:after="0" w:lineRule="exact" w:line="120"/>
        <w:jc w:val="left"/>
        <w:rPr>
          <w:sz w:val="12"/>
          <w:szCs w:val="12"/>
        </w:rPr>
      </w:pPr>
    </w:p>
    <w:p>
      <w:pPr>
        <w:pStyle w:val="style0"/>
        <w:spacing w:before="0" w:after="0" w:lineRule="auto" w:line="240"/>
        <w:ind w:left="45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i/>
          <w:color w:val="231f20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i/>
          <w:color w:val="231f20"/>
          <w:spacing w:val="0"/>
          <w:w w:val="100"/>
          <w:position w:val="-4"/>
          <w:sz w:val="12"/>
          <w:szCs w:val="12"/>
        </w:rPr>
        <w:t>1</w:t>
      </w:r>
      <w:r>
        <w:rPr>
          <w:rFonts w:ascii="Times New Roman" w:cs="Times New Roman" w:eastAsia="Times New Roman" w:hAnsi="Times New Roman"/>
          <w:i/>
          <w:color w:val="231f20"/>
          <w:spacing w:val="6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i/>
          <w:color w:val="231f20"/>
          <w:spacing w:val="0"/>
          <w:w w:val="100"/>
          <w:position w:val="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i/>
          <w:color w:val="231f20"/>
          <w:spacing w:val="0"/>
          <w:w w:val="100"/>
          <w:position w:val="-4"/>
          <w:sz w:val="12"/>
          <w:szCs w:val="12"/>
        </w:rPr>
        <w:t>0</w:t>
      </w:r>
      <w:r>
        <w:rPr>
          <w:rFonts w:ascii="Times New Roman" w:cs="Times New Roman" w:eastAsia="Times New Roman" w:hAnsi="Times New Roman"/>
          <w:i/>
          <w:color w:val="231f20"/>
          <w:spacing w:val="6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*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2.566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256.6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N</w:t>
      </w:r>
    </w:p>
    <w:p>
      <w:pPr>
        <w:pStyle w:val="style0"/>
        <w:spacing w:before="8" w:after="0" w:lineRule="auto" w:line="268"/>
        <w:ind w:left="463" w:right="72" w:hanging="1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brief,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flat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situation,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256.6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power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only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100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back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tension.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elements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without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teeth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such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flat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ropes,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way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power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increase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coe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ficient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friction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wrapping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angle.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substance,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like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grease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oil,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decreases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coe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ficient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friction,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gets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onto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contact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surface,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cannot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deliver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required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tension.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attached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motor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transmitting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mechanical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power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shown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1.1</w:t>
      </w:r>
    </w:p>
    <w:p>
      <w:pPr>
        <w:pStyle w:val="style0"/>
        <w:spacing w:before="4" w:after="0" w:lineRule="exact" w:line="150"/>
        <w:jc w:val="left"/>
        <w:rPr>
          <w:sz w:val="15"/>
          <w:szCs w:val="15"/>
        </w:rPr>
      </w:pPr>
    </w:p>
    <w:p>
      <w:pPr>
        <w:pStyle w:val="style0"/>
        <w:spacing w:before="0" w:after="0" w:lineRule="auto" w:line="240"/>
        <w:ind w:left="3368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1987297" cy="1216152"/>
            <wp:effectExtent l="0" t="0" r="0" b="0"/>
            <wp:docPr id="1030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87297" cy="12161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2" w:after="0" w:lineRule="auto" w:line="240"/>
        <w:ind w:left="2630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1.1:</w:t>
      </w:r>
      <w:r>
        <w:rPr>
          <w:rFonts w:ascii="Times New Roman" w:cs="Times New Roman" w:eastAsia="Times New Roman" w:hAnsi="Times New Roman"/>
          <w:color w:val="231f20"/>
          <w:spacing w:val="-11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231f20"/>
          <w:spacing w:val="-11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belt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attached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motor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transmitting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power</w:t>
      </w:r>
    </w:p>
    <w:p>
      <w:pPr>
        <w:pStyle w:val="style0"/>
        <w:spacing w:before="67" w:after="0" w:lineRule="auto" w:line="307"/>
        <w:ind w:left="107" w:right="39" w:firstLine="548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-belts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transmit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action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through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their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tapered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groove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sides.</w:t>
      </w:r>
      <w:r>
        <w:rPr>
          <w:rFonts w:ascii="Times New Roman" w:cs="Times New Roman" w:eastAsia="Times New Roman" w:hAnsi="Times New Roman"/>
          <w:color w:val="231f20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shape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groove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way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fitted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groove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important.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above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shows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correct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position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-belt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into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groove.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walls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groove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worn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out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damage,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sinks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into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groove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until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rides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bottom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groove.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reduce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friction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due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tapered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sides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ultimately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slip.</w:t>
      </w:r>
    </w:p>
    <w:p>
      <w:pPr>
        <w:pStyle w:val="style0"/>
        <w:spacing w:before="3" w:after="0" w:lineRule="auto" w:line="307"/>
        <w:ind w:left="107" w:right="39" w:firstLine="548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-belts</w:t>
      </w:r>
      <w:r>
        <w:rPr>
          <w:rFonts w:ascii="Times New Roman" w:cs="Times New Roman" w:eastAsia="Times New Roman" w:hAnsi="Times New Roman"/>
          <w:color w:val="231f20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standardized,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231f20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dimensions,</w:t>
      </w:r>
      <w:r>
        <w:rPr>
          <w:rFonts w:ascii="Times New Roman" w:cs="Times New Roman" w:eastAsia="Times New Roman" w:hAnsi="Times New Roman"/>
          <w:color w:val="231f20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designation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wear</w:t>
      </w:r>
      <w:r>
        <w:rPr>
          <w:rFonts w:ascii="Times New Roman" w:cs="Times New Roman" w:eastAsia="Times New Roman" w:hAnsi="Times New Roman"/>
          <w:color w:val="231f20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color w:val="231f20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determined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231f20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using</w:t>
      </w:r>
      <w:r>
        <w:rPr>
          <w:rFonts w:ascii="Times New Roman" w:cs="Times New Roman" w:eastAsia="Times New Roman" w:hAnsi="Times New Roman"/>
          <w:color w:val="231f20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2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-belt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sheave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guage.</w:t>
      </w:r>
    </w:p>
    <w:p>
      <w:pPr>
        <w:pStyle w:val="style0"/>
        <w:spacing w:before="3" w:after="0" w:lineRule="auto" w:line="240"/>
        <w:ind w:left="65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applications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shown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machine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1.2.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60" w:right="1040" w:bottom="1060" w:left="1020" w:header="0" w:footer="866" w:gutter="0"/>
        </w:sectPr>
      </w:pPr>
    </w:p>
    <w:p>
      <w:pPr>
        <w:pStyle w:val="style0"/>
        <w:spacing w:before="6" w:after="0" w:lineRule="exact" w:line="120"/>
        <w:jc w:val="left"/>
        <w:rPr>
          <w:sz w:val="12"/>
          <w:szCs w:val="12"/>
        </w:rPr>
      </w:pPr>
    </w:p>
    <w:p>
      <w:pPr>
        <w:pStyle w:val="style0"/>
        <w:spacing w:before="0" w:after="0" w:lineRule="auto" w:line="240"/>
        <w:ind w:left="107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1062234" cy="1115567"/>
            <wp:effectExtent l="0" t="0" r="0" b="0"/>
            <wp:docPr id="1031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234" cy="11155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6" w:after="0" w:lineRule="exact" w:line="190"/>
        <w:jc w:val="left"/>
        <w:rPr>
          <w:sz w:val="19"/>
          <w:szCs w:val="19"/>
        </w:rPr>
      </w:pPr>
    </w:p>
    <w:p>
      <w:pPr>
        <w:pStyle w:val="style0"/>
        <w:tabs>
          <w:tab w:val="left" w:leader="none" w:pos="2680"/>
          <w:tab w:val="left" w:leader="none" w:pos="4420"/>
          <w:tab w:val="left" w:leader="none" w:pos="6100"/>
          <w:tab w:val="left" w:leader="none" w:pos="8280"/>
        </w:tabs>
        <w:spacing w:before="21" w:after="0" w:lineRule="auto" w:line="240"/>
        <w:ind w:left="874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anchor distT="0" distB="0" distL="0" distR="0" simplePos="false" relativeHeight="10" behindDoc="true" locked="false" layoutInCell="true" allowOverlap="true">
            <wp:simplePos x="0" y="0"/>
            <wp:positionH relativeFrom="page">
              <wp:posOffset>1961831</wp:posOffset>
            </wp:positionH>
            <wp:positionV relativeFrom="paragraph">
              <wp:posOffset>-1243309</wp:posOffset>
            </wp:positionV>
            <wp:extent cx="866477" cy="1106424"/>
            <wp:effectExtent l="0" t="0" r="0" b="0"/>
            <wp:wrapNone/>
            <wp:docPr id="1032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866477" cy="11064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11" behindDoc="true" locked="false" layoutInCell="true" allowOverlap="true">
            <wp:simplePos x="0" y="0"/>
            <wp:positionH relativeFrom="page">
              <wp:posOffset>3091669</wp:posOffset>
            </wp:positionH>
            <wp:positionV relativeFrom="paragraph">
              <wp:posOffset>-1254948</wp:posOffset>
            </wp:positionV>
            <wp:extent cx="810514" cy="1115567"/>
            <wp:effectExtent l="0" t="0" r="0" b="0"/>
            <wp:wrapNone/>
            <wp:docPr id="1033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810514" cy="11155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12" behindDoc="true" locked="false" layoutInCell="true" allowOverlap="true">
            <wp:simplePos x="0" y="0"/>
            <wp:positionH relativeFrom="page">
              <wp:posOffset>4137516</wp:posOffset>
            </wp:positionH>
            <wp:positionV relativeFrom="paragraph">
              <wp:posOffset>-1249403</wp:posOffset>
            </wp:positionV>
            <wp:extent cx="858552" cy="1051560"/>
            <wp:effectExtent l="0" t="0" r="0" b="0"/>
            <wp:wrapNone/>
            <wp:docPr id="1034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858552" cy="1051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13" behindDoc="true" locked="false" layoutInCell="true" allowOverlap="true">
            <wp:simplePos x="0" y="0"/>
            <wp:positionH relativeFrom="page">
              <wp:posOffset>5377669</wp:posOffset>
            </wp:positionH>
            <wp:positionV relativeFrom="paragraph">
              <wp:posOffset>-1249404</wp:posOffset>
            </wp:positionV>
            <wp:extent cx="1155012" cy="1280160"/>
            <wp:effectExtent l="0" t="0" r="0" b="0"/>
            <wp:wrapNone/>
            <wp:docPr id="1035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155012" cy="1280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position w:val="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position w:val="1"/>
          <w:sz w:val="20"/>
          <w:szCs w:val="20"/>
        </w:rPr>
        <w:tab/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position w:val="1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position w:val="1"/>
          <w:sz w:val="20"/>
          <w:szCs w:val="20"/>
        </w:rPr>
        <w:tab/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position w:val="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position w:val="0"/>
          <w:sz w:val="20"/>
          <w:szCs w:val="20"/>
        </w:rPr>
        <w:tab/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position w:val="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position w:val="1"/>
          <w:sz w:val="20"/>
          <w:szCs w:val="20"/>
        </w:rPr>
        <w:tab/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position w:val="1"/>
          <w:sz w:val="20"/>
          <w:szCs w:val="20"/>
        </w:rPr>
        <w:t>E</w:t>
      </w:r>
    </w:p>
    <w:p>
      <w:pPr>
        <w:pStyle w:val="style0"/>
        <w:spacing w:before="6" w:after="0" w:lineRule="exact" w:line="130"/>
        <w:jc w:val="left"/>
        <w:rPr>
          <w:sz w:val="13"/>
          <w:szCs w:val="13"/>
        </w:rPr>
      </w:pPr>
    </w:p>
    <w:p>
      <w:pPr>
        <w:pStyle w:val="style0"/>
        <w:spacing w:before="0" w:after="0" w:lineRule="auto" w:line="240"/>
        <w:ind w:left="281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1.2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(A-E)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Belt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drives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applications</w:t>
      </w:r>
    </w:p>
    <w:p>
      <w:pPr>
        <w:pStyle w:val="style0"/>
        <w:spacing w:before="0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19" w:after="0" w:lineRule="auto" w:line="240"/>
        <w:ind w:left="48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Diagram: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-18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ypes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belts</w:t>
      </w:r>
    </w:p>
    <w:p>
      <w:pPr>
        <w:pStyle w:val="style0"/>
        <w:spacing w:before="13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121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anchor distT="0" distB="0" distL="0" distR="0" simplePos="false" relativeHeight="3" behindDoc="true" locked="false" layoutInCell="true" allowOverlap="true">
            <wp:simplePos x="0" y="0"/>
            <wp:positionH relativeFrom="page">
              <wp:posOffset>2245484</wp:posOffset>
            </wp:positionH>
            <wp:positionV relativeFrom="paragraph">
              <wp:posOffset>-1</wp:posOffset>
            </wp:positionV>
            <wp:extent cx="1191555" cy="1769364"/>
            <wp:effectExtent l="0" t="0" r="0" b="0"/>
            <wp:wrapNone/>
            <wp:docPr id="1036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191555" cy="17693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4" behindDoc="true" locked="false" layoutInCell="true" allowOverlap="true">
            <wp:simplePos x="0" y="0"/>
            <wp:positionH relativeFrom="page">
              <wp:posOffset>3562549</wp:posOffset>
            </wp:positionH>
            <wp:positionV relativeFrom="paragraph">
              <wp:posOffset>-2765</wp:posOffset>
            </wp:positionV>
            <wp:extent cx="1598824" cy="1764792"/>
            <wp:effectExtent l="0" t="0" r="0" b="0"/>
            <wp:wrapNone/>
            <wp:docPr id="1037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598824" cy="17647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5" behindDoc="true" locked="false" layoutInCell="true" allowOverlap="true">
            <wp:simplePos x="0" y="0"/>
            <wp:positionH relativeFrom="page">
              <wp:posOffset>5297952</wp:posOffset>
            </wp:positionH>
            <wp:positionV relativeFrom="paragraph">
              <wp:posOffset>-5533</wp:posOffset>
            </wp:positionV>
            <wp:extent cx="1532434" cy="1764792"/>
            <wp:effectExtent l="0" t="0" r="0" b="0"/>
            <wp:wrapNone/>
            <wp:docPr id="1038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532434" cy="17647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1401752" cy="1755648"/>
            <wp:effectExtent l="0" t="0" r="0" b="0"/>
            <wp:docPr id="1039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401752" cy="1755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2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21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anchor distT="0" distB="0" distL="0" distR="0" simplePos="false" relativeHeight="6" behindDoc="true" locked="false" layoutInCell="true" allowOverlap="true">
            <wp:simplePos x="0" y="0"/>
            <wp:positionH relativeFrom="page">
              <wp:posOffset>2559121</wp:posOffset>
            </wp:positionH>
            <wp:positionV relativeFrom="paragraph">
              <wp:posOffset>0</wp:posOffset>
            </wp:positionV>
            <wp:extent cx="563222" cy="1303020"/>
            <wp:effectExtent l="0" t="0" r="0" b="0"/>
            <wp:wrapNone/>
            <wp:docPr id="1040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3222" cy="13030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7" behindDoc="true" locked="false" layoutInCell="true" allowOverlap="true">
            <wp:simplePos x="0" y="0"/>
            <wp:positionH relativeFrom="page">
              <wp:posOffset>3366000</wp:posOffset>
            </wp:positionH>
            <wp:positionV relativeFrom="paragraph">
              <wp:posOffset>0</wp:posOffset>
            </wp:positionV>
            <wp:extent cx="906131" cy="1271016"/>
            <wp:effectExtent l="0" t="0" r="0" b="0"/>
            <wp:wrapNone/>
            <wp:docPr id="1041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906131" cy="12710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1642140" cy="1325880"/>
            <wp:effectExtent l="0" t="0" r="0" b="0"/>
            <wp:docPr id="1042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42140" cy="1325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83" w:after="0" w:lineRule="auto" w:line="240"/>
        <w:ind w:left="147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1.3.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ypes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belts</w:t>
      </w:r>
    </w:p>
    <w:p>
      <w:pPr>
        <w:pStyle w:val="style0"/>
        <w:spacing w:before="5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2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-18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ypes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pulleys</w:t>
      </w:r>
    </w:p>
    <w:p>
      <w:pPr>
        <w:pStyle w:val="style0"/>
        <w:spacing w:before="57" w:after="0" w:lineRule="auto" w:line="240"/>
        <w:ind w:left="121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anchor distT="0" distB="0" distL="0" distR="0" simplePos="false" relativeHeight="8" behindDoc="true" locked="false" layoutInCell="true" allowOverlap="true">
            <wp:simplePos x="0" y="0"/>
            <wp:positionH relativeFrom="page">
              <wp:posOffset>2815369</wp:posOffset>
            </wp:positionH>
            <wp:positionV relativeFrom="paragraph">
              <wp:posOffset>29876</wp:posOffset>
            </wp:positionV>
            <wp:extent cx="1835769" cy="1938527"/>
            <wp:effectExtent l="0" t="0" r="0" b="0"/>
            <wp:wrapNone/>
            <wp:docPr id="1043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35769" cy="19385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9" behindDoc="true" locked="false" layoutInCell="true" allowOverlap="true">
            <wp:simplePos x="0" y="0"/>
            <wp:positionH relativeFrom="page">
              <wp:posOffset>4975730</wp:posOffset>
            </wp:positionH>
            <wp:positionV relativeFrom="paragraph">
              <wp:posOffset>29872</wp:posOffset>
            </wp:positionV>
            <wp:extent cx="1863937" cy="1929383"/>
            <wp:effectExtent l="0" t="0" r="0" b="0"/>
            <wp:wrapNone/>
            <wp:docPr id="1044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63937" cy="1929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1865598" cy="1933956"/>
            <wp:effectExtent l="0" t="0" r="0" b="0"/>
            <wp:docPr id="1045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65598" cy="19339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4" w:after="0" w:lineRule="exact" w:line="260"/>
        <w:jc w:val="left"/>
        <w:rPr>
          <w:sz w:val="26"/>
          <w:szCs w:val="26"/>
        </w:rPr>
      </w:pPr>
    </w:p>
    <w:p>
      <w:pPr>
        <w:pStyle w:val="style0"/>
        <w:spacing w:before="0" w:after="0" w:lineRule="auto" w:line="240"/>
        <w:ind w:left="121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1.4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Pulleys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0"/>
          <w:szCs w:val="20"/>
        </w:rPr>
        <w:sectPr>
          <w:pgSz w:w="11920" w:h="16840" w:orient="portrait"/>
          <w:pgMar w:top="1240" w:right="1020" w:bottom="1060" w:left="1020" w:header="0" w:footer="866" w:gutter="0"/>
        </w:sectPr>
      </w:pPr>
    </w:p>
    <w:p>
      <w:pPr>
        <w:pStyle w:val="style0"/>
        <w:spacing w:before="64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ocedu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es</w:t>
      </w:r>
    </w:p>
    <w:p>
      <w:pPr>
        <w:pStyle w:val="style0"/>
        <w:spacing w:before="47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Examine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shown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1.3</w:t>
      </w:r>
    </w:p>
    <w:p>
      <w:pPr>
        <w:pStyle w:val="style0"/>
        <w:spacing w:before="47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Examine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shown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1.4</w:t>
      </w:r>
    </w:p>
    <w:p>
      <w:pPr>
        <w:pStyle w:val="style0"/>
        <w:spacing w:before="10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Exe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cises</w:t>
      </w:r>
    </w:p>
    <w:p>
      <w:pPr>
        <w:pStyle w:val="style0"/>
        <w:spacing w:before="47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Identify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name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each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examined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1.3.</w:t>
      </w:r>
    </w:p>
    <w:p>
      <w:pPr>
        <w:pStyle w:val="style0"/>
        <w:spacing w:before="47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Identify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name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examined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figure1.4.</w:t>
      </w:r>
    </w:p>
    <w:p>
      <w:pPr>
        <w:pStyle w:val="style0"/>
        <w:spacing w:before="47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3.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application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mentioned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Q1.</w:t>
      </w:r>
    </w:p>
    <w:p>
      <w:pPr>
        <w:pStyle w:val="style0"/>
        <w:spacing w:before="47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Sketch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groove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serrated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</w:p>
    <w:p>
      <w:pPr>
        <w:pStyle w:val="style0"/>
        <w:spacing w:before="47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z w:val="24"/>
          <w:szCs w:val="24"/>
        </w:rPr>
        <w:t>5.</w:t>
      </w:r>
      <w:r>
        <w:rPr>
          <w:rFonts w:ascii="Times New Roman" w:cs="Times New Roman" w:eastAsia="Times New Roman" w:hAnsi="Times New Roman"/>
          <w:color w:val="231f20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ferent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groove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serrated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pulley?</w:t>
      </w:r>
    </w:p>
    <w:p>
      <w:pPr>
        <w:pStyle w:val="style0"/>
        <w:spacing w:before="47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z w:val="24"/>
          <w:szCs w:val="24"/>
        </w:rPr>
        <w:t>6.</w:t>
      </w:r>
      <w:r>
        <w:rPr>
          <w:rFonts w:ascii="Times New Roman" w:cs="Times New Roman" w:eastAsia="Times New Roman" w:hAnsi="Times New Roman"/>
          <w:color w:val="231f20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major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advantage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over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drives?</w:t>
      </w:r>
    </w:p>
    <w:p>
      <w:pPr>
        <w:pStyle w:val="style0"/>
        <w:spacing w:before="47" w:after="0" w:lineRule="auto" w:line="240"/>
        <w:ind w:left="11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z w:val="24"/>
          <w:szCs w:val="24"/>
        </w:rPr>
        <w:t>7.</w:t>
      </w:r>
      <w:r>
        <w:rPr>
          <w:rFonts w:ascii="Times New Roman" w:cs="Times New Roman" w:eastAsia="Times New Roman" w:hAnsi="Times New Roman"/>
          <w:color w:val="231f20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fect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grease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oil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ficiency?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680" w:bottom="1060" w:left="1020" w:header="0" w:footer="866" w:gutter="0"/>
        </w:sectPr>
      </w:pPr>
    </w:p>
    <w:p>
      <w:pPr>
        <w:pStyle w:val="style0"/>
        <w:spacing w:before="55" w:after="0" w:lineRule="auto" w:line="281"/>
        <w:ind w:left="152" w:right="644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046" filled="f" stroked="f" style="position:absolute;margin-left:62.32pt;margin-top:194.84pt;width:473.06pt;height:.1pt;z-index:-2147483633;mso-position-horizontal-relative:page;mso-position-vertical-relative:page;mso-width-relative:page;mso-height-relative:page;mso-wrap-distance-left:0.0pt;mso-wrap-distance-right:0.0pt;visibility:visible;" coordsize="9461,2" coordorigin="1246,3897">
            <v:shape id="1047" coordsize="9461,0" coordorigin="1246,3897" path="m1246,3897l10708,3897e" filled="f" style="position:absolute;left:1246.0;top:3897.0;width:9461.0;height:2.0;z-index: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48" filled="f" stroked="f" style="position:absolute;margin-left:62.32pt;margin-top:220.46pt;width:473.06pt;height:.1pt;z-index:-2147483632;mso-position-horizontal-relative:page;mso-position-vertical-relative:page;mso-width-relative:page;mso-height-relative:page;mso-wrap-distance-left:0.0pt;mso-wrap-distance-right:0.0pt;visibility:visible;" coordsize="9461,2" coordorigin="1246,4409">
            <v:shape id="1049" coordsize="9461,0" coordorigin="1246,4409" path="m1246,4409l10708,4409e" filled="f" style="position:absolute;left:1246.0;top:4409.0;width:9461.0;height:2.0;z-index: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50" filled="f" stroked="f" style="position:absolute;margin-left:62.32pt;margin-top:243.88pt;width:473.06pt;height:.1pt;z-index:-2147483631;mso-position-horizontal-relative:page;mso-position-vertical-relative:page;mso-width-relative:page;mso-height-relative:page;mso-wrap-distance-left:0.0pt;mso-wrap-distance-right:0.0pt;visibility:visible;" coordsize="9461,2" coordorigin="1246,4878">
            <v:shape id="1051" coordsize="9461,0" coordorigin="1246,4878" path="m1246,4878l10708,4878e" filled="f" style="position:absolute;left:1246.0;top:4878.0;width:9461.0;height:2.0;z-index: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52" filled="f" stroked="f" style="position:absolute;margin-left:62.32pt;margin-top:290.73pt;width:473.06pt;height:.1pt;z-index:-2147483630;mso-position-horizontal-relative:page;mso-position-vertical-relative:page;mso-width-relative:page;mso-height-relative:page;mso-wrap-distance-left:0.0pt;mso-wrap-distance-right:0.0pt;visibility:visible;" coordsize="9461,2" coordorigin="1246,5815">
            <v:shape id="1053" coordsize="9461,0" coordorigin="1246,5815" path="m1246,5815l10708,5815e" filled="f" style="position:absolute;left:1246.0;top:5815.0;width:9461.0;height:2.0;z-index: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54" filled="f" stroked="f" style="position:absolute;margin-left:62.32pt;margin-top:314.15pt;width:473.06pt;height:.1pt;z-index:-2147483629;mso-position-horizontal-relative:page;mso-position-vertical-relative:page;mso-width-relative:page;mso-height-relative:page;mso-wrap-distance-left:0.0pt;mso-wrap-distance-right:0.0pt;visibility:visible;" coordsize="9461,2" coordorigin="1246,6283">
            <v:shape id="1055" coordsize="9461,0" coordorigin="1246,6283" path="m1246,6283l10708,6283e" filled="f" style="position:absolute;left:1246.0;top:6283.0;width:9461.0;height:2.0;z-index: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56" filled="f" stroked="f" style="position:absolute;margin-left:62.32pt;margin-top:337.58pt;width:473.06pt;height:.1pt;z-index:-2147483628;mso-position-horizontal-relative:page;mso-position-vertical-relative:page;mso-width-relative:page;mso-height-relative:page;mso-wrap-distance-left:0.0pt;mso-wrap-distance-right:0.0pt;visibility:visible;" coordsize="9461,2" coordorigin="1246,6752">
            <v:shape id="1057" coordsize="9461,0" coordorigin="1246,6752" path="m1246,6752l10708,6752e" filled="f" style="position:absolute;left:1246.0;top:6752.0;width:9461.0;height:2.0;z-index:1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58" filled="f" stroked="f" style="position:absolute;margin-left:62.32pt;margin-top:384.43pt;width:473.06pt;height:.1pt;z-index:-2147483627;mso-position-horizontal-relative:page;mso-position-vertical-relative:page;mso-width-relative:page;mso-height-relative:page;mso-wrap-distance-left:0.0pt;mso-wrap-distance-right:0.0pt;visibility:visible;" coordsize="9461,2" coordorigin="1246,7689">
            <v:shape id="1059" coordsize="9461,0" coordorigin="1246,7689" path="m1246,7689l10708,7689e" filled="f" style="position:absolute;left:1246.0;top:7689.0;width:9461.0;height:2.0;z-index:1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60" filled="f" stroked="f" style="position:absolute;margin-left:62.32pt;margin-top:407.85pt;width:473.06pt;height:.1pt;z-index:-2147483626;mso-position-horizontal-relative:page;mso-position-vertical-relative:page;mso-width-relative:page;mso-height-relative:page;mso-wrap-distance-left:0.0pt;mso-wrap-distance-right:0.0pt;visibility:visible;" coordsize="9461,2" coordorigin="1246,8157">
            <v:shape id="1061" coordsize="9461,0" coordorigin="1246,8157" path="m1246,8157l10708,8157e" filled="f" style="position:absolute;left:1246.0;top:8157.0;width:9461.0;height:2.0;z-index:1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62" filled="f" stroked="f" style="position:absolute;margin-left:62.32pt;margin-top:431.28pt;width:473.06pt;height:.1pt;z-index:-2147483625;mso-position-horizontal-relative:page;mso-position-vertical-relative:page;mso-width-relative:page;mso-height-relative:page;mso-wrap-distance-left:0.0pt;mso-wrap-distance-right:0.0pt;visibility:visible;" coordsize="9461,2" coordorigin="1246,8626">
            <v:shape id="1063" coordsize="9461,0" coordorigin="1246,8626" path="m1246,8626l10708,8626e" filled="f" style="position:absolute;left:1246.0;top:8626.0;width:9461.0;height:2.0;z-index:1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64" filled="f" stroked="f" style="position:absolute;margin-left:62.32pt;margin-top:454.7pt;width:473.06pt;height:.1pt;z-index:-2147483624;mso-position-horizontal-relative:page;mso-position-vertical-relative:page;mso-width-relative:page;mso-height-relative:page;mso-wrap-distance-left:0.0pt;mso-wrap-distance-right:0.0pt;visibility:visible;" coordsize="9461,2" coordorigin="1246,9094">
            <v:shape id="1065" coordsize="9461,0" coordorigin="1246,9094" path="m1246,9094l10708,9094e" filled="f" style="position:absolute;left:1246.0;top:9094.0;width:9461.0;height:2.0;z-index:1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66" filled="f" stroked="f" style="position:absolute;margin-left:62.32pt;margin-top:478.12pt;width:473.06pt;height:.1pt;z-index:-2147483623;mso-position-horizontal-relative:page;mso-position-vertical-relative:page;mso-width-relative:page;mso-height-relative:page;mso-wrap-distance-left:0.0pt;mso-wrap-distance-right:0.0pt;visibility:visible;" coordsize="9461,2" coordorigin="1246,9562">
            <v:shape id="1067" coordsize="9461,0" coordorigin="1246,9562" path="m1246,9562l10708,9562e" filled="f" style="position:absolute;left:1246.0;top:9562.0;width:9461.0;height:2.0;z-index:1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68" filled="f" stroked="f" style="position:absolute;margin-left:62.32pt;margin-top:501.55pt;width:473.06pt;height:.1pt;z-index:-2147483622;mso-position-horizontal-relative:page;mso-position-vertical-relative:page;mso-width-relative:page;mso-height-relative:page;mso-wrap-distance-left:0.0pt;mso-wrap-distance-right:0.0pt;visibility:visible;" coordsize="9461,2" coordorigin="1246,10031">
            <v:shape id="1069" coordsize="9461,0" coordorigin="1246,10031" path="m1246,10031l10708,10031e" filled="f" style="position:absolute;left:1246.0;top:10031.0;width:9461.0;height:2.0;z-index:1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70" filled="f" stroked="f" style="position:absolute;margin-left:62.32pt;margin-top:524.97pt;width:473.06pt;height:.1pt;z-index:-2147483621;mso-position-horizontal-relative:page;mso-position-vertical-relative:page;mso-width-relative:page;mso-height-relative:page;mso-wrap-distance-left:0.0pt;mso-wrap-distance-right:0.0pt;visibility:visible;" coordsize="9461,2" coordorigin="1246,10499">
            <v:shape id="1071" coordsize="9461,0" coordorigin="1246,10499" path="m1246,10499l10708,10499e" filled="f" style="position:absolute;left:1246.0;top:10499.0;width:9461.0;height:2.0;z-index:1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72" filled="f" stroked="f" style="position:absolute;margin-left:62.32pt;margin-top:548.4pt;width:473.06pt;height:.1pt;z-index:-2147483620;mso-position-horizontal-relative:page;mso-position-vertical-relative:page;mso-width-relative:page;mso-height-relative:page;mso-wrap-distance-left:0.0pt;mso-wrap-distance-right:0.0pt;visibility:visible;" coordsize="9461,2" coordorigin="1246,10968">
            <v:shape id="1073" coordsize="9461,0" coordorigin="1246,10968" path="m1246,10968l10708,10968e" filled="f" style="position:absolute;left:1246.0;top:10968.0;width:9461.0;height:2.0;z-index:1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74" filled="f" stroked="f" style="position:absolute;margin-left:62.32pt;margin-top:571.82pt;width:473.06pt;height:.1pt;z-index:-2147483619;mso-position-horizontal-relative:page;mso-position-vertical-relative:page;mso-width-relative:page;mso-height-relative:page;mso-wrap-distance-left:0.0pt;mso-wrap-distance-right:0.0pt;visibility:visible;" coordsize="9461,2" coordorigin="1246,11436">
            <v:shape id="1075" coordsize="9461,0" coordorigin="1246,11436" path="m1246,11436l10708,11436e" filled="f" style="position:absolute;left:1246.0;top:11436.0;width:9461.0;height:2.0;z-index:1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76" filled="f" stroked="f" style="position:absolute;margin-left:62.32pt;margin-top:595.25pt;width:473.06pt;height:.1pt;z-index:-2147483618;mso-position-horizontal-relative:page;mso-position-vertical-relative:page;mso-width-relative:page;mso-height-relative:page;mso-wrap-distance-left:0.0pt;mso-wrap-distance-right:0.0pt;visibility:visible;" coordsize="9461,2" coordorigin="1246,11905">
            <v:shape id="1077" coordsize="9461,0" coordorigin="1246,11905" path="m1246,11905l10708,11905e" filled="f" style="position:absolute;left:1246.0;top:11905.0;width:9461.0;height:2.0;z-index:2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78" filled="f" stroked="f" style="position:absolute;margin-left:62.32pt;margin-top:618.67pt;width:473.06pt;height:.1pt;z-index:-2147483617;mso-position-horizontal-relative:page;mso-position-vertical-relative:page;mso-width-relative:page;mso-height-relative:page;mso-wrap-distance-left:0.0pt;mso-wrap-distance-right:0.0pt;visibility:visible;" coordsize="9461,2" coordorigin="1246,12373">
            <v:shape id="1079" coordsize="9461,0" coordorigin="1246,12373" path="m1246,12373l10708,12373e" filled="f" style="position:absolute;left:1246.0;top:12373.0;width:9461.0;height:2.0;z-index:2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80" filled="f" stroked="f" style="position:absolute;margin-left:62.32pt;margin-top:642.09pt;width:473.06pt;height:.1pt;z-index:-2147483616;mso-position-horizontal-relative:page;mso-position-vertical-relative:page;mso-width-relative:page;mso-height-relative:page;mso-wrap-distance-left:0.0pt;mso-wrap-distance-right:0.0pt;visibility:visible;" coordsize="9461,2" coordorigin="1246,12842">
            <v:shape id="1081" coordsize="9461,0" coordorigin="1246,12842" path="m1246,12842l10708,12842e" filled="f" style="position:absolute;left:1246.0;top:12842.0;width:9461.0;height:2.0;z-index:2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82" filled="f" stroked="f" style="position:absolute;margin-left:62.32pt;margin-top:665.52pt;width:473.06pt;height:.1pt;z-index:-2147483615;mso-position-horizontal-relative:page;mso-position-vertical-relative:page;mso-width-relative:page;mso-height-relative:page;mso-wrap-distance-left:0.0pt;mso-wrap-distance-right:0.0pt;visibility:visible;" coordsize="9461,2" coordorigin="1246,13310">
            <v:shape id="1083" coordsize="9461,0" coordorigin="1246,13310" path="m1246,13310l10708,13310e" filled="f" style="position:absolute;left:1246.0;top:13310.0;width:9461.0;height:2.0;z-index:2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84" filled="f" stroked="f" style="position:absolute;margin-left:62.32pt;margin-top:688.94pt;width:473.06pt;height:.1pt;z-index:-2147483614;mso-position-horizontal-relative:page;mso-position-vertical-relative:page;mso-width-relative:page;mso-height-relative:page;mso-wrap-distance-left:0.0pt;mso-wrap-distance-right:0.0pt;visibility:visible;" coordsize="9461,2" coordorigin="1246,13779">
            <v:shape id="1085" coordsize="9461,0" coordorigin="1246,13779" path="m1246,13779l10708,13779e" filled="f" style="position:absolute;left:1246.0;top:13779.0;width:9461.0;height:2.0;z-index:2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86" filled="f" stroked="f" style="position:absolute;margin-left:62.32pt;margin-top:712.37pt;width:473.06pt;height:.1pt;z-index:-2147483613;mso-position-horizontal-relative:page;mso-position-vertical-relative:page;mso-width-relative:page;mso-height-relative:page;mso-wrap-distance-left:0.0pt;mso-wrap-distance-right:0.0pt;visibility:visible;" coordsize="9461,2" coordorigin="1246,14247">
            <v:shape id="1087" coordsize="9461,0" coordorigin="1246,14247" path="m1246,14247l10708,14247e" filled="f" style="position:absolute;left:1246.0;top:14247.0;width:9461.0;height:2.0;z-index:2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88" filled="f" stroked="f" style="position:absolute;margin-left:62.32pt;margin-top:732.91pt;width:473.06pt;height:.1pt;z-index:-2147483612;mso-position-horizontal-relative:page;mso-position-vertical-relative:page;mso-width-relative:page;mso-height-relative:page;mso-wrap-distance-left:0.0pt;mso-wrap-distance-right:0.0pt;visibility:visible;" coordsize="9461,2" coordorigin="1246,14658">
            <v:shape id="1089" coordsize="9461,0" coordorigin="1246,14658" path="m1246,14658l10708,14658e" filled="f" style="position:absolute;left:1246.0;top:14658.0;width:9461.0;height:2.0;z-index:2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90" filled="f" stroked="f" style="position:absolute;margin-left:62.32pt;margin-top:172.31pt;width:473.06pt;height:.1pt;z-index:-2147483611;mso-position-horizontal-relative:page;mso-position-vertical-relative:page;mso-width-relative:page;mso-height-relative:page;mso-wrap-distance-left:0.0pt;mso-wrap-distance-right:0.0pt;visibility:visible;" coordsize="9461,2" coordorigin="1246,3446">
            <v:shape id="1091" coordsize="9461,0" coordorigin="1246,3446" path="m1246,3446l10708,3446e" filled="f" style="position:absolute;left:1246.0;top:3446.0;width:9461.0;height:2.0;z-index:2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92" filled="f" stroked="f" style="position:absolute;margin-left:62.32pt;margin-top:127.24pt;width:473.06pt;height:.1pt;z-index:-2147483610;mso-position-horizontal-relative:page;mso-position-vertical-relative:page;mso-width-relative:page;mso-height-relative:page;mso-wrap-distance-left:0.0pt;mso-wrap-distance-right:0.0pt;visibility:visible;" coordsize="9461,2" coordorigin="1246,2545">
            <v:shape id="1093" coordsize="9461,0" coordorigin="1246,2545" path="m1246,2545l10708,2545e" filled="f" style="position:absolute;left:1246.0;top:2545.0;width:9461.0;height:2.0;z-index:2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231f20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231f20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1:</w:t>
      </w:r>
    </w:p>
    <w:p>
      <w:pPr>
        <w:pStyle w:val="style0"/>
        <w:spacing w:before="72" w:after="0" w:lineRule="auto" w:line="692"/>
        <w:ind w:left="112" w:right="7286" w:firstLine="14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i/>
          <w:color w:val="231f20"/>
          <w:spacing w:val="-9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>itle:</w:t>
      </w: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>Aims/Objectives:</w:t>
      </w:r>
    </w:p>
    <w:p>
      <w:pPr>
        <w:pStyle w:val="style0"/>
        <w:spacing w:before="2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6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>Equipment/Apparatus/Materials: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6" w:after="0" w:lineRule="exact" w:line="260"/>
        <w:jc w:val="left"/>
        <w:rPr>
          <w:sz w:val="26"/>
          <w:szCs w:val="26"/>
        </w:rPr>
      </w:pPr>
    </w:p>
    <w:p>
      <w:pPr>
        <w:pStyle w:val="style0"/>
        <w:spacing w:before="0" w:after="0" w:lineRule="auto" w:line="240"/>
        <w:ind w:left="16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>Theory: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680" w:bottom="1060" w:left="1100" w:header="0" w:footer="866" w:gutter="0"/>
        </w:sectPr>
      </w:pPr>
    </w:p>
    <w:p>
      <w:pPr>
        <w:pStyle w:val="style0"/>
        <w:spacing w:before="60" w:after="0" w:lineRule="auto" w:line="240"/>
        <w:ind w:left="10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>Diagram(s):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160" w:right="1680" w:bottom="1060" w:left="1040" w:header="0" w:footer="866" w:gutter="0"/>
        </w:sectPr>
      </w:pPr>
    </w:p>
    <w:p>
      <w:pPr>
        <w:pStyle w:val="style0"/>
        <w:spacing w:before="57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094" filled="f" stroked="f" style="position:absolute;margin-left:57.02pt;margin-top:113.51pt;width:473.06pt;height:.1pt;z-index:-2147483609;mso-position-horizontal-relative:page;mso-position-vertical-relative:page;mso-width-relative:page;mso-height-relative:page;mso-wrap-distance-left:0.0pt;mso-wrap-distance-right:0.0pt;visibility:visible;" coordsize="9461,2" coordorigin="1140,2270">
            <v:shape id="1095" coordsize="9461,0" coordorigin="1140,2270" path="m1140,2270l10602,2270e" filled="f" style="position:absolute;left:1140.0;top:2270.0;width:9461.0;height:2.0;z-index:2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96" filled="f" stroked="f" style="position:absolute;margin-left:57.02pt;margin-top:204.49pt;width:473.06pt;height:.1pt;z-index:-2147483608;mso-position-horizontal-relative:page;mso-position-vertical-relative:page;mso-width-relative:page;mso-height-relative:page;mso-wrap-distance-left:0.0pt;mso-wrap-distance-right:0.0pt;visibility:visible;" coordsize="9461,2" coordorigin="1140,4090">
            <v:shape id="1097" coordsize="9461,0" coordorigin="1140,4090" path="m1140,4090l10602,4090e" filled="f" style="position:absolute;left:1140.0;top:4090.0;width:9461.0;height:2.0;z-index:3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098" filled="f" stroked="f" style="position:absolute;margin-left:57.02pt;margin-top:295.26pt;width:473.06pt;height:.1pt;z-index:-2147483607;mso-position-horizontal-relative:page;mso-position-vertical-relative:page;mso-width-relative:page;mso-height-relative:page;mso-wrap-distance-left:0.0pt;mso-wrap-distance-right:0.0pt;visibility:visible;" coordsize="9461,2" coordorigin="1140,5905">
            <v:shape id="1099" coordsize="9461,0" coordorigin="1140,5905" path="m1140,5905l10602,5905e" filled="f" style="position:absolute;left:1140.0;top:5905.0;width:9461.0;height:2.0;z-index:3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00" filled="f" stroked="f" style="position:absolute;margin-left:57.02pt;margin-top:131.59pt;width:473.06pt;height:.1pt;z-index:-2147483606;mso-position-horizontal-relative:page;mso-position-vertical-relative:page;mso-width-relative:page;mso-height-relative:page;mso-wrap-distance-left:0.0pt;mso-wrap-distance-right:0.0pt;visibility:visible;" coordsize="9461,2" coordorigin="1140,2632">
            <v:shape id="1101" coordsize="9461,0" coordorigin="1140,2632" path="m1140,2632l10602,2632e" filled="f" style="position:absolute;left:1140.0;top:2632.0;width:9461.0;height:2.0;z-index:3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02" filled="f" stroked="f" style="position:absolute;margin-left:57.02pt;margin-top:222.57pt;width:473.06pt;height:.1pt;z-index:-2147483605;mso-position-horizontal-relative:page;mso-position-vertical-relative:page;mso-width-relative:page;mso-height-relative:page;mso-wrap-distance-left:0.0pt;mso-wrap-distance-right:0.0pt;visibility:visible;" coordsize="9461,2" coordorigin="1140,4451">
            <v:shape id="1103" coordsize="9461,0" coordorigin="1140,4451" path="m1140,4451l10602,4451e" filled="f" style="position:absolute;left:1140.0;top:4451.0;width:9461.0;height:2.0;z-index:3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04" filled="f" stroked="f" style="position:absolute;margin-left:57.02pt;margin-top:313.34pt;width:473.06pt;height:.1pt;z-index:-2147483604;mso-position-horizontal-relative:page;mso-position-vertical-relative:page;mso-width-relative:page;mso-height-relative:page;mso-wrap-distance-left:0.0pt;mso-wrap-distance-right:0.0pt;visibility:visible;" coordsize="9461,2" coordorigin="1140,6267">
            <v:shape id="1105" coordsize="9461,0" coordorigin="1140,6267" path="m1140,6267l10602,6267e" filled="f" style="position:absolute;left:1140.0;top:6267.0;width:9461.0;height:2.0;z-index:3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06" filled="f" stroked="f" style="position:absolute;margin-left:57.02pt;margin-top:149.25pt;width:473.06pt;height:.1pt;z-index:-2147483603;mso-position-horizontal-relative:page;mso-position-vertical-relative:page;mso-width-relative:page;mso-height-relative:page;mso-wrap-distance-left:0.0pt;mso-wrap-distance-right:0.0pt;visibility:visible;" coordsize="9461,2" coordorigin="1140,2985">
            <v:shape id="1107" coordsize="9461,0" coordorigin="1140,2985" path="m1140,2985l10602,2985e" filled="f" style="position:absolute;left:1140.0;top:2985.0;width:9461.0;height:2.0;z-index:3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08" filled="f" stroked="f" style="position:absolute;margin-left:57.02pt;margin-top:240.24pt;width:473.06pt;height:.1pt;z-index:-2147483602;mso-position-horizontal-relative:page;mso-position-vertical-relative:page;mso-width-relative:page;mso-height-relative:page;mso-wrap-distance-left:0.0pt;mso-wrap-distance-right:0.0pt;visibility:visible;" coordsize="9461,2" coordorigin="1140,4805">
            <v:shape id="1109" coordsize="9461,0" coordorigin="1140,4805" path="m1140,4805l10602,4805e" filled="f" style="position:absolute;left:1140.0;top:4805.0;width:9461.0;height:2.0;z-index:3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10" filled="f" stroked="f" style="position:absolute;margin-left:57.02pt;margin-top:331.0pt;width:473.06pt;height:.1pt;z-index:-2147483601;mso-position-horizontal-relative:page;mso-position-vertical-relative:page;mso-width-relative:page;mso-height-relative:page;mso-wrap-distance-left:0.0pt;mso-wrap-distance-right:0.0pt;visibility:visible;" coordsize="9461,2" coordorigin="1140,6620">
            <v:shape id="1111" coordsize="9461,0" coordorigin="1140,6620" path="m1140,6620l10602,6620e" filled="f" style="position:absolute;left:1140.0;top:6620.0;width:9461.0;height:2.0;z-index:3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12" filled="f" stroked="f" style="position:absolute;margin-left:57.02pt;margin-top:94.96pt;width:473.06pt;height:.1pt;z-index:-2147483600;mso-position-horizontal-relative:page;mso-position-vertical-relative:page;mso-width-relative:page;mso-height-relative:page;mso-wrap-distance-left:0.0pt;mso-wrap-distance-right:0.0pt;visibility:visible;" coordsize="9461,2" coordorigin="1140,1899">
            <v:shape id="1113" coordsize="9461,0" coordorigin="1140,1899" path="m1140,1899l10602,1899e" filled="f" style="position:absolute;left:1140.0;top:1899.0;width:9461.0;height:2.0;z-index:3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14" filled="f" stroked="f" style="position:absolute;margin-left:57.02pt;margin-top:185.94pt;width:473.06pt;height:.1pt;z-index:-2147483599;mso-position-horizontal-relative:page;mso-position-vertical-relative:page;mso-width-relative:page;mso-height-relative:page;mso-wrap-distance-left:0.0pt;mso-wrap-distance-right:0.0pt;visibility:visible;" coordsize="9461,2" coordorigin="1140,3719">
            <v:shape id="1115" coordsize="9461,0" coordorigin="1140,3719" path="m1140,3719l10602,3719e" filled="f" style="position:absolute;left:1140.0;top:3719.0;width:9461.0;height:2.0;z-index:3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16" filled="f" stroked="f" style="position:absolute;margin-left:57.02pt;margin-top:276.71pt;width:473.06pt;height:.1pt;z-index:-2147483598;mso-position-horizontal-relative:page;mso-position-vertical-relative:page;mso-width-relative:page;mso-height-relative:page;mso-wrap-distance-left:0.0pt;mso-wrap-distance-right:0.0pt;visibility:visible;" coordsize="9461,2" coordorigin="1140,5534">
            <v:shape id="1117" coordsize="9461,0" coordorigin="1140,5534" path="m1140,5534l10602,5534e" filled="f" style="position:absolute;left:1140.0;top:5534.0;width:9461.0;height:2.0;z-index:4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Identify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name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each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examined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1.3….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12" w:after="0" w:lineRule="exact" w:line="220"/>
        <w:jc w:val="left"/>
        <w:rPr>
          <w:sz w:val="22"/>
          <w:szCs w:val="22"/>
        </w:rPr>
      </w:pPr>
    </w:p>
    <w:p>
      <w:pPr>
        <w:pStyle w:val="style0"/>
        <w:spacing w:before="0" w:after="0" w:lineRule="auto" w:line="240"/>
        <w:ind w:left="217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Identify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name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examined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figure1.4</w:t>
      </w:r>
    </w:p>
    <w:p>
      <w:pPr>
        <w:pStyle w:val="style0"/>
        <w:spacing w:before="6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4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3.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State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application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mentioned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Q1</w:t>
      </w:r>
    </w:p>
    <w:p>
      <w:pPr>
        <w:pStyle w:val="style0"/>
        <w:spacing w:before="8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Sketch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groove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serrated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</w:t>
      </w:r>
    </w:p>
    <w:p>
      <w:pPr>
        <w:pStyle w:val="style0"/>
        <w:spacing w:before="0" w:after="0" w:lineRule="auto" w:line="240"/>
        <w:ind w:left="116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Diagram: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60" w:right="1680" w:bottom="1060" w:left="1020" w:header="0" w:footer="866" w:gutter="0"/>
        </w:sectPr>
      </w:pPr>
    </w:p>
    <w:p>
      <w:pPr>
        <w:pStyle w:val="style0"/>
        <w:spacing w:before="69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118" filled="f" stroked="f" style="position:absolute;margin-left:56.07pt;margin-top:93.54pt;width:483.93pt;height:.1pt;z-index:-2147483597;mso-position-horizontal-relative:page;mso-position-vertical-relative:page;mso-width-relative:page;mso-height-relative:page;mso-wrap-distance-left:0.0pt;mso-wrap-distance-right:0.0pt;visibility:visible;" coordsize="9679,2" coordorigin="1121,1871">
            <v:shape id="1119" coordsize="9679,0" coordorigin="1121,1871" path="m1121,1871l10800,1871e" filled="f" style="position:absolute;left:1121.0;top:1871.0;width:9679.0;height:2.0;z-index:4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20" filled="f" stroked="f" style="position:absolute;margin-left:56.07pt;margin-top:108.7pt;width:483.93pt;height:.1pt;z-index:-2147483596;mso-position-horizontal-relative:page;mso-position-vertical-relative:page;mso-width-relative:page;mso-height-relative:page;mso-wrap-distance-left:0.0pt;mso-wrap-distance-right:0.0pt;visibility:visible;" coordsize="9679,2" coordorigin="1121,2174">
            <v:shape id="1121" coordsize="9679,0" coordorigin="1121,2174" path="m1121,2174l10800,2174e" filled="f" style="position:absolute;left:1121.0;top:2174.0;width:9679.0;height:2.0;z-index:4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22" filled="f" stroked="f" style="position:absolute;margin-left:56.07pt;margin-top:123.85pt;width:483.93pt;height:.1pt;z-index:-2147483595;mso-position-horizontal-relative:page;mso-position-vertical-relative:page;mso-width-relative:page;mso-height-relative:page;mso-wrap-distance-left:0.0pt;mso-wrap-distance-right:0.0pt;visibility:visible;" coordsize="9679,2" coordorigin="1121,2477">
            <v:shape id="1123" coordsize="9679,0" coordorigin="1121,2477" path="m1121,2477l10800,2477e" filled="f" style="position:absolute;left:1121.0;top:2477.0;width:9679.0;height:2.0;z-index:4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24" filled="f" stroked="f" style="position:absolute;margin-left:56.07pt;margin-top:139.0pt;width:483.93pt;height:.1pt;z-index:-2147483594;mso-position-horizontal-relative:page;mso-position-vertical-relative:page;mso-width-relative:page;mso-height-relative:page;mso-wrap-distance-left:0.0pt;mso-wrap-distance-right:0.0pt;visibility:visible;" coordsize="9679,2" coordorigin="1121,2780">
            <v:shape id="1125" coordsize="9679,0" coordorigin="1121,2780" path="m1121,2780l10800,2780e" filled="f" style="position:absolute;left:1121.0;top:2780.0;width:9679.0;height:2.0;z-index:4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26" filled="f" stroked="f" style="position:absolute;margin-left:56.07pt;margin-top:154.15pt;width:483.93pt;height:.1pt;z-index:-2147483593;mso-position-horizontal-relative:page;mso-position-vertical-relative:page;mso-width-relative:page;mso-height-relative:page;mso-wrap-distance-left:0.0pt;mso-wrap-distance-right:0.0pt;visibility:visible;" coordsize="9679,2" coordorigin="1121,3083">
            <v:shape id="1127" coordsize="9679,0" coordorigin="1121,3083" path="m1121,3083l10800,3083e" filled="f" style="position:absolute;left:1121.0;top:3083.0;width:9679.0;height:2.0;z-index:4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28" filled="f" stroked="f" style="position:absolute;margin-left:56.07pt;margin-top:169.31pt;width:483.93pt;height:.1pt;z-index:-2147483592;mso-position-horizontal-relative:page;mso-position-vertical-relative:page;mso-width-relative:page;mso-height-relative:page;mso-wrap-distance-left:0.0pt;mso-wrap-distance-right:0.0pt;visibility:visible;" coordsize="9679,2" coordorigin="1121,3386">
            <v:shape id="1129" coordsize="9679,0" coordorigin="1121,3386" path="m1121,3386l10800,3386e" filled="f" style="position:absolute;left:1121.0;top:3386.0;width:9679.0;height:2.0;z-index:4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30" filled="f" stroked="f" style="position:absolute;margin-left:56.07pt;margin-top:184.46pt;width:483.93pt;height:.1pt;z-index:-2147483591;mso-position-horizontal-relative:page;mso-position-vertical-relative:page;mso-width-relative:page;mso-height-relative:page;mso-wrap-distance-left:0.0pt;mso-wrap-distance-right:0.0pt;visibility:visible;" coordsize="9679,2" coordorigin="1121,3689">
            <v:shape id="1131" coordsize="9679,0" coordorigin="1121,3689" path="m1121,3689l10800,3689e" filled="f" style="position:absolute;left:1121.0;top:3689.0;width:9679.0;height:2.0;z-index:4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32" filled="f" stroked="f" style="position:absolute;margin-left:56.07pt;margin-top:214.02pt;width:483.93pt;height:.1pt;z-index:-2147483590;mso-position-horizontal-relative:page;mso-position-vertical-relative:page;mso-width-relative:page;mso-height-relative:page;mso-wrap-distance-left:0.0pt;mso-wrap-distance-right:0.0pt;visibility:visible;" coordsize="9679,2" coordorigin="1121,4280">
            <v:shape id="1133" coordsize="9679,0" coordorigin="1121,4280" path="m1121,4280l10800,4280e" filled="f" style="position:absolute;left:1121.0;top:4280.0;width:9679.0;height:2.0;z-index:4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34" filled="f" stroked="f" style="position:absolute;margin-left:56.07pt;margin-top:226.35pt;width:483.93pt;height:.1pt;z-index:-2147483589;mso-position-horizontal-relative:page;mso-position-vertical-relative:page;mso-width-relative:page;mso-height-relative:page;mso-wrap-distance-left:0.0pt;mso-wrap-distance-right:0.0pt;visibility:visible;" coordsize="9679,2" coordorigin="1121,4527">
            <v:shape id="1135" coordsize="9679,0" coordorigin="1121,4527" path="m1121,4527l10800,4527e" filled="f" style="position:absolute;left:1121.0;top:4527.0;width:9679.0;height:2.0;z-index:4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36" filled="f" stroked="f" style="position:absolute;margin-left:56.07pt;margin-top:238.68pt;width:483.93pt;height:.1pt;z-index:-2147483588;mso-position-horizontal-relative:page;mso-position-vertical-relative:page;mso-width-relative:page;mso-height-relative:page;mso-wrap-distance-left:0.0pt;mso-wrap-distance-right:0.0pt;visibility:visible;" coordsize="9679,2" coordorigin="1121,4774">
            <v:shape id="1137" coordsize="9679,0" coordorigin="1121,4774" path="m1121,4774l10800,4774e" filled="f" style="position:absolute;left:1121.0;top:4774.0;width:9679.0;height:2.0;z-index:5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38" filled="f" stroked="f" style="position:absolute;margin-left:56.07pt;margin-top:251.02pt;width:483.93pt;height:.1pt;z-index:-2147483587;mso-position-horizontal-relative:page;mso-position-vertical-relative:page;mso-width-relative:page;mso-height-relative:page;mso-wrap-distance-left:0.0pt;mso-wrap-distance-right:0.0pt;visibility:visible;" coordsize="9679,2" coordorigin="1121,5020">
            <v:shape id="1139" coordsize="9679,0" coordorigin="1121,5020" path="m1121,5020l10800,5020e" filled="f" style="position:absolute;left:1121.0;top:5020.0;width:9679.0;height:2.0;z-index:5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40" filled="f" stroked="f" style="position:absolute;margin-left:56.07pt;margin-top:263.35pt;width:483.93pt;height:.1pt;z-index:-2147483586;mso-position-horizontal-relative:page;mso-position-vertical-relative:page;mso-width-relative:page;mso-height-relative:page;mso-wrap-distance-left:0.0pt;mso-wrap-distance-right:0.0pt;visibility:visible;" coordsize="9679,2" coordorigin="1121,5267">
            <v:shape id="1141" coordsize="9679,0" coordorigin="1121,5267" path="m1121,5267l10800,5267e" filled="f" style="position:absolute;left:1121.0;top:5267.0;width:9679.0;height:2.0;z-index:5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42" filled="f" stroked="f" style="position:absolute;margin-left:56.07pt;margin-top:275.69pt;width:483.93pt;height:.1pt;z-index:-2147483585;mso-position-horizontal-relative:page;mso-position-vertical-relative:page;mso-width-relative:page;mso-height-relative:page;mso-wrap-distance-left:0.0pt;mso-wrap-distance-right:0.0pt;visibility:visible;" coordsize="9679,2" coordorigin="1121,5514">
            <v:shape id="1143" coordsize="9679,0" coordorigin="1121,5514" path="m1121,5514l10800,5514e" filled="f" style="position:absolute;left:1121.0;top:5514.0;width:9679.0;height:2.0;z-index:5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44" filled="f" stroked="f" style="position:absolute;margin-left:56.07pt;margin-top:288.02pt;width:483.93pt;height:.1pt;z-index:-2147483584;mso-position-horizontal-relative:page;mso-position-vertical-relative:page;mso-width-relative:page;mso-height-relative:page;mso-wrap-distance-left:0.0pt;mso-wrap-distance-right:0.0pt;visibility:visible;" coordsize="9679,2" coordorigin="1121,5760">
            <v:shape id="1145" coordsize="9679,0" coordorigin="1121,5760" path="m1121,5760l10800,5760e" filled="f" style="position:absolute;left:1121.0;top:5760.0;width:9679.0;height:2.0;z-index:5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46" filled="f" stroked="f" style="position:absolute;margin-left:56.07pt;margin-top:318.9pt;width:483.93pt;height:.1pt;z-index:-2147483583;mso-position-horizontal-relative:page;mso-position-vertical-relative:page;mso-width-relative:page;mso-height-relative:page;mso-wrap-distance-left:0.0pt;mso-wrap-distance-right:0.0pt;visibility:visible;" coordsize="9679,2" coordorigin="1121,6378">
            <v:shape id="1147" coordsize="9679,0" coordorigin="1121,6378" path="m1121,6378l10800,6378e" filled="f" style="position:absolute;left:1121.0;top:6378.0;width:9679.0;height:2.0;z-index:5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48" filled="f" stroked="f" style="position:absolute;margin-left:56.07pt;margin-top:486.85pt;width:483.93pt;height:.1pt;z-index:-2147483582;mso-position-horizontal-relative:page;mso-position-vertical-relative:page;mso-width-relative:page;mso-height-relative:page;mso-wrap-distance-left:0.0pt;mso-wrap-distance-right:0.0pt;visibility:visible;" coordsize="9679,2" coordorigin="1121,9737">
            <v:shape id="1149" coordsize="9679,0" coordorigin="1121,9737" path="m1121,9737l10800,9737e" filled="f" style="position:absolute;left:1121.0;top:9737.0;width:9679.0;height:2.0;z-index:5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50" filled="f" stroked="f" style="position:absolute;margin-left:56.07pt;margin-top:637.34pt;width:483.93pt;height:.1pt;z-index:-2147483581;mso-position-horizontal-relative:page;mso-position-vertical-relative:page;mso-width-relative:page;mso-height-relative:page;mso-wrap-distance-left:0.0pt;mso-wrap-distance-right:0.0pt;visibility:visible;" coordsize="9679,2" coordorigin="1121,12747">
            <v:shape id="1151" coordsize="9679,0" coordorigin="1121,12747" path="m1121,12747l10800,12747e" filled="f" style="position:absolute;left:1121.0;top:12747.0;width:9679.0;height:2.0;z-index:5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52" filled="f" stroked="f" style="position:absolute;margin-left:56.07pt;margin-top:333.78pt;width:483.93pt;height:.1pt;z-index:-2147483580;mso-position-horizontal-relative:page;mso-position-vertical-relative:page;mso-width-relative:page;mso-height-relative:page;mso-wrap-distance-left:0.0pt;mso-wrap-distance-right:0.0pt;visibility:visible;" coordsize="9679,2" coordorigin="1121,6676">
            <v:shape id="1153" coordsize="9679,0" coordorigin="1121,6676" path="m1121,6676l10800,6676e" filled="f" style="position:absolute;left:1121.0;top:6676.0;width:9679.0;height:2.0;z-index:5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54" filled="f" stroked="f" style="position:absolute;margin-left:56.07pt;margin-top:501.73pt;width:483.93pt;height:.1pt;z-index:-2147483579;mso-position-horizontal-relative:page;mso-position-vertical-relative:page;mso-width-relative:page;mso-height-relative:page;mso-wrap-distance-left:0.0pt;mso-wrap-distance-right:0.0pt;visibility:visible;" coordsize="9679,2" coordorigin="1121,10035">
            <v:shape id="1155" coordsize="9679,0" coordorigin="1121,10035" path="m1121,10035l10800,10035e" filled="f" style="position:absolute;left:1121.0;top:10035.0;width:9679.0;height:2.0;z-index:5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56" filled="f" stroked="f" style="position:absolute;margin-left:56.07pt;margin-top:652.22pt;width:483.93pt;height:.1pt;z-index:-2147483578;mso-position-horizontal-relative:page;mso-position-vertical-relative:page;mso-width-relative:page;mso-height-relative:page;mso-wrap-distance-left:0.0pt;mso-wrap-distance-right:0.0pt;visibility:visible;" coordsize="9679,2" coordorigin="1121,13044">
            <v:shape id="1157" coordsize="9679,0" coordorigin="1121,13044" path="m1121,13044l10800,13044e" filled="f" style="position:absolute;left:1121.0;top:13044.0;width:9679.0;height:2.0;z-index:6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58" filled="f" stroked="f" style="position:absolute;margin-left:56.07pt;margin-top:348.66pt;width:483.93pt;height:.1pt;z-index:-2147483577;mso-position-horizontal-relative:page;mso-position-vertical-relative:page;mso-width-relative:page;mso-height-relative:page;mso-wrap-distance-left:0.0pt;mso-wrap-distance-right:0.0pt;visibility:visible;" coordsize="9679,2" coordorigin="1121,6973">
            <v:shape id="1159" coordsize="9679,0" coordorigin="1121,6973" path="m1121,6973l10800,6973e" filled="f" style="position:absolute;left:1121.0;top:6973.0;width:9679.0;height:2.0;z-index:6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60" filled="f" stroked="f" style="position:absolute;margin-left:56.07pt;margin-top:516.61pt;width:483.93pt;height:.1pt;z-index:-2147483576;mso-position-horizontal-relative:page;mso-position-vertical-relative:page;mso-width-relative:page;mso-height-relative:page;mso-wrap-distance-left:0.0pt;mso-wrap-distance-right:0.0pt;visibility:visible;" coordsize="9679,2" coordorigin="1121,10332">
            <v:shape id="1161" coordsize="9679,0" coordorigin="1121,10332" path="m1121,10332l10800,10332e" filled="f" style="position:absolute;left:1121.0;top:10332.0;width:9679.0;height:2.0;z-index:6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62" filled="f" stroked="f" style="position:absolute;margin-left:56.07pt;margin-top:667.1pt;width:483.93pt;height:.1pt;z-index:-2147483575;mso-position-horizontal-relative:page;mso-position-vertical-relative:page;mso-width-relative:page;mso-height-relative:page;mso-wrap-distance-left:0.0pt;mso-wrap-distance-right:0.0pt;visibility:visible;" coordsize="9679,2" coordorigin="1121,13342">
            <v:shape id="1163" coordsize="9679,0" coordorigin="1121,13342" path="m1121,13342l10800,13342e" filled="f" style="position:absolute;left:1121.0;top:13342.0;width:9679.0;height:2.0;z-index:6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64" filled="f" stroked="f" style="position:absolute;margin-left:56.07pt;margin-top:363.54pt;width:483.93pt;height:.1pt;z-index:-2147483574;mso-position-horizontal-relative:page;mso-position-vertical-relative:page;mso-width-relative:page;mso-height-relative:page;mso-wrap-distance-left:0.0pt;mso-wrap-distance-right:0.0pt;visibility:visible;" coordsize="9679,2" coordorigin="1121,7271">
            <v:shape id="1165" coordsize="9679,0" coordorigin="1121,7271" path="m1121,7271l10800,7271e" filled="f" style="position:absolute;left:1121.0;top:7271.0;width:9679.0;height:2.0;z-index:6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66" filled="f" stroked="f" style="position:absolute;margin-left:56.07pt;margin-top:531.5pt;width:483.93pt;height:.1pt;z-index:-2147483573;mso-position-horizontal-relative:page;mso-position-vertical-relative:page;mso-width-relative:page;mso-height-relative:page;mso-wrap-distance-left:0.0pt;mso-wrap-distance-right:0.0pt;visibility:visible;" coordsize="9679,2" coordorigin="1121,10630">
            <v:shape id="1167" coordsize="9679,0" coordorigin="1121,10630" path="m1121,10630l10800,10630e" filled="f" style="position:absolute;left:1121.0;top:10630.0;width:9679.0;height:2.0;z-index:6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68" filled="f" stroked="f" style="position:absolute;margin-left:56.07pt;margin-top:681.99pt;width:483.93pt;height:.1pt;z-index:-2147483572;mso-position-horizontal-relative:page;mso-position-vertical-relative:page;mso-width-relative:page;mso-height-relative:page;mso-wrap-distance-left:0.0pt;mso-wrap-distance-right:0.0pt;visibility:visible;" coordsize="9679,2" coordorigin="1121,13640">
            <v:shape id="1169" coordsize="9679,0" coordorigin="1121,13640" path="m1121,13640l10800,13640e" filled="f" style="position:absolute;left:1121.0;top:13640.0;width:9679.0;height:2.0;z-index:6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70" filled="f" stroked="f" style="position:absolute;margin-left:56.07pt;margin-top:378.42pt;width:483.93pt;height:.1pt;z-index:-2147483571;mso-position-horizontal-relative:page;mso-position-vertical-relative:page;mso-width-relative:page;mso-height-relative:page;mso-wrap-distance-left:0.0pt;mso-wrap-distance-right:0.0pt;visibility:visible;" coordsize="9679,2" coordorigin="1121,7568">
            <v:shape id="1171" coordsize="9679,0" coordorigin="1121,7568" path="m1121,7568l10800,7568e" filled="f" style="position:absolute;left:1121.0;top:7568.0;width:9679.0;height:2.0;z-index:6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72" filled="f" stroked="f" style="position:absolute;margin-left:56.07pt;margin-top:546.38pt;width:483.93pt;height:.1pt;z-index:-2147483570;mso-position-horizontal-relative:page;mso-position-vertical-relative:page;mso-width-relative:page;mso-height-relative:page;mso-wrap-distance-left:0.0pt;mso-wrap-distance-right:0.0pt;visibility:visible;" coordsize="9679,2" coordorigin="1121,10928">
            <v:shape id="1173" coordsize="9679,0" coordorigin="1121,10928" path="m1121,10928l10800,10928e" filled="f" style="position:absolute;left:1121.0;top:10928.0;width:9679.0;height:2.0;z-index:6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74" filled="f" stroked="f" style="position:absolute;margin-left:56.07pt;margin-top:696.87pt;width:483.93pt;height:.1pt;z-index:-2147483569;mso-position-horizontal-relative:page;mso-position-vertical-relative:page;mso-width-relative:page;mso-height-relative:page;mso-wrap-distance-left:0.0pt;mso-wrap-distance-right:0.0pt;visibility:visible;" coordsize="9679,2" coordorigin="1121,13937">
            <v:shape id="1175" coordsize="9679,0" coordorigin="1121,13937" path="m1121,13937l10800,13937e" filled="f" style="position:absolute;left:1121.0;top:13937.0;width:9679.0;height:2.0;z-index:6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76" filled="f" stroked="f" style="position:absolute;margin-left:56.07pt;margin-top:393.31pt;width:483.93pt;height:.1pt;z-index:-2147483568;mso-position-horizontal-relative:page;mso-position-vertical-relative:page;mso-width-relative:page;mso-height-relative:page;mso-wrap-distance-left:0.0pt;mso-wrap-distance-right:0.0pt;visibility:visible;" coordsize="9679,2" coordorigin="1121,7866">
            <v:shape id="1177" coordsize="9679,0" coordorigin="1121,7866" path="m1121,7866l10800,7866e" filled="f" style="position:absolute;left:1121.0;top:7866.0;width:9679.0;height:2.0;z-index:7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78" filled="f" stroked="f" style="position:absolute;margin-left:56.07pt;margin-top:561.26pt;width:483.93pt;height:.1pt;z-index:-2147483567;mso-position-horizontal-relative:page;mso-position-vertical-relative:page;mso-width-relative:page;mso-height-relative:page;mso-wrap-distance-left:0.0pt;mso-wrap-distance-right:0.0pt;visibility:visible;" coordsize="9679,2" coordorigin="1121,11225">
            <v:shape id="1179" coordsize="9679,0" coordorigin="1121,11225" path="m1121,11225l10800,11225e" filled="f" style="position:absolute;left:1121.0;top:11225.0;width:9679.0;height:2.0;z-index:7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80" filled="f" stroked="f" style="position:absolute;margin-left:56.07pt;margin-top:711.75pt;width:483.93pt;height:.1pt;z-index:-2147483566;mso-position-horizontal-relative:page;mso-position-vertical-relative:page;mso-width-relative:page;mso-height-relative:page;mso-wrap-distance-left:0.0pt;mso-wrap-distance-right:0.0pt;visibility:visible;" coordsize="9679,2" coordorigin="1121,14235">
            <v:shape id="1181" coordsize="9679,0" coordorigin="1121,14235" path="m1121,14235l10800,14235e" filled="f" style="position:absolute;left:1121.0;top:14235.0;width:9679.0;height:2.0;z-index:7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82" filled="f" stroked="f" style="position:absolute;margin-left:56.07pt;margin-top:408.19pt;width:483.93pt;height:.1pt;z-index:-2147483565;mso-position-horizontal-relative:page;mso-position-vertical-relative:page;mso-width-relative:page;mso-height-relative:page;mso-wrap-distance-left:0.0pt;mso-wrap-distance-right:0.0pt;visibility:visible;" coordsize="9679,2" coordorigin="1121,8164">
            <v:shape id="1183" coordsize="9679,0" coordorigin="1121,8164" path="m1121,8164l10800,8164e" filled="f" style="position:absolute;left:1121.0;top:8164.0;width:9679.0;height:2.0;z-index:7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84" filled="f" stroked="f" style="position:absolute;margin-left:56.07pt;margin-top:576.14pt;width:483.93pt;height:.1pt;z-index:-2147483564;mso-position-horizontal-relative:page;mso-position-vertical-relative:page;mso-width-relative:page;mso-height-relative:page;mso-wrap-distance-left:0.0pt;mso-wrap-distance-right:0.0pt;visibility:visible;" coordsize="9679,2" coordorigin="1121,11523">
            <v:shape id="1185" coordsize="9679,0" coordorigin="1121,11523" path="m1121,11523l10800,11523e" filled="f" style="position:absolute;left:1121.0;top:11523.0;width:9679.0;height:2.0;z-index:7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86" filled="f" stroked="f" style="position:absolute;margin-left:56.07pt;margin-top:726.63pt;width:483.93pt;height:.1pt;z-index:-2147483563;mso-position-horizontal-relative:page;mso-position-vertical-relative:page;mso-width-relative:page;mso-height-relative:page;mso-wrap-distance-left:0.0pt;mso-wrap-distance-right:0.0pt;visibility:visible;" coordsize="9679,2" coordorigin="1121,14533">
            <v:shape id="1187" coordsize="9679,0" coordorigin="1121,14533" path="m1121,14533l10800,14533e" filled="f" style="position:absolute;left:1121.0;top:14533.0;width:9679.0;height:2.0;z-index:7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88" filled="f" stroked="f" style="position:absolute;margin-left:56.07pt;margin-top:423.07pt;width:483.93pt;height:.1pt;z-index:-2147483562;mso-position-horizontal-relative:page;mso-position-vertical-relative:page;mso-width-relative:page;mso-height-relative:page;mso-wrap-distance-left:0.0pt;mso-wrap-distance-right:0.0pt;visibility:visible;" coordsize="9679,2" coordorigin="1121,8461">
            <v:shape id="1189" coordsize="9679,0" coordorigin="1121,8461" path="m1121,8461l10800,8461e" filled="f" style="position:absolute;left:1121.0;top:8461.0;width:9679.0;height:2.0;z-index:7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90" filled="f" stroked="f" style="position:absolute;margin-left:56.07pt;margin-top:591.02pt;width:483.93pt;height:.1pt;z-index:-2147483561;mso-position-horizontal-relative:page;mso-position-vertical-relative:page;mso-width-relative:page;mso-height-relative:page;mso-wrap-distance-left:0.0pt;mso-wrap-distance-right:0.0pt;visibility:visible;" coordsize="9679,2" coordorigin="1121,11820">
            <v:shape id="1191" coordsize="9679,0" coordorigin="1121,11820" path="m1121,11820l10800,11820e" filled="f" style="position:absolute;left:1121.0;top:11820.0;width:9679.0;height:2.0;z-index:7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92" filled="f" stroked="f" style="position:absolute;margin-left:56.07pt;margin-top:437.95pt;width:483.93pt;height:.1pt;z-index:-2147483560;mso-position-horizontal-relative:page;mso-position-vertical-relative:page;mso-width-relative:page;mso-height-relative:page;mso-wrap-distance-left:0.0pt;mso-wrap-distance-right:0.0pt;visibility:visible;" coordsize="9679,2" coordorigin="1121,8759">
            <v:shape id="1193" coordsize="9679,0" coordorigin="1121,8759" path="m1121,8759l10800,8759e" filled="f" style="position:absolute;left:1121.0;top:8759.0;width:9679.0;height:2.0;z-index:7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94" filled="f" stroked="f" style="position:absolute;margin-left:56.07pt;margin-top:605.91pt;width:483.93pt;height:.1pt;z-index:-2147483559;mso-position-horizontal-relative:page;mso-position-vertical-relative:page;mso-width-relative:page;mso-height-relative:page;mso-wrap-distance-left:0.0pt;mso-wrap-distance-right:0.0pt;visibility:visible;" coordsize="9679,2" coordorigin="1121,12118">
            <v:shape id="1195" coordsize="9679,0" coordorigin="1121,12118" path="m1121,12118l10800,12118e" filled="f" style="position:absolute;left:1121.0;top:12118.0;width:9679.0;height:2.0;z-index:7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196" filled="f" stroked="f" style="position:absolute;margin-left:56.07pt;margin-top:452.83pt;width:483.93pt;height:.1pt;z-index:-2147483558;mso-position-horizontal-relative:page;mso-position-vertical-relative:page;mso-width-relative:page;mso-height-relative:page;mso-wrap-distance-left:0.0pt;mso-wrap-distance-right:0.0pt;visibility:visible;" coordsize="9679,2" coordorigin="1121,9057">
            <v:shape id="1197" coordsize="9679,0" coordorigin="1121,9057" path="m1121,9057l10800,9057e" filled="f" style="position:absolute;left:1121.0;top:9057.0;width:9679.0;height:2.0;z-index:8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5.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spacing w:val="-5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ferent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groove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pulley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serrated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pulley?</w:t>
      </w:r>
    </w:p>
    <w:p>
      <w:pPr>
        <w:pStyle w:val="style0"/>
        <w:spacing w:before="3" w:after="0" w:lineRule="exact" w:line="180"/>
        <w:jc w:val="left"/>
        <w:rPr>
          <w:sz w:val="18"/>
          <w:szCs w:val="18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6.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major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advantage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over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drives?</w:t>
      </w:r>
    </w:p>
    <w:p>
      <w:pPr>
        <w:pStyle w:val="style0"/>
        <w:spacing w:before="6" w:after="0" w:lineRule="exact" w:line="180"/>
        <w:jc w:val="left"/>
        <w:rPr>
          <w:sz w:val="18"/>
          <w:szCs w:val="18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7.</w:t>
      </w:r>
      <w:r>
        <w:rPr>
          <w:rFonts w:ascii="Times New Roman" w:cs="Times New Roman" w:eastAsia="Times New Roman" w:hAnsi="Times New Roman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fect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grease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oil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ficiency?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17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Precaution(s):</w:t>
      </w:r>
    </w:p>
    <w:p>
      <w:pPr>
        <w:pStyle w:val="style0"/>
        <w:spacing w:before="5" w:after="0" w:lineRule="exact" w:line="170"/>
        <w:jc w:val="left"/>
        <w:rPr>
          <w:sz w:val="17"/>
          <w:szCs w:val="17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Reference(s):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60" w:right="1680" w:bottom="1060" w:left="1020" w:header="0" w:footer="866" w:gutter="0"/>
        </w:sectPr>
      </w:pPr>
    </w:p>
    <w:p>
      <w:pPr>
        <w:pStyle w:val="style0"/>
        <w:spacing w:before="48" w:after="0" w:lineRule="auto" w:line="240"/>
        <w:ind w:left="113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EXPERIMENT</w:t>
      </w:r>
      <w:r>
        <w:rPr>
          <w:rFonts w:ascii="Times New Roman" w:cs="Times New Roman" w:eastAsia="Times New Roman" w:hAnsi="Times New Roman"/>
          <w:b/>
          <w:bCs/>
          <w:color w:val="231f20"/>
          <w:spacing w:val="-5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2</w:t>
      </w:r>
    </w:p>
    <w:p>
      <w:pPr>
        <w:pStyle w:val="style0"/>
        <w:spacing w:before="8" w:after="0" w:lineRule="exact" w:line="150"/>
        <w:jc w:val="left"/>
        <w:rPr>
          <w:sz w:val="15"/>
          <w:szCs w:val="15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4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-5"/>
          <w:w w:val="100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itle: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performance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characteristics</w:t>
      </w:r>
    </w:p>
    <w:p>
      <w:pPr>
        <w:pStyle w:val="style0"/>
        <w:spacing w:before="2" w:after="0" w:lineRule="exact" w:line="170"/>
        <w:jc w:val="left"/>
        <w:rPr>
          <w:sz w:val="17"/>
          <w:szCs w:val="17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240"/>
        <w:ind w:left="10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z w:val="24"/>
          <w:szCs w:val="24"/>
        </w:rPr>
        <w:t>Objective(s):</w:t>
      </w:r>
      <w:r>
        <w:rPr>
          <w:rFonts w:ascii="Times New Roman" w:cs="Times New Roman" w:eastAsia="Times New Roman" w:hAnsi="Times New Roman"/>
          <w:b/>
          <w:bCs/>
          <w:color w:val="231f20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student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able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to:</w:t>
      </w:r>
    </w:p>
    <w:p>
      <w:pPr>
        <w:pStyle w:val="style0"/>
        <w:spacing w:before="65" w:after="0" w:lineRule="auto" w:line="296"/>
        <w:ind w:left="1542" w:right="4171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identify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types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sprockets,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their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application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maintenance</w:t>
      </w:r>
    </w:p>
    <w:p>
      <w:pPr>
        <w:pStyle w:val="style0"/>
        <w:spacing w:before="2" w:after="0" w:lineRule="auto" w:line="240"/>
        <w:ind w:left="10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Apparatus/materials: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various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types,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ferent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types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sprockets</w:t>
      </w:r>
    </w:p>
    <w:p>
      <w:pPr>
        <w:pStyle w:val="style0"/>
        <w:spacing w:before="65" w:after="0" w:lineRule="auto" w:line="296"/>
        <w:ind w:left="102" w:right="95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Theory:</w:t>
      </w:r>
      <w:r>
        <w:rPr>
          <w:rFonts w:ascii="Times New Roman" w:cs="Times New Roman" w:eastAsia="Times New Roman" w:hAnsi="Times New Roman"/>
          <w:b/>
          <w:bCs/>
          <w:color w:val="231f20"/>
          <w:spacing w:val="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Chains</w:t>
      </w:r>
      <w:r>
        <w:rPr>
          <w:rFonts w:ascii="Times New Roman" w:cs="Times New Roman" w:eastAsia="Times New Roman" w:hAnsi="Times New Roman"/>
          <w:color w:val="231f20"/>
          <w:spacing w:val="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color w:val="231f20"/>
          <w:spacing w:val="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transmission</w:t>
      </w:r>
      <w:r>
        <w:rPr>
          <w:rFonts w:ascii="Times New Roman" w:cs="Times New Roman" w:eastAsia="Times New Roman" w:hAnsi="Times New Roman"/>
          <w:color w:val="231f20"/>
          <w:spacing w:val="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mechanical</w:t>
      </w:r>
      <w:r>
        <w:rPr>
          <w:rFonts w:ascii="Times New Roman" w:cs="Times New Roman" w:eastAsia="Times New Roman" w:hAnsi="Times New Roman"/>
          <w:color w:val="231f20"/>
          <w:spacing w:val="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power</w:t>
      </w:r>
      <w:r>
        <w:rPr>
          <w:rFonts w:ascii="Times New Roman" w:cs="Times New Roman" w:eastAsia="Times New Roman" w:hAnsi="Times New Roman"/>
          <w:color w:val="231f20"/>
          <w:spacing w:val="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machines</w:t>
      </w:r>
      <w:r>
        <w:rPr>
          <w:rFonts w:ascii="Times New Roman" w:cs="Times New Roman" w:eastAsia="Times New Roman" w:hAnsi="Times New Roman"/>
          <w:color w:val="231f20"/>
          <w:spacing w:val="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equipment</w:t>
      </w:r>
      <w:r>
        <w:rPr>
          <w:rFonts w:ascii="Times New Roman" w:cs="Times New Roman" w:eastAsia="Times New Roman" w:hAnsi="Times New Roman"/>
          <w:color w:val="231f20"/>
          <w:spacing w:val="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through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sprockets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attached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shaft.</w:t>
      </w:r>
      <w:r>
        <w:rPr>
          <w:rFonts w:ascii="Times New Roman" w:cs="Times New Roman" w:eastAsia="Times New Roman" w:hAnsi="Times New Roman"/>
          <w:color w:val="231f20"/>
          <w:spacing w:val="-3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Applications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are:</w:t>
      </w:r>
    </w:p>
    <w:p>
      <w:pPr>
        <w:pStyle w:val="style0"/>
        <w:spacing w:before="2" w:after="0" w:lineRule="auto" w:line="296"/>
        <w:ind w:left="858" w:right="180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transmits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power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through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interlocking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links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wrapping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sprocket.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have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high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load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capacit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</w:p>
    <w:p>
      <w:pPr>
        <w:pStyle w:val="style0"/>
        <w:spacing w:before="2" w:after="0" w:lineRule="auto" w:line="240"/>
        <w:ind w:left="85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z w:val="24"/>
          <w:szCs w:val="24"/>
        </w:rPr>
        <w:t>iii.</w:t>
      </w:r>
      <w:r>
        <w:rPr>
          <w:rFonts w:ascii="Times New Roman" w:cs="Times New Roman" w:eastAsia="Times New Roman" w:hAnsi="Times New Roman"/>
          <w:color w:val="231f20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transmit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power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impart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timed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linear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motion.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8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2806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2468879" cy="1463039"/>
            <wp:effectExtent l="0" t="0" r="0" b="0"/>
            <wp:docPr id="1198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68879" cy="14630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6" w:after="0" w:lineRule="auto" w:line="240"/>
        <w:ind w:left="3785" w:right="4144"/>
        <w:jc w:val="center"/>
        <w:rPr>
          <w:rFonts w:ascii="Times New Roman" w:cs="Times New Roman" w:eastAsia="Times New Roman" w:hAnsi="Times New Roman"/>
          <w:sz w:val="20"/>
          <w:szCs w:val="20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2.1: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Chain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drive</w:t>
      </w:r>
    </w:p>
    <w:p>
      <w:pPr>
        <w:pStyle w:val="style0"/>
        <w:spacing w:before="87" w:after="0" w:lineRule="auto" w:line="293"/>
        <w:ind w:left="102" w:right="56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positive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similar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synchronous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drives.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does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slip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maintain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constant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ratio.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Sprockets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instead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drives.</w:t>
      </w:r>
    </w:p>
    <w:p>
      <w:pPr>
        <w:pStyle w:val="style0"/>
        <w:spacing w:before="2" w:after="0" w:lineRule="auto" w:line="240"/>
        <w:ind w:left="82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ypes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are: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roller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rollerless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silent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chain.</w:t>
      </w:r>
    </w:p>
    <w:p>
      <w:pPr>
        <w:pStyle w:val="style0"/>
        <w:spacing w:before="61" w:after="0" w:lineRule="auto" w:line="293"/>
        <w:ind w:left="102" w:right="56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Advantage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silent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over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others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support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loads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exceed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capacity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roller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</w:t>
      </w:r>
    </w:p>
    <w:p>
      <w:pPr>
        <w:pStyle w:val="style0"/>
        <w:spacing w:before="2" w:after="0" w:lineRule="auto" w:line="240"/>
        <w:ind w:left="82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Sp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ockets:</w:t>
      </w:r>
    </w:p>
    <w:p>
      <w:pPr>
        <w:pStyle w:val="style0"/>
        <w:spacing w:before="61" w:after="0" w:lineRule="auto" w:line="293"/>
        <w:ind w:left="102" w:right="56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Sprockets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shafts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drives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must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accurately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aligned.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major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misalignments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axial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parallel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misalignment.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angle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same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sprocket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angle,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there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axial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misalignment.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Also,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same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horizontal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plane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sprocket,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horizontal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misalignment.</w:t>
      </w:r>
    </w:p>
    <w:p>
      <w:pPr>
        <w:pStyle w:val="style0"/>
        <w:spacing w:before="2" w:after="0" w:lineRule="auto" w:line="240"/>
        <w:ind w:left="82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Lubrication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very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necessary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obtain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expected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performance.</w:t>
      </w:r>
    </w:p>
    <w:p>
      <w:pPr>
        <w:pStyle w:val="style0"/>
        <w:spacing w:before="61" w:after="0" w:lineRule="auto" w:line="240"/>
        <w:ind w:left="85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attachments:</w:t>
      </w:r>
    </w:p>
    <w:p>
      <w:pPr>
        <w:pStyle w:val="style0"/>
        <w:spacing w:before="61" w:after="0" w:lineRule="auto" w:line="240"/>
        <w:ind w:left="82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diagram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attachments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shown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diagrams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2.2.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60" w:right="1000" w:bottom="1060" w:left="1020" w:header="0" w:footer="866" w:gutter="0"/>
        </w:sectPr>
      </w:pPr>
    </w:p>
    <w:p>
      <w:pPr>
        <w:pStyle w:val="style0"/>
        <w:spacing w:before="8" w:after="0" w:lineRule="exact" w:line="110"/>
        <w:jc w:val="left"/>
        <w:rPr>
          <w:sz w:val="11"/>
          <w:szCs w:val="11"/>
        </w:rPr>
      </w:pPr>
      <w:r>
        <w:rPr/>
        <w:pict>
          <v:group id="1199" filled="f" stroked="f" style="position:absolute;margin-left:61.72pt;margin-top:165.82pt;width:479.28pt;height:158.16pt;z-index:-2147483553;mso-position-horizontal-relative:page;mso-position-vertical-relative:page;mso-width-relative:page;mso-height-relative:page;mso-wrap-distance-left:0.0pt;mso-wrap-distance-right:0.0pt;visibility:visible;" coordsize="9586,3163" coordorigin="1234,3316">
            <v:shapetype id="_x0000_t75" coordsize="21600,21600" o:preferrelative="t" o:spt="75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1200" type="#_x0000_t75" style="position:absolute;left:7978.0;top:3316.0;width:2842.0;height:3163.0;z-index:81;mso-position-horizontal-relative:text;mso-position-vertical-relative:text;mso-width-relative:page;mso-height-relative:page;visibility:visible;">
              <v:imagedata r:id="rId21" embosscolor="white" id="rId24" o:title=""/>
              <v:fill/>
            </v:shape>
            <v:shape id="1201" type="#_x0000_t75" style="position:absolute;left:1234.0;top:3408.0;width:3629.0;height:2266.0;z-index:82;mso-position-horizontal-relative:text;mso-position-vertical-relative:text;mso-width-relative:page;mso-height-relative:page;visibility:visible;">
              <v:imagedata r:id="rId22" embosscolor="white" id="rId25" o:title=""/>
              <v:fill/>
            </v:shape>
            <v:shape id="1202" type="#_x0000_t75" style="position:absolute;left:4494.0;top:3628.0;width:3446.0;height:2088.0;z-index:83;mso-position-horizontal-relative:text;mso-position-vertical-relative:text;mso-width-relative:page;mso-height-relative:page;visibility:visible;">
              <v:imagedata r:id="rId23" embosscolor="white" id="rId26" o:title=""/>
              <v:fill/>
            </v:shape>
            <v:fill/>
          </v:group>
        </w:pict>
      </w:r>
      <w:r>
        <w:rPr/>
        <w:drawing>
          <wp:anchor distT="0" distB="0" distL="0" distR="0" simplePos="false" relativeHeight="95" behindDoc="true" locked="false" layoutInCell="true" allowOverlap="true">
            <wp:simplePos x="0" y="0"/>
            <wp:positionH relativeFrom="page">
              <wp:posOffset>2543847</wp:posOffset>
            </wp:positionH>
            <wp:positionV relativeFrom="page">
              <wp:posOffset>971996</wp:posOffset>
            </wp:positionV>
            <wp:extent cx="1611206" cy="1024127"/>
            <wp:effectExtent l="0" t="0" r="0" b="0"/>
            <wp:wrapNone/>
            <wp:docPr id="1203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11206" cy="10241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96" behindDoc="true" locked="false" layoutInCell="true" allowOverlap="true">
            <wp:simplePos x="0" y="0"/>
            <wp:positionH relativeFrom="page">
              <wp:posOffset>4292060</wp:posOffset>
            </wp:positionH>
            <wp:positionV relativeFrom="page">
              <wp:posOffset>807526</wp:posOffset>
            </wp:positionV>
            <wp:extent cx="2554131" cy="1239012"/>
            <wp:effectExtent l="0" t="0" r="0" b="0"/>
            <wp:wrapNone/>
            <wp:docPr id="1204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54131" cy="12390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11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1655898" cy="1083564"/>
            <wp:effectExtent l="0" t="0" r="0" b="0"/>
            <wp:docPr id="1205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55898" cy="10835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3" w:after="0" w:lineRule="exact" w:line="190"/>
        <w:jc w:val="left"/>
        <w:rPr>
          <w:sz w:val="19"/>
          <w:szCs w:val="19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388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1766450" cy="1933956"/>
            <wp:effectExtent l="0" t="0" r="0" b="0"/>
            <wp:docPr id="1206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450" cy="19339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3" w:after="0" w:lineRule="auto" w:line="240"/>
        <w:ind w:left="3748" w:right="3657"/>
        <w:jc w:val="center"/>
        <w:rPr>
          <w:rFonts w:ascii="Times New Roman" w:cs="Times New Roman" w:eastAsia="Times New Roman" w:hAnsi="Times New Roman"/>
          <w:sz w:val="20"/>
          <w:szCs w:val="20"/>
        </w:rPr>
      </w:pPr>
      <w:r>
        <w:rPr/>
        <w:pict>
          <v:group id="1207" filled="f" stroked="f" style="position:absolute;margin-left:110.55pt;margin-top:19.45pt;width:179.0pt;height:105.28pt;z-index:-2147483557;mso-position-horizontal-relative:page;mso-position-vertical-relative:text;mso-width-relative:page;mso-height-relative:page;mso-wrap-distance-left:0.0pt;mso-wrap-distance-right:0.0pt;visibility:visible;" coordsize="3580,2106" coordorigin="2211,389">
            <v:shape id="1208" type="#_x0000_t75" style="position:absolute;left:2211.0;top:389.0;width:3580.0;height:1880.0;z-index:84;mso-position-horizontal-relative:text;mso-position-vertical-relative:text;mso-width-relative:page;mso-height-relative:page;visibility:visible;">
              <v:imagedata r:id="rId28" embosscolor="white" id="rId31" o:title=""/>
              <v:fill/>
            </v:shape>
            <v:group id="1209" filled="f" stroked="f" style="position:absolute;left:3652.0;top:1632.0;width:121.0;height:853.0;z-index:85;mso-position-horizontal-relative:text;mso-position-vertical-relative:text;mso-width-relative:page;mso-height-relative:page;visibility:visible;" coordsize="121,853" coordorigin="3652,1632">
              <v:shape id="1210" coordsize="121,853" coordorigin="3652,1632" path="m3717,1758l3705,1758,3703,1758,3696,2484,3716,2485,3723,1758,3720,1758,3717,1758xe" fillcolor="#7f7f7f" stroked="f" style="position:absolute;left:3652.0;top:1632.0;width:121.0;height:853.0;z-index:86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211" coordsize="121,853" coordorigin="3652,1632" path="m3744,1703l3703,1703,3723,1703,3723,1758,3773,1774,3744,1703xe" fillcolor="#7f7f7f" stroked="f" style="position:absolute;left:3652.0;top:1632.0;width:121.0;height:853.0;z-index:87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212" coordsize="121,853" coordorigin="3652,1632" path="m3714,1632l3652,1773,3656,1771,3660,1769,3703,1758,3703,1703,3744,1703,3714,1632xe" fillcolor="#7f7f7f" stroked="f" style="position:absolute;left:3652.0;top:1632.0;width:121.0;height:853.0;z-index:88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213" coordsize="121,853" coordorigin="3652,1632" path="m3723,1758l3717,1758,3720,1758,3723,1758,3723,1758xe" fillcolor="#7f7f7f" stroked="f" style="position:absolute;left:3652.0;top:1632.0;width:121.0;height:853.0;z-index:89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214" coordsize="121,853" coordorigin="3652,1632" path="m3703,1703l3703,1758,3705,1758,3723,1758,3723,1703,3703,1703xe" fillcolor="#7f7f7f" stroked="f" style="position:absolute;left:3652.0;top:1632.0;width:121.0;height:853.0;z-index:90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fill/>
            </v:group>
            <v:fill/>
          </v:group>
        </w:pict>
      </w:r>
      <w:r>
        <w:rPr/>
        <w:drawing>
          <wp:anchor distT="0" distB="0" distL="0" distR="0" simplePos="false" relativeHeight="92" behindDoc="true" locked="false" layoutInCell="true" allowOverlap="true">
            <wp:simplePos x="0" y="0"/>
            <wp:positionH relativeFrom="page">
              <wp:posOffset>2798546</wp:posOffset>
            </wp:positionH>
            <wp:positionV relativeFrom="paragraph">
              <wp:posOffset>-1931324</wp:posOffset>
            </wp:positionV>
            <wp:extent cx="1474011" cy="1842516"/>
            <wp:effectExtent l="0" t="0" r="0" b="0"/>
            <wp:wrapNone/>
            <wp:docPr id="1215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474011" cy="18425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93" behindDoc="true" locked="false" layoutInCell="true" allowOverlap="true">
            <wp:simplePos x="0" y="0"/>
            <wp:positionH relativeFrom="page">
              <wp:posOffset>5155006</wp:posOffset>
            </wp:positionH>
            <wp:positionV relativeFrom="paragraph">
              <wp:posOffset>-1517132</wp:posOffset>
            </wp:positionV>
            <wp:extent cx="1393503" cy="760094"/>
            <wp:effectExtent l="0" t="0" r="0" b="0"/>
            <wp:wrapNone/>
            <wp:docPr id="1216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393503" cy="760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2.2: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Chain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attachments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5" w:after="0" w:lineRule="exact" w:line="200"/>
        <w:jc w:val="left"/>
        <w:rPr>
          <w:sz w:val="20"/>
          <w:szCs w:val="20"/>
        </w:rPr>
      </w:pPr>
    </w:p>
    <w:p>
      <w:pPr>
        <w:pStyle w:val="style0"/>
        <w:tabs>
          <w:tab w:val="left" w:leader="none" w:pos="4340"/>
          <w:tab w:val="left" w:leader="none" w:pos="7600"/>
        </w:tabs>
        <w:spacing w:before="30" w:after="0" w:lineRule="auto" w:line="240"/>
        <w:ind w:left="2671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pict>
          <v:group id="1217" filled="f" stroked="f" style="position:absolute;margin-left:336.46pt;margin-top:-98.46pt;width:186.78pt;height:100.75pt;z-index:-2147483556;mso-position-horizontal-relative:page;mso-position-vertical-relative:text;mso-width-relative:page;mso-height-relative:page;mso-wrap-distance-left:0.0pt;mso-wrap-distance-right:0.0pt;visibility:visible;" coordsize="3736,2015" coordorigin="6729,-1969">
            <v:shape id="1218" type="#_x0000_t75" style="position:absolute;left:6729.0;top:-1969.0;width:3736.0;height:1854.0;z-index:91;mso-position-horizontal-relative:text;mso-position-vertical-relative:text;mso-width-relative:page;mso-height-relative:page;visibility:visible;">
              <v:imagedata r:id="rId31" embosscolor="white" id="rId34" o:title=""/>
              <v:fill/>
            </v:shape>
            <v:group id="1219" filled="f" stroked="f" style="position:absolute;left:8611.0;top:-623.0;width:121.0;height:659.0;z-index:92;mso-position-horizontal-relative:text;mso-position-vertical-relative:text;mso-width-relative:page;mso-height-relative:page;visibility:visible;" coordsize="121,659" coordorigin="8611,-623">
              <v:shape id="1220" coordsize="121,659" coordorigin="8611,-623" path="m8676,-497l8664,-497,8662,-497,8656,36,8676,36,8682,-497,8679,-497,8676,-497xe" fillcolor="black" stroked="f" style="position:absolute;left:8611.0;top:-623.0;width:121.0;height:659.0;z-index:93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221" coordsize="121,659" coordorigin="8611,-623" path="m8703,-553l8663,-553,8683,-552,8682,-497,8732,-482,8703,-553xe" fillcolor="black" stroked="f" style="position:absolute;left:8611.0;top:-623.0;width:121.0;height:659.0;z-index:94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222" coordsize="121,659" coordorigin="8611,-623" path="m8673,-623l8611,-483,8615,-485,8619,-486,8662,-497,8662,-497,8663,-553,8703,-553,8673,-623xe" fillcolor="black" stroked="f" style="position:absolute;left:8611.0;top:-623.0;width:121.0;height:659.0;z-index:95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223" coordsize="121,659" coordorigin="8611,-623" path="m8682,-497l8676,-497,8679,-497,8682,-497,8682,-497xe" fillcolor="black" stroked="f" style="position:absolute;left:8611.0;top:-623.0;width:121.0;height:659.0;z-index:96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shape id="1224" coordsize="121,659" coordorigin="8611,-623" path="m8663,-553l8662,-497,8664,-497,8682,-497,8683,-552,8663,-553xe" fillcolor="black" stroked="f" style="position:absolute;left:8611.0;top:-623.0;width:121.0;height:659.0;z-index:97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fill/>
            </v:group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0"/>
          <w:szCs w:val="20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2.3: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Silent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chain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ab/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position w:val="6"/>
          <w:sz w:val="20"/>
          <w:szCs w:val="20"/>
        </w:rPr>
        <w:t>B</w:t>
      </w:r>
    </w:p>
    <w:p>
      <w:pPr>
        <w:pStyle w:val="style0"/>
        <w:spacing w:before="7" w:after="0" w:lineRule="exact" w:line="120"/>
        <w:jc w:val="left"/>
        <w:rPr>
          <w:sz w:val="12"/>
          <w:szCs w:val="12"/>
        </w:rPr>
      </w:pPr>
    </w:p>
    <w:p>
      <w:pPr>
        <w:pStyle w:val="style0"/>
        <w:spacing w:before="0" w:after="0" w:lineRule="auto" w:line="240"/>
        <w:ind w:left="2374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3538055" cy="1230630"/>
            <wp:effectExtent l="0" t="0" r="0" b="0"/>
            <wp:docPr id="1225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055" cy="12306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4" w:after="0" w:lineRule="exact" w:line="150"/>
        <w:jc w:val="left"/>
        <w:rPr>
          <w:sz w:val="15"/>
          <w:szCs w:val="15"/>
        </w:rPr>
      </w:pPr>
    </w:p>
    <w:p>
      <w:pPr>
        <w:pStyle w:val="style0"/>
        <w:spacing w:before="27" w:after="0" w:lineRule="auto" w:line="240"/>
        <w:ind w:left="4088" w:right="4011"/>
        <w:jc w:val="center"/>
        <w:rPr>
          <w:rFonts w:ascii="Times New Roman" w:cs="Times New Roman" w:eastAsia="Times New Roman" w:hAnsi="Times New Roman"/>
          <w:sz w:val="20"/>
          <w:szCs w:val="20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2.4: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Sprockets</w:t>
      </w: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sz w:val="20"/>
          <w:szCs w:val="20"/>
        </w:rPr>
        <w:sectPr>
          <w:pgSz w:w="11920" w:h="16840" w:orient="portrait"/>
          <w:pgMar w:top="1160" w:right="1000" w:bottom="1060" w:left="1000" w:header="0" w:footer="866" w:gutter="0"/>
        </w:sectPr>
      </w:pPr>
    </w:p>
    <w:p>
      <w:pPr>
        <w:pStyle w:val="style0"/>
        <w:spacing w:before="56" w:after="0" w:lineRule="auto" w:line="240"/>
        <w:ind w:left="10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ocedu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:</w:t>
      </w:r>
    </w:p>
    <w:p>
      <w:pPr>
        <w:pStyle w:val="style0"/>
        <w:spacing w:before="54" w:after="0" w:lineRule="auto" w:line="240"/>
        <w:ind w:left="10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Study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examine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2.3.</w:t>
      </w:r>
    </w:p>
    <w:p>
      <w:pPr>
        <w:pStyle w:val="style0"/>
        <w:spacing w:before="54" w:after="0" w:lineRule="auto" w:line="240"/>
        <w:ind w:left="10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Study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examine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sprocket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shown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2.4.</w:t>
      </w:r>
    </w:p>
    <w:p>
      <w:pPr>
        <w:pStyle w:val="style0"/>
        <w:spacing w:before="4" w:after="0" w:lineRule="exact" w:line="180"/>
        <w:jc w:val="left"/>
        <w:rPr>
          <w:sz w:val="18"/>
          <w:szCs w:val="18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Exe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cises</w:t>
      </w:r>
    </w:p>
    <w:p>
      <w:pPr>
        <w:pStyle w:val="style0"/>
        <w:spacing w:before="54" w:after="0" w:lineRule="auto" w:line="240"/>
        <w:ind w:left="10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Identify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name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2.3.</w:t>
      </w:r>
    </w:p>
    <w:p>
      <w:pPr>
        <w:pStyle w:val="style0"/>
        <w:spacing w:before="54" w:after="0" w:lineRule="auto" w:line="240"/>
        <w:ind w:left="10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Identify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name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sprocket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shown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figure2.4.</w:t>
      </w:r>
    </w:p>
    <w:p>
      <w:pPr>
        <w:pStyle w:val="style0"/>
        <w:spacing w:before="54" w:after="0" w:lineRule="auto" w:line="240"/>
        <w:ind w:left="10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3.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applications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(Q1).</w:t>
      </w:r>
    </w:p>
    <w:p>
      <w:pPr>
        <w:pStyle w:val="style0"/>
        <w:spacing w:before="54" w:after="0" w:lineRule="auto" w:line="240"/>
        <w:ind w:left="10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Enumerate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three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major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types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chains.</w:t>
      </w:r>
    </w:p>
    <w:p>
      <w:pPr>
        <w:pStyle w:val="style0"/>
        <w:spacing w:before="54" w:after="0" w:lineRule="auto" w:line="240"/>
        <w:ind w:left="10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z w:val="24"/>
          <w:szCs w:val="24"/>
        </w:rPr>
        <w:t>5.</w:t>
      </w:r>
      <w:r>
        <w:rPr>
          <w:rFonts w:ascii="Times New Roman" w:cs="Times New Roman" w:eastAsia="Times New Roman" w:hAnsi="Times New Roman"/>
          <w:color w:val="231f20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major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advantage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compared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drive?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20" w:right="1680" w:bottom="1060" w:left="1040" w:header="0" w:footer="866" w:gutter="0"/>
        </w:sectPr>
      </w:pPr>
    </w:p>
    <w:p>
      <w:pPr>
        <w:pStyle w:val="style0"/>
        <w:spacing w:before="55" w:after="0" w:lineRule="auto" w:line="281"/>
        <w:ind w:left="156" w:right="6523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226" filled="f" stroked="f" style="position:absolute;margin-left:58.5pt;margin-top:194.84pt;width:483.93pt;height:.1pt;z-index:-2147483550;mso-position-horizontal-relative:page;mso-position-vertical-relative:page;mso-width-relative:page;mso-height-relative:page;mso-wrap-distance-left:0.0pt;mso-wrap-distance-right:0.0pt;visibility:visible;" coordsize="9679,2" coordorigin="1170,3897">
            <v:shape id="1227" coordsize="9679,0" coordorigin="1170,3897" path="m1170,3897l10849,3897e" filled="f" style="position:absolute;left:1170.0;top:3897.0;width:9679.0;height:2.0;z-index:9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28" filled="f" stroked="f" style="position:absolute;margin-left:58.5pt;margin-top:220.46pt;width:483.93pt;height:.1pt;z-index:-2147483549;mso-position-horizontal-relative:page;mso-position-vertical-relative:page;mso-width-relative:page;mso-height-relative:page;mso-wrap-distance-left:0.0pt;mso-wrap-distance-right:0.0pt;visibility:visible;" coordsize="9679,2" coordorigin="1170,4409">
            <v:shape id="1229" coordsize="9679,0" coordorigin="1170,4409" path="m1170,4409l10849,4409e" filled="f" style="position:absolute;left:1170.0;top:4409.0;width:9679.0;height:2.0;z-index:9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30" filled="f" stroked="f" style="position:absolute;margin-left:58.5pt;margin-top:243.88pt;width:483.93pt;height:.1pt;z-index:-2147483548;mso-position-horizontal-relative:page;mso-position-vertical-relative:page;mso-width-relative:page;mso-height-relative:page;mso-wrap-distance-left:0.0pt;mso-wrap-distance-right:0.0pt;visibility:visible;" coordsize="9679,2" coordorigin="1170,4878">
            <v:shape id="1231" coordsize="9679,0" coordorigin="1170,4878" path="m1170,4878l10849,4878e" filled="f" style="position:absolute;left:1170.0;top:4878.0;width:9679.0;height:2.0;z-index:10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32" filled="f" stroked="f" style="position:absolute;margin-left:58.5pt;margin-top:290.73pt;width:483.93pt;height:.1pt;z-index:-2147483547;mso-position-horizontal-relative:page;mso-position-vertical-relative:page;mso-width-relative:page;mso-height-relative:page;mso-wrap-distance-left:0.0pt;mso-wrap-distance-right:0.0pt;visibility:visible;" coordsize="9679,2" coordorigin="1170,5815">
            <v:shape id="1233" coordsize="9679,0" coordorigin="1170,5815" path="m1170,5815l10849,5815e" filled="f" style="position:absolute;left:1170.0;top:5815.0;width:9679.0;height:2.0;z-index:10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34" filled="f" stroked="f" style="position:absolute;margin-left:58.5pt;margin-top:314.15pt;width:483.93pt;height:.1pt;z-index:-2147483546;mso-position-horizontal-relative:page;mso-position-vertical-relative:page;mso-width-relative:page;mso-height-relative:page;mso-wrap-distance-left:0.0pt;mso-wrap-distance-right:0.0pt;visibility:visible;" coordsize="9679,2" coordorigin="1170,6283">
            <v:shape id="1235" coordsize="9679,0" coordorigin="1170,6283" path="m1170,6283l10849,6283e" filled="f" style="position:absolute;left:1170.0;top:6283.0;width:9679.0;height:2.0;z-index:10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36" filled="f" stroked="f" style="position:absolute;margin-left:58.5pt;margin-top:337.58pt;width:483.93pt;height:.1pt;z-index:-2147483545;mso-position-horizontal-relative:page;mso-position-vertical-relative:page;mso-width-relative:page;mso-height-relative:page;mso-wrap-distance-left:0.0pt;mso-wrap-distance-right:0.0pt;visibility:visible;" coordsize="9679,2" coordorigin="1170,6752">
            <v:shape id="1237" coordsize="9679,0" coordorigin="1170,6752" path="m1170,6752l10849,6752e" filled="f" style="position:absolute;left:1170.0;top:6752.0;width:9679.0;height:2.0;z-index:10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38" filled="f" stroked="f" style="position:absolute;margin-left:58.5pt;margin-top:384.43pt;width:483.93pt;height:.1pt;z-index:-2147483544;mso-position-horizontal-relative:page;mso-position-vertical-relative:page;mso-width-relative:page;mso-height-relative:page;mso-wrap-distance-left:0.0pt;mso-wrap-distance-right:0.0pt;visibility:visible;" coordsize="9679,2" coordorigin="1170,7689">
            <v:shape id="1239" coordsize="9679,0" coordorigin="1170,7689" path="m1170,7689l10849,7689e" filled="f" style="position:absolute;left:1170.0;top:7689.0;width:9679.0;height:2.0;z-index:10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40" filled="f" stroked="f" style="position:absolute;margin-left:58.5pt;margin-top:407.85pt;width:483.93pt;height:.1pt;z-index:-2147483543;mso-position-horizontal-relative:page;mso-position-vertical-relative:page;mso-width-relative:page;mso-height-relative:page;mso-wrap-distance-left:0.0pt;mso-wrap-distance-right:0.0pt;visibility:visible;" coordsize="9679,2" coordorigin="1170,8157">
            <v:shape id="1241" coordsize="9679,0" coordorigin="1170,8157" path="m1170,8157l10849,8157e" filled="f" style="position:absolute;left:1170.0;top:8157.0;width:9679.0;height:2.0;z-index:10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42" filled="f" stroked="f" style="position:absolute;margin-left:58.5pt;margin-top:431.28pt;width:483.93pt;height:.1pt;z-index:-2147483542;mso-position-horizontal-relative:page;mso-position-vertical-relative:page;mso-width-relative:page;mso-height-relative:page;mso-wrap-distance-left:0.0pt;mso-wrap-distance-right:0.0pt;visibility:visible;" coordsize="9679,2" coordorigin="1170,8626">
            <v:shape id="1243" coordsize="9679,0" coordorigin="1170,8626" path="m1170,8626l10849,8626e" filled="f" style="position:absolute;left:1170.0;top:8626.0;width:9679.0;height:2.0;z-index:10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44" filled="f" stroked="f" style="position:absolute;margin-left:58.5pt;margin-top:454.7pt;width:483.93pt;height:.1pt;z-index:-2147483541;mso-position-horizontal-relative:page;mso-position-vertical-relative:page;mso-width-relative:page;mso-height-relative:page;mso-wrap-distance-left:0.0pt;mso-wrap-distance-right:0.0pt;visibility:visible;" coordsize="9679,2" coordorigin="1170,9094">
            <v:shape id="1245" coordsize="9679,0" coordorigin="1170,9094" path="m1170,9094l10849,9094e" filled="f" style="position:absolute;left:1170.0;top:9094.0;width:9679.0;height:2.0;z-index:10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46" filled="f" stroked="f" style="position:absolute;margin-left:58.5pt;margin-top:478.12pt;width:483.93pt;height:.1pt;z-index:-2147483540;mso-position-horizontal-relative:page;mso-position-vertical-relative:page;mso-width-relative:page;mso-height-relative:page;mso-wrap-distance-left:0.0pt;mso-wrap-distance-right:0.0pt;visibility:visible;" coordsize="9679,2" coordorigin="1170,9562">
            <v:shape id="1247" coordsize="9679,0" coordorigin="1170,9562" path="m1170,9562l10849,9562e" filled="f" style="position:absolute;left:1170.0;top:9562.0;width:9679.0;height:2.0;z-index:10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48" filled="f" stroked="f" style="position:absolute;margin-left:58.5pt;margin-top:501.55pt;width:483.93pt;height:.1pt;z-index:-2147483539;mso-position-horizontal-relative:page;mso-position-vertical-relative:page;mso-width-relative:page;mso-height-relative:page;mso-wrap-distance-left:0.0pt;mso-wrap-distance-right:0.0pt;visibility:visible;" coordsize="9679,2" coordorigin="1170,10031">
            <v:shape id="1249" coordsize="9679,0" coordorigin="1170,10031" path="m1170,10031l10849,10031e" filled="f" style="position:absolute;left:1170.0;top:10031.0;width:9679.0;height:2.0;z-index:10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50" filled="f" stroked="f" style="position:absolute;margin-left:58.5pt;margin-top:524.97pt;width:483.93pt;height:.1pt;z-index:-2147483538;mso-position-horizontal-relative:page;mso-position-vertical-relative:page;mso-width-relative:page;mso-height-relative:page;mso-wrap-distance-left:0.0pt;mso-wrap-distance-right:0.0pt;visibility:visible;" coordsize="9679,2" coordorigin="1170,10499">
            <v:shape id="1251" coordsize="9679,0" coordorigin="1170,10499" path="m1170,10499l10849,10499e" filled="f" style="position:absolute;left:1170.0;top:10499.0;width:9679.0;height:2.0;z-index:11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52" filled="f" stroked="f" style="position:absolute;margin-left:58.5pt;margin-top:548.4pt;width:483.93pt;height:.1pt;z-index:-2147483537;mso-position-horizontal-relative:page;mso-position-vertical-relative:page;mso-width-relative:page;mso-height-relative:page;mso-wrap-distance-left:0.0pt;mso-wrap-distance-right:0.0pt;visibility:visible;" coordsize="9679,2" coordorigin="1170,10968">
            <v:shape id="1253" coordsize="9679,0" coordorigin="1170,10968" path="m1170,10968l10849,10968e" filled="f" style="position:absolute;left:1170.0;top:10968.0;width:9679.0;height:2.0;z-index:11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54" filled="f" stroked="f" style="position:absolute;margin-left:58.5pt;margin-top:571.82pt;width:483.93pt;height:.1pt;z-index:-2147483536;mso-position-horizontal-relative:page;mso-position-vertical-relative:page;mso-width-relative:page;mso-height-relative:page;mso-wrap-distance-left:0.0pt;mso-wrap-distance-right:0.0pt;visibility:visible;" coordsize="9679,2" coordorigin="1170,11436">
            <v:shape id="1255" coordsize="9679,0" coordorigin="1170,11436" path="m1170,11436l10849,11436e" filled="f" style="position:absolute;left:1170.0;top:11436.0;width:9679.0;height:2.0;z-index:11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56" filled="f" stroked="f" style="position:absolute;margin-left:58.5pt;margin-top:595.25pt;width:483.93pt;height:.1pt;z-index:-2147483535;mso-position-horizontal-relative:page;mso-position-vertical-relative:page;mso-width-relative:page;mso-height-relative:page;mso-wrap-distance-left:0.0pt;mso-wrap-distance-right:0.0pt;visibility:visible;" coordsize="9679,2" coordorigin="1170,11905">
            <v:shape id="1257" coordsize="9679,0" coordorigin="1170,11905" path="m1170,11905l10849,11905e" filled="f" style="position:absolute;left:1170.0;top:11905.0;width:9679.0;height:2.0;z-index:11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58" filled="f" stroked="f" style="position:absolute;margin-left:58.5pt;margin-top:618.67pt;width:483.93pt;height:.1pt;z-index:-2147483534;mso-position-horizontal-relative:page;mso-position-vertical-relative:page;mso-width-relative:page;mso-height-relative:page;mso-wrap-distance-left:0.0pt;mso-wrap-distance-right:0.0pt;visibility:visible;" coordsize="9679,2" coordorigin="1170,12373">
            <v:shape id="1259" coordsize="9679,0" coordorigin="1170,12373" path="m1170,12373l10849,12373e" filled="f" style="position:absolute;left:1170.0;top:12373.0;width:9679.0;height:2.0;z-index:11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60" filled="f" stroked="f" style="position:absolute;margin-left:58.5pt;margin-top:642.09pt;width:483.93pt;height:.1pt;z-index:-2147483533;mso-position-horizontal-relative:page;mso-position-vertical-relative:page;mso-width-relative:page;mso-height-relative:page;mso-wrap-distance-left:0.0pt;mso-wrap-distance-right:0.0pt;visibility:visible;" coordsize="9679,2" coordorigin="1170,12842">
            <v:shape id="1261" coordsize="9679,0" coordorigin="1170,12842" path="m1170,12842l10849,12842e" filled="f" style="position:absolute;left:1170.0;top:12842.0;width:9679.0;height:2.0;z-index:11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62" filled="f" stroked="f" style="position:absolute;margin-left:58.5pt;margin-top:665.52pt;width:483.93pt;height:.1pt;z-index:-2147483532;mso-position-horizontal-relative:page;mso-position-vertical-relative:page;mso-width-relative:page;mso-height-relative:page;mso-wrap-distance-left:0.0pt;mso-wrap-distance-right:0.0pt;visibility:visible;" coordsize="9679,2" coordorigin="1170,13310">
            <v:shape id="1263" coordsize="9679,0" coordorigin="1170,13310" path="m1170,13310l10849,13310e" filled="f" style="position:absolute;left:1170.0;top:13310.0;width:9679.0;height:2.0;z-index:11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64" filled="f" stroked="f" style="position:absolute;margin-left:58.5pt;margin-top:688.94pt;width:483.93pt;height:.1pt;z-index:-2147483531;mso-position-horizontal-relative:page;mso-position-vertical-relative:page;mso-width-relative:page;mso-height-relative:page;mso-wrap-distance-left:0.0pt;mso-wrap-distance-right:0.0pt;visibility:visible;" coordsize="9679,2" coordorigin="1170,13779">
            <v:shape id="1265" coordsize="9679,0" coordorigin="1170,13779" path="m1170,13779l10849,13779e" filled="f" style="position:absolute;left:1170.0;top:13779.0;width:9679.0;height:2.0;z-index:11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66" filled="f" stroked="f" style="position:absolute;margin-left:58.5pt;margin-top:712.37pt;width:483.93pt;height:.1pt;z-index:-2147483530;mso-position-horizontal-relative:page;mso-position-vertical-relative:page;mso-width-relative:page;mso-height-relative:page;mso-wrap-distance-left:0.0pt;mso-wrap-distance-right:0.0pt;visibility:visible;" coordsize="9679,2" coordorigin="1170,14247">
            <v:shape id="1267" coordsize="9679,0" coordorigin="1170,14247" path="m1170,14247l10849,14247e" filled="f" style="position:absolute;left:1170.0;top:14247.0;width:9679.0;height:2.0;z-index:11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68" filled="f" stroked="f" style="position:absolute;margin-left:58.5pt;margin-top:732.91pt;width:483.93pt;height:.1pt;z-index:-2147483529;mso-position-horizontal-relative:page;mso-position-vertical-relative:page;mso-width-relative:page;mso-height-relative:page;mso-wrap-distance-left:0.0pt;mso-wrap-distance-right:0.0pt;visibility:visible;" coordsize="9679,2" coordorigin="1170,14658">
            <v:shape id="1269" coordsize="9679,0" coordorigin="1170,14658" path="m1170,14658l10849,14658e" filled="f" style="position:absolute;left:1170.0;top:14658.0;width:9679.0;height:2.0;z-index:119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270" filled="f" stroked="f" style="position:absolute;margin-left:58.5pt;margin-top:172.31pt;width:483.93pt;height:.1pt;z-index:-2147483528;mso-position-horizontal-relative:page;mso-position-vertical-relative:page;mso-width-relative:page;mso-height-relative:page;mso-wrap-distance-left:0.0pt;mso-wrap-distance-right:0.0pt;visibility:visible;" coordsize="9679,2" coordorigin="1170,3446">
            <v:shape id="1271" coordsize="9679,0" coordorigin="1170,3446" path="m1170,3446l10849,3446e" filled="f" style="position:absolute;left:1170.0;top:3446.0;width:9679.0;height:2.0;z-index:12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72" filled="f" stroked="f" style="position:absolute;margin-left:58.5pt;margin-top:127.24pt;width:483.93pt;height:.1pt;z-index:-2147483527;mso-position-horizontal-relative:page;mso-position-vertical-relative:page;mso-width-relative:page;mso-height-relative:page;mso-wrap-distance-left:0.0pt;mso-wrap-distance-right:0.0pt;visibility:visible;" coordsize="9679,2" coordorigin="1170,2545">
            <v:shape id="1273" coordsize="9679,0" coordorigin="1170,2545" path="m1170,2545l10849,2545e" filled="f" style="position:absolute;left:1170.0;top:2545.0;width:9679.0;height:2.0;z-index:12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231f20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231f20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2:</w:t>
      </w:r>
    </w:p>
    <w:p>
      <w:pPr>
        <w:pStyle w:val="style0"/>
        <w:spacing w:before="72" w:after="0" w:lineRule="auto" w:line="692"/>
        <w:ind w:left="115" w:right="7363" w:firstLine="14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i/>
          <w:color w:val="231f20"/>
          <w:spacing w:val="-9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>itle:</w:t>
      </w: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>Aims/Objectives:</w:t>
      </w:r>
    </w:p>
    <w:p>
      <w:pPr>
        <w:pStyle w:val="style0"/>
        <w:spacing w:before="2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7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>Equipment/Apparatus/Materials: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6" w:after="0" w:lineRule="exact" w:line="260"/>
        <w:jc w:val="left"/>
        <w:rPr>
          <w:sz w:val="26"/>
          <w:szCs w:val="26"/>
        </w:rPr>
      </w:pPr>
    </w:p>
    <w:p>
      <w:pPr>
        <w:pStyle w:val="style0"/>
        <w:spacing w:before="0" w:after="0" w:lineRule="auto" w:line="240"/>
        <w:ind w:left="17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>Theory: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680" w:bottom="1060" w:left="1020" w:header="0" w:footer="866" w:gutter="0"/>
        </w:sectPr>
      </w:pPr>
    </w:p>
    <w:p>
      <w:pPr>
        <w:pStyle w:val="style0"/>
        <w:spacing w:before="54" w:after="0" w:lineRule="auto" w:line="240"/>
        <w:ind w:left="11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>Diagram(s):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320" w:right="1680" w:bottom="1060" w:left="1020" w:header="0" w:footer="866" w:gutter="0"/>
        </w:sectPr>
      </w:pPr>
    </w:p>
    <w:p>
      <w:pPr>
        <w:pStyle w:val="style0"/>
        <w:spacing w:before="69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274" filled="f" stroked="f" style="position:absolute;margin-left:56.07pt;margin-top:93.54pt;width:483.93pt;height:.1pt;z-index:-2147483526;mso-position-horizontal-relative:page;mso-position-vertical-relative:page;mso-width-relative:page;mso-height-relative:page;mso-wrap-distance-left:0.0pt;mso-wrap-distance-right:0.0pt;visibility:visible;" coordsize="9679,2" coordorigin="1121,1871">
            <v:shape id="1275" coordsize="9679,0" coordorigin="1121,1871" path="m1121,1871l10800,1871e" filled="f" style="position:absolute;left:1121.0;top:1871.0;width:9679.0;height:2.0;z-index:12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76" filled="f" stroked="f" style="position:absolute;margin-left:56.07pt;margin-top:108.7pt;width:483.93pt;height:.1pt;z-index:-2147483525;mso-position-horizontal-relative:page;mso-position-vertical-relative:page;mso-width-relative:page;mso-height-relative:page;mso-wrap-distance-left:0.0pt;mso-wrap-distance-right:0.0pt;visibility:visible;" coordsize="9679,2" coordorigin="1121,2174">
            <v:shape id="1277" coordsize="9679,0" coordorigin="1121,2174" path="m1121,2174l10800,2174e" filled="f" style="position:absolute;left:1121.0;top:2174.0;width:9679.0;height:2.0;z-index:12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78" filled="f" stroked="f" style="position:absolute;margin-left:56.07pt;margin-top:123.85pt;width:483.93pt;height:.1pt;z-index:-2147483524;mso-position-horizontal-relative:page;mso-position-vertical-relative:page;mso-width-relative:page;mso-height-relative:page;mso-wrap-distance-left:0.0pt;mso-wrap-distance-right:0.0pt;visibility:visible;" coordsize="9679,2" coordorigin="1121,2477">
            <v:shape id="1279" coordsize="9679,0" coordorigin="1121,2477" path="m1121,2477l10800,2477e" filled="f" style="position:absolute;left:1121.0;top:2477.0;width:9679.0;height:2.0;z-index:12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80" filled="f" stroked="f" style="position:absolute;margin-left:56.07pt;margin-top:139.0pt;width:483.93pt;height:.1pt;z-index:-2147483523;mso-position-horizontal-relative:page;mso-position-vertical-relative:page;mso-width-relative:page;mso-height-relative:page;mso-wrap-distance-left:0.0pt;mso-wrap-distance-right:0.0pt;visibility:visible;" coordsize="9679,2" coordorigin="1121,2780">
            <v:shape id="1281" coordsize="9679,0" coordorigin="1121,2780" path="m1121,2780l10800,2780e" filled="f" style="position:absolute;left:1121.0;top:2780.0;width:9679.0;height:2.0;z-index:12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82" filled="f" stroked="f" style="position:absolute;margin-left:56.07pt;margin-top:154.15pt;width:483.93pt;height:.1pt;z-index:-2147483522;mso-position-horizontal-relative:page;mso-position-vertical-relative:page;mso-width-relative:page;mso-height-relative:page;mso-wrap-distance-left:0.0pt;mso-wrap-distance-right:0.0pt;visibility:visible;" coordsize="9679,2" coordorigin="1121,3083">
            <v:shape id="1283" coordsize="9679,0" coordorigin="1121,3083" path="m1121,3083l10800,3083e" filled="f" style="position:absolute;left:1121.0;top:3083.0;width:9679.0;height:2.0;z-index:12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84" filled="f" stroked="f" style="position:absolute;margin-left:56.07pt;margin-top:169.31pt;width:483.93pt;height:.1pt;z-index:-2147483521;mso-position-horizontal-relative:page;mso-position-vertical-relative:page;mso-width-relative:page;mso-height-relative:page;mso-wrap-distance-left:0.0pt;mso-wrap-distance-right:0.0pt;visibility:visible;" coordsize="9679,2" coordorigin="1121,3386">
            <v:shape id="1285" coordsize="9679,0" coordorigin="1121,3386" path="m1121,3386l10800,3386e" filled="f" style="position:absolute;left:1121.0;top:3386.0;width:9679.0;height:2.0;z-index:12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86" filled="f" stroked="f" style="position:absolute;margin-left:56.07pt;margin-top:184.46pt;width:483.93pt;height:.1pt;z-index:-2147483520;mso-position-horizontal-relative:page;mso-position-vertical-relative:page;mso-width-relative:page;mso-height-relative:page;mso-wrap-distance-left:0.0pt;mso-wrap-distance-right:0.0pt;visibility:visible;" coordsize="9679,2" coordorigin="1121,3689">
            <v:shape id="1287" coordsize="9679,0" coordorigin="1121,3689" path="m1121,3689l10800,3689e" filled="f" style="position:absolute;left:1121.0;top:3689.0;width:9679.0;height:2.0;z-index:12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88" filled="f" stroked="f" style="position:absolute;margin-left:56.07pt;margin-top:214.02pt;width:483.93pt;height:.1pt;z-index:-2147483519;mso-position-horizontal-relative:page;mso-position-vertical-relative:page;mso-width-relative:page;mso-height-relative:page;mso-wrap-distance-left:0.0pt;mso-wrap-distance-right:0.0pt;visibility:visible;" coordsize="9679,2" coordorigin="1121,4280">
            <v:shape id="1289" coordsize="9679,0" coordorigin="1121,4280" path="m1121,4280l10800,4280e" filled="f" style="position:absolute;left:1121.0;top:4280.0;width:9679.0;height:2.0;z-index:12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90" filled="f" stroked="f" style="position:absolute;margin-left:56.07pt;margin-top:226.35pt;width:483.93pt;height:.1pt;z-index:-2147483518;mso-position-horizontal-relative:page;mso-position-vertical-relative:page;mso-width-relative:page;mso-height-relative:page;mso-wrap-distance-left:0.0pt;mso-wrap-distance-right:0.0pt;visibility:visible;" coordsize="9679,2" coordorigin="1121,4527">
            <v:shape id="1291" coordsize="9679,0" coordorigin="1121,4527" path="m1121,4527l10800,4527e" filled="f" style="position:absolute;left:1121.0;top:4527.0;width:9679.0;height:2.0;z-index:13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92" filled="f" stroked="f" style="position:absolute;margin-left:56.07pt;margin-top:238.68pt;width:483.93pt;height:.1pt;z-index:-2147483517;mso-position-horizontal-relative:page;mso-position-vertical-relative:page;mso-width-relative:page;mso-height-relative:page;mso-wrap-distance-left:0.0pt;mso-wrap-distance-right:0.0pt;visibility:visible;" coordsize="9679,2" coordorigin="1121,4774">
            <v:shape id="1293" coordsize="9679,0" coordorigin="1121,4774" path="m1121,4774l10800,4774e" filled="f" style="position:absolute;left:1121.0;top:4774.0;width:9679.0;height:2.0;z-index:13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94" filled="f" stroked="f" style="position:absolute;margin-left:56.07pt;margin-top:251.02pt;width:483.93pt;height:.1pt;z-index:-2147483516;mso-position-horizontal-relative:page;mso-position-vertical-relative:page;mso-width-relative:page;mso-height-relative:page;mso-wrap-distance-left:0.0pt;mso-wrap-distance-right:0.0pt;visibility:visible;" coordsize="9679,2" coordorigin="1121,5020">
            <v:shape id="1295" coordsize="9679,0" coordorigin="1121,5020" path="m1121,5020l10800,5020e" filled="f" style="position:absolute;left:1121.0;top:5020.0;width:9679.0;height:2.0;z-index:13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96" filled="f" stroked="f" style="position:absolute;margin-left:56.07pt;margin-top:263.35pt;width:483.93pt;height:.1pt;z-index:-2147483515;mso-position-horizontal-relative:page;mso-position-vertical-relative:page;mso-width-relative:page;mso-height-relative:page;mso-wrap-distance-left:0.0pt;mso-wrap-distance-right:0.0pt;visibility:visible;" coordsize="9679,2" coordorigin="1121,5267">
            <v:shape id="1297" coordsize="9679,0" coordorigin="1121,5267" path="m1121,5267l10800,5267e" filled="f" style="position:absolute;left:1121.0;top:5267.0;width:9679.0;height:2.0;z-index:13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298" filled="f" stroked="f" style="position:absolute;margin-left:56.07pt;margin-top:275.69pt;width:483.93pt;height:.1pt;z-index:-2147483514;mso-position-horizontal-relative:page;mso-position-vertical-relative:page;mso-width-relative:page;mso-height-relative:page;mso-wrap-distance-left:0.0pt;mso-wrap-distance-right:0.0pt;visibility:visible;" coordsize="9679,2" coordorigin="1121,5514">
            <v:shape id="1299" coordsize="9679,0" coordorigin="1121,5514" path="m1121,5514l10800,5514e" filled="f" style="position:absolute;left:1121.0;top:5514.0;width:9679.0;height:2.0;z-index:13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00" filled="f" stroked="f" style="position:absolute;margin-left:56.07pt;margin-top:288.02pt;width:483.93pt;height:.1pt;z-index:-2147483513;mso-position-horizontal-relative:page;mso-position-vertical-relative:page;mso-width-relative:page;mso-height-relative:page;mso-wrap-distance-left:0.0pt;mso-wrap-distance-right:0.0pt;visibility:visible;" coordsize="9679,2" coordorigin="1121,5760">
            <v:shape id="1301" coordsize="9679,0" coordorigin="1121,5760" path="m1121,5760l10800,5760e" filled="f" style="position:absolute;left:1121.0;top:5760.0;width:9679.0;height:2.0;z-index:13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02" filled="f" stroked="f" style="position:absolute;margin-left:56.07pt;margin-top:318.9pt;width:483.93pt;height:.1pt;z-index:-2147483512;mso-position-horizontal-relative:page;mso-position-vertical-relative:page;mso-width-relative:page;mso-height-relative:page;mso-wrap-distance-left:0.0pt;mso-wrap-distance-right:0.0pt;visibility:visible;" coordsize="9679,2" coordorigin="1121,6378">
            <v:shape id="1303" coordsize="9679,0" coordorigin="1121,6378" path="m1121,6378l10800,6378e" filled="f" style="position:absolute;left:1121.0;top:6378.0;width:9679.0;height:2.0;z-index:13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04" filled="f" stroked="f" style="position:absolute;margin-left:56.07pt;margin-top:486.85pt;width:483.93pt;height:.1pt;z-index:-2147483511;mso-position-horizontal-relative:page;mso-position-vertical-relative:page;mso-width-relative:page;mso-height-relative:page;mso-wrap-distance-left:0.0pt;mso-wrap-distance-right:0.0pt;visibility:visible;" coordsize="9679,2" coordorigin="1121,9737">
            <v:shape id="1305" coordsize="9679,0" coordorigin="1121,9737" path="m1121,9737l10800,9737e" filled="f" style="position:absolute;left:1121.0;top:9737.0;width:9679.0;height:2.0;z-index:13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06" filled="f" stroked="f" style="position:absolute;margin-left:56.07pt;margin-top:637.34pt;width:483.93pt;height:.1pt;z-index:-2147483510;mso-position-horizontal-relative:page;mso-position-vertical-relative:page;mso-width-relative:page;mso-height-relative:page;mso-wrap-distance-left:0.0pt;mso-wrap-distance-right:0.0pt;visibility:visible;" coordsize="9679,2" coordorigin="1121,12747">
            <v:shape id="1307" coordsize="9679,0" coordorigin="1121,12747" path="m1121,12747l10800,12747e" filled="f" style="position:absolute;left:1121.0;top:12747.0;width:9679.0;height:2.0;z-index:13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08" filled="f" stroked="f" style="position:absolute;margin-left:56.07pt;margin-top:333.78pt;width:483.93pt;height:.1pt;z-index:-2147483509;mso-position-horizontal-relative:page;mso-position-vertical-relative:page;mso-width-relative:page;mso-height-relative:page;mso-wrap-distance-left:0.0pt;mso-wrap-distance-right:0.0pt;visibility:visible;" coordsize="9679,2" coordorigin="1121,6676">
            <v:shape id="1309" coordsize="9679,0" coordorigin="1121,6676" path="m1121,6676l10800,6676e" filled="f" style="position:absolute;left:1121.0;top:6676.0;width:9679.0;height:2.0;z-index:13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10" filled="f" stroked="f" style="position:absolute;margin-left:56.07pt;margin-top:501.73pt;width:483.93pt;height:.1pt;z-index:-2147483508;mso-position-horizontal-relative:page;mso-position-vertical-relative:page;mso-width-relative:page;mso-height-relative:page;mso-wrap-distance-left:0.0pt;mso-wrap-distance-right:0.0pt;visibility:visible;" coordsize="9679,2" coordorigin="1121,10035">
            <v:shape id="1311" coordsize="9679,0" coordorigin="1121,10035" path="m1121,10035l10800,10035e" filled="f" style="position:absolute;left:1121.0;top:10035.0;width:9679.0;height:2.0;z-index:14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12" filled="f" stroked="f" style="position:absolute;margin-left:56.07pt;margin-top:652.22pt;width:483.93pt;height:.1pt;z-index:-2147483507;mso-position-horizontal-relative:page;mso-position-vertical-relative:page;mso-width-relative:page;mso-height-relative:page;mso-wrap-distance-left:0.0pt;mso-wrap-distance-right:0.0pt;visibility:visible;" coordsize="9679,2" coordorigin="1121,13044">
            <v:shape id="1313" coordsize="9679,0" coordorigin="1121,13044" path="m1121,13044l10800,13044e" filled="f" style="position:absolute;left:1121.0;top:13044.0;width:9679.0;height:2.0;z-index:14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14" filled="f" stroked="f" style="position:absolute;margin-left:56.07pt;margin-top:348.66pt;width:483.93pt;height:.1pt;z-index:-2147483506;mso-position-horizontal-relative:page;mso-position-vertical-relative:page;mso-width-relative:page;mso-height-relative:page;mso-wrap-distance-left:0.0pt;mso-wrap-distance-right:0.0pt;visibility:visible;" coordsize="9679,2" coordorigin="1121,6973">
            <v:shape id="1315" coordsize="9679,0" coordorigin="1121,6973" path="m1121,6973l10800,6973e" filled="f" style="position:absolute;left:1121.0;top:6973.0;width:9679.0;height:2.0;z-index:14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16" filled="f" stroked="f" style="position:absolute;margin-left:56.07pt;margin-top:516.61pt;width:483.93pt;height:.1pt;z-index:-2147483505;mso-position-horizontal-relative:page;mso-position-vertical-relative:page;mso-width-relative:page;mso-height-relative:page;mso-wrap-distance-left:0.0pt;mso-wrap-distance-right:0.0pt;visibility:visible;" coordsize="9679,2" coordorigin="1121,10332">
            <v:shape id="1317" coordsize="9679,0" coordorigin="1121,10332" path="m1121,10332l10800,10332e" filled="f" style="position:absolute;left:1121.0;top:10332.0;width:9679.0;height:2.0;z-index:14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18" filled="f" stroked="f" style="position:absolute;margin-left:56.07pt;margin-top:667.1pt;width:483.93pt;height:.1pt;z-index:-2147483504;mso-position-horizontal-relative:page;mso-position-vertical-relative:page;mso-width-relative:page;mso-height-relative:page;mso-wrap-distance-left:0.0pt;mso-wrap-distance-right:0.0pt;visibility:visible;" coordsize="9679,2" coordorigin="1121,13342">
            <v:shape id="1319" coordsize="9679,0" coordorigin="1121,13342" path="m1121,13342l10800,13342e" filled="f" style="position:absolute;left:1121.0;top:13342.0;width:9679.0;height:2.0;z-index:14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20" filled="f" stroked="f" style="position:absolute;margin-left:56.07pt;margin-top:363.54pt;width:483.93pt;height:.1pt;z-index:-2147483503;mso-position-horizontal-relative:page;mso-position-vertical-relative:page;mso-width-relative:page;mso-height-relative:page;mso-wrap-distance-left:0.0pt;mso-wrap-distance-right:0.0pt;visibility:visible;" coordsize="9679,2" coordorigin="1121,7271">
            <v:shape id="1321" coordsize="9679,0" coordorigin="1121,7271" path="m1121,7271l10800,7271e" filled="f" style="position:absolute;left:1121.0;top:7271.0;width:9679.0;height:2.0;z-index:14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22" filled="f" stroked="f" style="position:absolute;margin-left:56.07pt;margin-top:531.5pt;width:483.93pt;height:.1pt;z-index:-2147483502;mso-position-horizontal-relative:page;mso-position-vertical-relative:page;mso-width-relative:page;mso-height-relative:page;mso-wrap-distance-left:0.0pt;mso-wrap-distance-right:0.0pt;visibility:visible;" coordsize="9679,2" coordorigin="1121,10630">
            <v:shape id="1323" coordsize="9679,0" coordorigin="1121,10630" path="m1121,10630l10800,10630e" filled="f" style="position:absolute;left:1121.0;top:10630.0;width:9679.0;height:2.0;z-index:14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24" filled="f" stroked="f" style="position:absolute;margin-left:56.07pt;margin-top:681.99pt;width:483.93pt;height:.1pt;z-index:-2147483501;mso-position-horizontal-relative:page;mso-position-vertical-relative:page;mso-width-relative:page;mso-height-relative:page;mso-wrap-distance-left:0.0pt;mso-wrap-distance-right:0.0pt;visibility:visible;" coordsize="9679,2" coordorigin="1121,13640">
            <v:shape id="1325" coordsize="9679,0" coordorigin="1121,13640" path="m1121,13640l10800,13640e" filled="f" style="position:absolute;left:1121.0;top:13640.0;width:9679.0;height:2.0;z-index:14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26" filled="f" stroked="f" style="position:absolute;margin-left:56.07pt;margin-top:696.87pt;width:483.93pt;height:.1pt;z-index:-2147483500;mso-position-horizontal-relative:page;mso-position-vertical-relative:page;mso-width-relative:page;mso-height-relative:page;mso-wrap-distance-left:0.0pt;mso-wrap-distance-right:0.0pt;visibility:visible;" coordsize="9679,2" coordorigin="1121,13937">
            <v:shape id="1327" coordsize="9679,0" coordorigin="1121,13937" path="m1121,13937l10800,13937e" filled="f" style="position:absolute;left:1121.0;top:13937.0;width:9679.0;height:2.0;z-index:14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28" filled="f" stroked="f" style="position:absolute;margin-left:56.07pt;margin-top:393.31pt;width:483.93pt;height:.1pt;z-index:-2147483499;mso-position-horizontal-relative:page;mso-position-vertical-relative:page;mso-width-relative:page;mso-height-relative:page;mso-wrap-distance-left:0.0pt;mso-wrap-distance-right:0.0pt;visibility:visible;" coordsize="9679,2" coordorigin="1121,7866">
            <v:shape id="1329" coordsize="9679,0" coordorigin="1121,7866" path="m1121,7866l10800,7866e" filled="f" style="position:absolute;left:1121.0;top:7866.0;width:9679.0;height:2.0;z-index:14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30" filled="f" stroked="f" style="position:absolute;margin-left:56.07pt;margin-top:561.26pt;width:483.93pt;height:.1pt;z-index:-2147483498;mso-position-horizontal-relative:page;mso-position-vertical-relative:page;mso-width-relative:page;mso-height-relative:page;mso-wrap-distance-left:0.0pt;mso-wrap-distance-right:0.0pt;visibility:visible;" coordsize="9679,2" coordorigin="1121,11225">
            <v:shape id="1331" coordsize="9679,0" coordorigin="1121,11225" path="m1121,11225l10800,11225e" filled="f" style="position:absolute;left:1121.0;top:11225.0;width:9679.0;height:2.0;z-index:15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32" filled="f" stroked="f" style="position:absolute;margin-left:56.07pt;margin-top:711.75pt;width:483.93pt;height:.1pt;z-index:-2147483497;mso-position-horizontal-relative:page;mso-position-vertical-relative:page;mso-width-relative:page;mso-height-relative:page;mso-wrap-distance-left:0.0pt;mso-wrap-distance-right:0.0pt;visibility:visible;" coordsize="9679,2" coordorigin="1121,14235">
            <v:shape id="1333" coordsize="9679,0" coordorigin="1121,14235" path="m1121,14235l10800,14235e" filled="f" style="position:absolute;left:1121.0;top:14235.0;width:9679.0;height:2.0;z-index:15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34" filled="f" stroked="f" style="position:absolute;margin-left:56.07pt;margin-top:408.19pt;width:483.93pt;height:.1pt;z-index:-2147483496;mso-position-horizontal-relative:page;mso-position-vertical-relative:page;mso-width-relative:page;mso-height-relative:page;mso-wrap-distance-left:0.0pt;mso-wrap-distance-right:0.0pt;visibility:visible;" coordsize="9679,2" coordorigin="1121,8164">
            <v:shape id="1335" coordsize="9679,0" coordorigin="1121,8164" path="m1121,8164l10800,8164e" filled="f" style="position:absolute;left:1121.0;top:8164.0;width:9679.0;height:2.0;z-index:15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36" filled="f" stroked="f" style="position:absolute;margin-left:56.07pt;margin-top:576.14pt;width:483.93pt;height:.1pt;z-index:-2147483495;mso-position-horizontal-relative:page;mso-position-vertical-relative:page;mso-width-relative:page;mso-height-relative:page;mso-wrap-distance-left:0.0pt;mso-wrap-distance-right:0.0pt;visibility:visible;" coordsize="9679,2" coordorigin="1121,11523">
            <v:shape id="1337" coordsize="9679,0" coordorigin="1121,11523" path="m1121,11523l10800,11523e" filled="f" style="position:absolute;left:1121.0;top:11523.0;width:9679.0;height:2.0;z-index:15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38" filled="f" stroked="f" style="position:absolute;margin-left:56.07pt;margin-top:726.63pt;width:483.93pt;height:.1pt;z-index:-2147483494;mso-position-horizontal-relative:page;mso-position-vertical-relative:page;mso-width-relative:page;mso-height-relative:page;mso-wrap-distance-left:0.0pt;mso-wrap-distance-right:0.0pt;visibility:visible;" coordsize="9679,2" coordorigin="1121,14533">
            <v:shape id="1339" coordsize="9679,0" coordorigin="1121,14533" path="m1121,14533l10800,14533e" filled="f" style="position:absolute;left:1121.0;top:14533.0;width:9679.0;height:2.0;z-index:15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40" filled="f" stroked="f" style="position:absolute;margin-left:56.07pt;margin-top:423.07pt;width:483.93pt;height:.1pt;z-index:-2147483493;mso-position-horizontal-relative:page;mso-position-vertical-relative:page;mso-width-relative:page;mso-height-relative:page;mso-wrap-distance-left:0.0pt;mso-wrap-distance-right:0.0pt;visibility:visible;" coordsize="9679,2" coordorigin="1121,8461">
            <v:shape id="1341" coordsize="9679,0" coordorigin="1121,8461" path="m1121,8461l10800,8461e" filled="f" style="position:absolute;left:1121.0;top:8461.0;width:9679.0;height:2.0;z-index:15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42" filled="f" stroked="f" style="position:absolute;margin-left:56.07pt;margin-top:591.02pt;width:483.93pt;height:.1pt;z-index:-2147483492;mso-position-horizontal-relative:page;mso-position-vertical-relative:page;mso-width-relative:page;mso-height-relative:page;mso-wrap-distance-left:0.0pt;mso-wrap-distance-right:0.0pt;visibility:visible;" coordsize="9679,2" coordorigin="1121,11820">
            <v:shape id="1343" coordsize="9679,0" coordorigin="1121,11820" path="m1121,11820l10800,11820e" filled="f" style="position:absolute;left:1121.0;top:11820.0;width:9679.0;height:2.0;z-index:15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44" filled="f" stroked="f" style="position:absolute;margin-left:56.07pt;margin-top:437.95pt;width:483.93pt;height:.1pt;z-index:-2147483491;mso-position-horizontal-relative:page;mso-position-vertical-relative:page;mso-width-relative:page;mso-height-relative:page;mso-wrap-distance-left:0.0pt;mso-wrap-distance-right:0.0pt;visibility:visible;" coordsize="9679,2" coordorigin="1121,8759">
            <v:shape id="1345" coordsize="9679,0" coordorigin="1121,8759" path="m1121,8759l10800,8759e" filled="f" style="position:absolute;left:1121.0;top:8759.0;width:9679.0;height:2.0;z-index:15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46" filled="f" stroked="f" style="position:absolute;margin-left:56.07pt;margin-top:605.91pt;width:483.93pt;height:.1pt;z-index:-2147483490;mso-position-horizontal-relative:page;mso-position-vertical-relative:page;mso-width-relative:page;mso-height-relative:page;mso-wrap-distance-left:0.0pt;mso-wrap-distance-right:0.0pt;visibility:visible;" coordsize="9679,2" coordorigin="1121,12118">
            <v:shape id="1347" coordsize="9679,0" coordorigin="1121,12118" path="m1121,12118l10800,12118e" filled="f" style="position:absolute;left:1121.0;top:12118.0;width:9679.0;height:2.0;z-index:15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48" filled="f" stroked="f" style="position:absolute;margin-left:56.07pt;margin-top:452.83pt;width:483.93pt;height:.1pt;z-index:-2147483489;mso-position-horizontal-relative:page;mso-position-vertical-relative:page;mso-width-relative:page;mso-height-relative:page;mso-wrap-distance-left:0.0pt;mso-wrap-distance-right:0.0pt;visibility:visible;" coordsize="9679,2" coordorigin="1121,9057">
            <v:shape id="1349" coordsize="9679,0" coordorigin="1121,9057" path="m1121,9057l10800,9057e" filled="f" style="position:absolute;left:1121.0;top:9057.0;width:9679.0;height:2.0;z-index:15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Identify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name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2.3</w:t>
      </w:r>
    </w:p>
    <w:p>
      <w:pPr>
        <w:pStyle w:val="style0"/>
        <w:spacing w:before="3" w:after="0" w:lineRule="exact" w:line="180"/>
        <w:jc w:val="left"/>
        <w:rPr>
          <w:sz w:val="18"/>
          <w:szCs w:val="18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Identify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name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sprocket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shown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figure2.4.</w:t>
      </w:r>
    </w:p>
    <w:p>
      <w:pPr>
        <w:pStyle w:val="style0"/>
        <w:spacing w:before="6" w:after="0" w:lineRule="exact" w:line="180"/>
        <w:jc w:val="left"/>
        <w:rPr>
          <w:sz w:val="18"/>
          <w:szCs w:val="18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3.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State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applications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(Q1)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18" w:after="0" w:lineRule="exact" w:line="280"/>
        <w:jc w:val="left"/>
        <w:rPr>
          <w:sz w:val="28"/>
          <w:szCs w:val="28"/>
        </w:rPr>
      </w:pPr>
    </w:p>
    <w:p>
      <w:pPr>
        <w:pStyle w:val="style0"/>
        <w:spacing w:before="0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Enumerate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three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major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types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chains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3" w:after="0" w:lineRule="exact" w:line="280"/>
        <w:jc w:val="left"/>
        <w:rPr>
          <w:sz w:val="28"/>
          <w:szCs w:val="28"/>
        </w:rPr>
      </w:pPr>
    </w:p>
    <w:p>
      <w:pPr>
        <w:pStyle w:val="style0"/>
        <w:spacing w:before="0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5.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What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major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advantage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compared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drive?</w:t>
      </w:r>
    </w:p>
    <w:p>
      <w:pPr>
        <w:pStyle w:val="style0"/>
        <w:spacing w:before="10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Precaution(s):</w:t>
      </w:r>
    </w:p>
    <w:p>
      <w:pPr>
        <w:pStyle w:val="style0"/>
        <w:spacing w:before="9" w:after="0" w:lineRule="exact" w:line="180"/>
        <w:jc w:val="left"/>
        <w:rPr>
          <w:sz w:val="18"/>
          <w:szCs w:val="18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Reference(s):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60" w:right="1680" w:bottom="1060" w:left="1020" w:header="0" w:footer="866" w:gutter="0"/>
        </w:sectPr>
      </w:pPr>
    </w:p>
    <w:p>
      <w:pPr>
        <w:pStyle w:val="style0"/>
        <w:spacing w:before="48" w:after="0" w:lineRule="auto" w:line="240"/>
        <w:ind w:left="162" w:right="-20"/>
        <w:jc w:val="left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EXPERIMENT</w:t>
      </w:r>
      <w:r>
        <w:rPr>
          <w:rFonts w:ascii="Times New Roman" w:cs="Times New Roman" w:eastAsia="Times New Roman" w:hAnsi="Times New Roman"/>
          <w:b/>
          <w:bCs/>
          <w:color w:val="231f20"/>
          <w:spacing w:val="-5"/>
          <w:w w:val="100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8"/>
          <w:szCs w:val="28"/>
        </w:rPr>
        <w:t>3</w:t>
      </w:r>
    </w:p>
    <w:p>
      <w:pPr>
        <w:pStyle w:val="style0"/>
        <w:spacing w:before="7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auto" w:line="240"/>
        <w:ind w:left="16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itle: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b/>
          <w:bCs/>
          <w:color w:val="231f20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Characteristics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Experiment</w:t>
      </w:r>
    </w:p>
    <w:p>
      <w:pPr>
        <w:pStyle w:val="style0"/>
        <w:spacing w:before="1" w:after="0" w:lineRule="exact" w:line="140"/>
        <w:jc w:val="left"/>
        <w:rPr>
          <w:sz w:val="14"/>
          <w:szCs w:val="14"/>
        </w:rPr>
      </w:pPr>
    </w:p>
    <w:p>
      <w:pPr>
        <w:pStyle w:val="style0"/>
        <w:spacing w:before="0" w:after="0" w:lineRule="auto" w:line="240"/>
        <w:ind w:left="13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Objectives: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stud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student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able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to:</w:t>
      </w:r>
    </w:p>
    <w:p>
      <w:pPr>
        <w:pStyle w:val="style0"/>
        <w:spacing w:before="29" w:after="0" w:lineRule="auto" w:line="265"/>
        <w:ind w:left="854" w:right="590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identify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ferent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types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know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applications</w:t>
      </w:r>
    </w:p>
    <w:p>
      <w:pPr>
        <w:pStyle w:val="style0"/>
        <w:spacing w:before="1" w:after="0" w:lineRule="auto" w:line="265"/>
        <w:ind w:left="134" w:right="58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Equipment/Materials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: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apparatus,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vernier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calipe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micro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meter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crew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gauge,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steel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rule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Theory:</w:t>
      </w:r>
      <w:r>
        <w:rPr>
          <w:rFonts w:ascii="Times New Roman" w:cs="Times New Roman" w:eastAsia="Times New Roman" w:hAnsi="Times New Roman"/>
          <w:b/>
          <w:bCs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transmits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mechanical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power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through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meshing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action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fixed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closed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equipment</w:t>
      </w:r>
      <w:r>
        <w:rPr>
          <w:rFonts w:ascii="Times New Roman" w:cs="Times New Roman" w:eastAsia="Times New Roman" w:hAnsi="Times New Roman"/>
          <w:color w:val="231f20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machines.</w:t>
      </w:r>
      <w:r>
        <w:rPr>
          <w:rFonts w:ascii="Times New Roman" w:cs="Times New Roman" w:eastAsia="Times New Roman" w:hAnsi="Times New Roman"/>
          <w:color w:val="231f20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</w:t>
      </w:r>
      <w:r>
        <w:rPr>
          <w:rFonts w:ascii="Times New Roman" w:cs="Times New Roman" w:eastAsia="Times New Roman" w:hAnsi="Times New Roman"/>
          <w:color w:val="231f20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color w:val="231f20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change</w:t>
      </w:r>
      <w:r>
        <w:rPr>
          <w:rFonts w:ascii="Times New Roman" w:cs="Times New Roman" w:eastAsia="Times New Roman" w:hAnsi="Times New Roman"/>
          <w:color w:val="231f20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both</w:t>
      </w:r>
      <w:r>
        <w:rPr>
          <w:rFonts w:ascii="Times New Roman" w:cs="Times New Roman" w:eastAsia="Times New Roman" w:hAnsi="Times New Roman"/>
          <w:color w:val="231f20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direction</w:t>
      </w:r>
      <w:r>
        <w:rPr>
          <w:rFonts w:ascii="Times New Roman" w:cs="Times New Roman" w:eastAsia="Times New Roman" w:hAnsi="Times New Roman"/>
          <w:color w:val="231f20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speed/velocity</w:t>
      </w:r>
      <w:r>
        <w:rPr>
          <w:rFonts w:ascii="Times New Roman" w:cs="Times New Roman" w:eastAsia="Times New Roman" w:hAnsi="Times New Roman"/>
          <w:color w:val="231f20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rotary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motion</w:t>
      </w:r>
      <w:r>
        <w:rPr>
          <w:rFonts w:ascii="Times New Roman" w:cs="Times New Roman" w:eastAsia="Times New Roman" w:hAnsi="Times New Roman"/>
          <w:color w:val="231f20"/>
          <w:spacing w:val="4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4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provide</w:t>
      </w:r>
      <w:r>
        <w:rPr>
          <w:rFonts w:ascii="Times New Roman" w:cs="Times New Roman" w:eastAsia="Times New Roman" w:hAnsi="Times New Roman"/>
          <w:color w:val="231f20"/>
          <w:spacing w:val="4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4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very</w:t>
      </w:r>
      <w:r>
        <w:rPr>
          <w:rFonts w:ascii="Times New Roman" w:cs="Times New Roman" w:eastAsia="Times New Roman" w:hAnsi="Times New Roman"/>
          <w:color w:val="231f20"/>
          <w:spacing w:val="4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ficient</w:t>
      </w:r>
      <w:r>
        <w:rPr>
          <w:rFonts w:ascii="Times New Roman" w:cs="Times New Roman" w:eastAsia="Times New Roman" w:hAnsi="Times New Roman"/>
          <w:color w:val="231f20"/>
          <w:spacing w:val="4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way</w:t>
      </w:r>
      <w:r>
        <w:rPr>
          <w:rFonts w:ascii="Times New Roman" w:cs="Times New Roman" w:eastAsia="Times New Roman" w:hAnsi="Times New Roman"/>
          <w:color w:val="231f20"/>
          <w:spacing w:val="4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4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transmitting</w:t>
      </w:r>
      <w:r>
        <w:rPr>
          <w:rFonts w:ascii="Times New Roman" w:cs="Times New Roman" w:eastAsia="Times New Roman" w:hAnsi="Times New Roman"/>
          <w:color w:val="231f20"/>
          <w:spacing w:val="4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power</w:t>
      </w:r>
      <w:r>
        <w:rPr>
          <w:rFonts w:ascii="Times New Roman" w:cs="Times New Roman" w:eastAsia="Times New Roman" w:hAnsi="Times New Roman"/>
          <w:color w:val="231f20"/>
          <w:spacing w:val="4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without</w:t>
      </w:r>
      <w:r>
        <w:rPr>
          <w:rFonts w:ascii="Times New Roman" w:cs="Times New Roman" w:eastAsia="Times New Roman" w:hAnsi="Times New Roman"/>
          <w:color w:val="231f20"/>
          <w:spacing w:val="4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slippage.</w:t>
      </w:r>
      <w:r>
        <w:rPr>
          <w:rFonts w:ascii="Times New Roman" w:cs="Times New Roman" w:eastAsia="Times New Roman" w:hAnsi="Times New Roman"/>
          <w:color w:val="231f20"/>
          <w:spacing w:val="4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</w:t>
      </w:r>
      <w:r>
        <w:rPr>
          <w:rFonts w:ascii="Times New Roman" w:cs="Times New Roman" w:eastAsia="Times New Roman" w:hAnsi="Times New Roman"/>
          <w:color w:val="231f20"/>
          <w:spacing w:val="4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</w:t>
      </w:r>
      <w:r>
        <w:rPr>
          <w:rFonts w:ascii="Times New Roman" w:cs="Times New Roman" w:eastAsia="Times New Roman" w:hAnsi="Times New Roman"/>
          <w:color w:val="231f20"/>
          <w:spacing w:val="4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appreciated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their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reliability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service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life;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nevertheless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its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cost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lubrication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required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may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limit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their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use.</w:t>
      </w:r>
    </w:p>
    <w:p>
      <w:pPr>
        <w:pStyle w:val="style0"/>
        <w:spacing w:before="1" w:after="0" w:lineRule="auto" w:line="265"/>
        <w:ind w:left="134" w:right="58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characteristics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primarily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are: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number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teeth,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pitch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diamete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circular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pitch,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diametrial</w:t>
      </w:r>
      <w:r>
        <w:rPr>
          <w:rFonts w:ascii="Times New Roman" w:cs="Times New Roman" w:eastAsia="Times New Roman" w:hAnsi="Times New Roman"/>
          <w:color w:val="231f20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pitch</w:t>
      </w:r>
      <w:r>
        <w:rPr>
          <w:rFonts w:ascii="Times New Roman" w:cs="Times New Roman" w:eastAsia="Times New Roman" w:hAnsi="Times New Roman"/>
          <w:color w:val="231f20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pressure</w:t>
      </w:r>
      <w:r>
        <w:rPr>
          <w:rFonts w:ascii="Times New Roman" w:cs="Times New Roman" w:eastAsia="Times New Roman" w:hAnsi="Times New Roman"/>
          <w:color w:val="231f20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angle.</w:t>
      </w:r>
      <w:r>
        <w:rPr>
          <w:rFonts w:ascii="Times New Roman" w:cs="Times New Roman" w:eastAsia="Times New Roman" w:hAnsi="Times New Roman"/>
          <w:color w:val="231f20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NOTE,</w:t>
      </w:r>
      <w:r>
        <w:rPr>
          <w:rFonts w:ascii="Times New Roman" w:cs="Times New Roman" w:eastAsia="Times New Roman" w:hAnsi="Times New Roman"/>
          <w:color w:val="231f20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SAME</w:t>
      </w:r>
      <w:r>
        <w:rPr>
          <w:rFonts w:ascii="Times New Roman" w:cs="Times New Roman" w:eastAsia="Times New Roman" w:hAnsi="Times New Roman"/>
          <w:color w:val="231f20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DIAMETRIAL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PITCH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color w:val="231f20"/>
          <w:spacing w:val="-3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MESH.</w:t>
      </w:r>
    </w:p>
    <w:p>
      <w:pPr>
        <w:pStyle w:val="style0"/>
        <w:spacing w:before="0" w:after="0" w:lineRule="exact" w:line="277"/>
        <w:ind w:left="85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standard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pressure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angles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20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12"/>
          <w:sz w:val="12"/>
          <w:szCs w:val="12"/>
        </w:rPr>
        <w:t>0</w:t>
      </w:r>
      <w:r>
        <w:rPr>
          <w:rFonts w:ascii="Times New Roman" w:cs="Times New Roman" w:eastAsia="Times New Roman" w:hAnsi="Times New Roman"/>
          <w:color w:val="231f20"/>
          <w:spacing w:val="20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14.5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12"/>
          <w:sz w:val="12"/>
          <w:szCs w:val="12"/>
        </w:rPr>
        <w:t>0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Not;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only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same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pressure</w:t>
      </w:r>
    </w:p>
    <w:p>
      <w:pPr>
        <w:pStyle w:val="style0"/>
        <w:spacing w:before="29" w:after="0" w:lineRule="auto" w:line="265"/>
        <w:ind w:left="134" w:right="59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angle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mesh.</w:t>
      </w:r>
      <w:r>
        <w:rPr>
          <w:rFonts w:ascii="Times New Roman" w:cs="Times New Roman" w:eastAsia="Times New Roman" w:hAnsi="Times New Roman"/>
          <w:color w:val="231f20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line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action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used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definition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pressure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angle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portion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common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tangent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cylinder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along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contact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mating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teeth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occu</w:t>
      </w:r>
      <w:r>
        <w:rPr>
          <w:rFonts w:ascii="Times New Roman" w:cs="Times New Roman" w:eastAsia="Times New Roman" w:hAnsi="Times New Roman"/>
          <w:color w:val="231f20"/>
          <w:spacing w:val="-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</w:p>
    <w:p>
      <w:pPr>
        <w:pStyle w:val="style0"/>
        <w:spacing w:before="1" w:after="0" w:lineRule="auto" w:line="265"/>
        <w:ind w:left="133" w:right="59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Circular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tooth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thickness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width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tooth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measured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pitch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circle.</w:t>
      </w:r>
      <w:r>
        <w:rPr>
          <w:rFonts w:ascii="Times New Roman" w:cs="Times New Roman" w:eastAsia="Times New Roman" w:hAnsi="Times New Roman"/>
          <w:color w:val="231f20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characteristics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shown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3.1</w:t>
      </w:r>
    </w:p>
    <w:p>
      <w:pPr>
        <w:pStyle w:val="style0"/>
        <w:spacing w:before="4" w:after="0" w:lineRule="exact" w:line="160"/>
        <w:jc w:val="left"/>
        <w:rPr>
          <w:sz w:val="16"/>
          <w:szCs w:val="16"/>
        </w:rPr>
      </w:pPr>
    </w:p>
    <w:p>
      <w:pPr>
        <w:pStyle w:val="style0"/>
        <w:tabs>
          <w:tab w:val="left" w:leader="none" w:pos="1840"/>
        </w:tabs>
        <w:spacing w:before="0" w:after="0" w:lineRule="auto" w:line="240"/>
        <w:ind w:left="14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z w:val="24"/>
          <w:szCs w:val="24"/>
        </w:rPr>
        <w:t>Diagram</w:t>
      </w:r>
      <w:r>
        <w:rPr>
          <w:rFonts w:ascii="Times New Roman" w:cs="Times New Roman" w:eastAsia="Times New Roman" w:hAnsi="Times New Roman"/>
          <w:color w:val="231f2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z w:val="24"/>
          <w:szCs w:val="24"/>
        </w:rPr>
        <w:drawing>
          <wp:inline distT="0" distB="0" distL="0" distR="0">
            <wp:extent cx="2571858" cy="2102609"/>
            <wp:effectExtent l="0" t="0" r="0" b="0"/>
            <wp:docPr id="1350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858" cy="21026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33" w:after="0" w:lineRule="auto" w:line="240"/>
        <w:ind w:left="2875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3.1: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Gear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characteristics</w:t>
      </w:r>
    </w:p>
    <w:p>
      <w:pPr>
        <w:pStyle w:val="style0"/>
        <w:spacing w:before="10" w:after="0" w:lineRule="exact" w:line="120"/>
        <w:jc w:val="left"/>
        <w:rPr>
          <w:sz w:val="12"/>
          <w:szCs w:val="12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2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ocedu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e</w:t>
      </w:r>
    </w:p>
    <w:p>
      <w:pPr>
        <w:pStyle w:val="style0"/>
        <w:spacing w:before="45" w:after="0" w:lineRule="auto" w:line="240"/>
        <w:ind w:left="12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Study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types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3.1.</w:t>
      </w:r>
    </w:p>
    <w:p>
      <w:pPr>
        <w:pStyle w:val="style0"/>
        <w:spacing w:before="45" w:after="0" w:lineRule="auto" w:line="240"/>
        <w:ind w:left="12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ferences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gears.</w:t>
      </w:r>
    </w:p>
    <w:p>
      <w:pPr>
        <w:pStyle w:val="style0"/>
        <w:spacing w:before="6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2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Exe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cises</w:t>
      </w:r>
    </w:p>
    <w:p>
      <w:pPr>
        <w:pStyle w:val="style0"/>
        <w:spacing w:before="45" w:after="0" w:lineRule="auto" w:line="240"/>
        <w:ind w:left="12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Count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number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teeth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3.1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record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tabular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form.</w:t>
      </w:r>
    </w:p>
    <w:p>
      <w:pPr>
        <w:pStyle w:val="style0"/>
        <w:spacing w:before="45" w:after="0" w:lineRule="auto" w:line="240"/>
        <w:ind w:left="12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Measure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tooth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thickness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both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gears.</w:t>
      </w:r>
    </w:p>
    <w:p>
      <w:pPr>
        <w:pStyle w:val="style0"/>
        <w:spacing w:before="45" w:after="0" w:lineRule="auto" w:line="240"/>
        <w:ind w:left="11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3.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Measure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pitch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circle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diameter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both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gears.</w:t>
      </w:r>
    </w:p>
    <w:p>
      <w:pPr>
        <w:pStyle w:val="style0"/>
        <w:spacing w:before="45" w:after="0" w:lineRule="auto" w:line="240"/>
        <w:ind w:left="11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Measure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circular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pitch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both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gears.</w:t>
      </w:r>
    </w:p>
    <w:p>
      <w:pPr>
        <w:pStyle w:val="style0"/>
        <w:spacing w:before="45" w:after="0" w:lineRule="auto" w:line="240"/>
        <w:ind w:left="11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5.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ferences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60" w:right="1000" w:bottom="1060" w:left="1000" w:header="0" w:footer="866" w:gutter="0"/>
        </w:sectPr>
      </w:pPr>
    </w:p>
    <w:p>
      <w:pPr>
        <w:pStyle w:val="style0"/>
        <w:spacing w:before="55" w:after="0" w:lineRule="auto" w:line="281"/>
        <w:ind w:left="156" w:right="6523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351" filled="f" stroked="f" style="position:absolute;margin-left:58.5pt;margin-top:194.84pt;width:483.93pt;height:.1pt;z-index:-2147483488;mso-position-horizontal-relative:page;mso-position-vertical-relative:page;mso-width-relative:page;mso-height-relative:page;mso-wrap-distance-left:0.0pt;mso-wrap-distance-right:0.0pt;visibility:visible;" coordsize="9679,2" coordorigin="1170,3897">
            <v:shape id="1352" coordsize="9679,0" coordorigin="1170,3897" path="m1170,3897l10849,3897e" filled="f" style="position:absolute;left:1170.0;top:3897.0;width:9679.0;height:2.0;z-index:16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53" filled="f" stroked="f" style="position:absolute;margin-left:58.5pt;margin-top:220.46pt;width:483.93pt;height:.1pt;z-index:-2147483487;mso-position-horizontal-relative:page;mso-position-vertical-relative:page;mso-width-relative:page;mso-height-relative:page;mso-wrap-distance-left:0.0pt;mso-wrap-distance-right:0.0pt;visibility:visible;" coordsize="9679,2" coordorigin="1170,4409">
            <v:shape id="1354" coordsize="9679,0" coordorigin="1170,4409" path="m1170,4409l10849,4409e" filled="f" style="position:absolute;left:1170.0;top:4409.0;width:9679.0;height:2.0;z-index:16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55" filled="f" stroked="f" style="position:absolute;margin-left:58.5pt;margin-top:243.88pt;width:483.93pt;height:.1pt;z-index:-2147483486;mso-position-horizontal-relative:page;mso-position-vertical-relative:page;mso-width-relative:page;mso-height-relative:page;mso-wrap-distance-left:0.0pt;mso-wrap-distance-right:0.0pt;visibility:visible;" coordsize="9679,2" coordorigin="1170,4878">
            <v:shape id="1356" coordsize="9679,0" coordorigin="1170,4878" path="m1170,4878l10849,4878e" filled="f" style="position:absolute;left:1170.0;top:4878.0;width:9679.0;height:2.0;z-index:16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57" filled="f" stroked="f" style="position:absolute;margin-left:58.5pt;margin-top:290.73pt;width:483.93pt;height:.1pt;z-index:-2147483485;mso-position-horizontal-relative:page;mso-position-vertical-relative:page;mso-width-relative:page;mso-height-relative:page;mso-wrap-distance-left:0.0pt;mso-wrap-distance-right:0.0pt;visibility:visible;" coordsize="9679,2" coordorigin="1170,5815">
            <v:shape id="1358" coordsize="9679,0" coordorigin="1170,5815" path="m1170,5815l10849,5815e" filled="f" style="position:absolute;left:1170.0;top:5815.0;width:9679.0;height:2.0;z-index:16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59" filled="f" stroked="f" style="position:absolute;margin-left:58.5pt;margin-top:314.15pt;width:483.93pt;height:.1pt;z-index:-2147483484;mso-position-horizontal-relative:page;mso-position-vertical-relative:page;mso-width-relative:page;mso-height-relative:page;mso-wrap-distance-left:0.0pt;mso-wrap-distance-right:0.0pt;visibility:visible;" coordsize="9679,2" coordorigin="1170,6283">
            <v:shape id="1360" coordsize="9679,0" coordorigin="1170,6283" path="m1170,6283l10849,6283e" filled="f" style="position:absolute;left:1170.0;top:6283.0;width:9679.0;height:2.0;z-index:16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61" filled="f" stroked="f" style="position:absolute;margin-left:58.5pt;margin-top:337.58pt;width:483.93pt;height:.1pt;z-index:-2147483483;mso-position-horizontal-relative:page;mso-position-vertical-relative:page;mso-width-relative:page;mso-height-relative:page;mso-wrap-distance-left:0.0pt;mso-wrap-distance-right:0.0pt;visibility:visible;" coordsize="9679,2" coordorigin="1170,6752">
            <v:shape id="1362" coordsize="9679,0" coordorigin="1170,6752" path="m1170,6752l10849,6752e" filled="f" style="position:absolute;left:1170.0;top:6752.0;width:9679.0;height:2.0;z-index:16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63" filled="f" stroked="f" style="position:absolute;margin-left:58.5pt;margin-top:384.43pt;width:483.93pt;height:.1pt;z-index:-2147483482;mso-position-horizontal-relative:page;mso-position-vertical-relative:page;mso-width-relative:page;mso-height-relative:page;mso-wrap-distance-left:0.0pt;mso-wrap-distance-right:0.0pt;visibility:visible;" coordsize="9679,2" coordorigin="1170,7689">
            <v:shape id="1364" coordsize="9679,0" coordorigin="1170,7689" path="m1170,7689l10849,7689e" filled="f" style="position:absolute;left:1170.0;top:7689.0;width:9679.0;height:2.0;z-index:16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65" filled="f" stroked="f" style="position:absolute;margin-left:58.5pt;margin-top:407.85pt;width:483.93pt;height:.1pt;z-index:-2147483481;mso-position-horizontal-relative:page;mso-position-vertical-relative:page;mso-width-relative:page;mso-height-relative:page;mso-wrap-distance-left:0.0pt;mso-wrap-distance-right:0.0pt;visibility:visible;" coordsize="9679,2" coordorigin="1170,8157">
            <v:shape id="1366" coordsize="9679,0" coordorigin="1170,8157" path="m1170,8157l10849,8157e" filled="f" style="position:absolute;left:1170.0;top:8157.0;width:9679.0;height:2.0;z-index:16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67" filled="f" stroked="f" style="position:absolute;margin-left:58.5pt;margin-top:431.28pt;width:483.93pt;height:.1pt;z-index:-2147483480;mso-position-horizontal-relative:page;mso-position-vertical-relative:page;mso-width-relative:page;mso-height-relative:page;mso-wrap-distance-left:0.0pt;mso-wrap-distance-right:0.0pt;visibility:visible;" coordsize="9679,2" coordorigin="1170,8626">
            <v:shape id="1368" coordsize="9679,0" coordorigin="1170,8626" path="m1170,8626l10849,8626e" filled="f" style="position:absolute;left:1170.0;top:8626.0;width:9679.0;height:2.0;z-index:16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69" filled="f" stroked="f" style="position:absolute;margin-left:58.5pt;margin-top:454.7pt;width:483.93pt;height:.1pt;z-index:-2147483479;mso-position-horizontal-relative:page;mso-position-vertical-relative:page;mso-width-relative:page;mso-height-relative:page;mso-wrap-distance-left:0.0pt;mso-wrap-distance-right:0.0pt;visibility:visible;" coordsize="9679,2" coordorigin="1170,9094">
            <v:shape id="1370" coordsize="9679,0" coordorigin="1170,9094" path="m1170,9094l10849,9094e" filled="f" style="position:absolute;left:1170.0;top:9094.0;width:9679.0;height:2.0;z-index:16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71" filled="f" stroked="f" style="position:absolute;margin-left:58.5pt;margin-top:478.12pt;width:483.93pt;height:.1pt;z-index:-2147483478;mso-position-horizontal-relative:page;mso-position-vertical-relative:page;mso-width-relative:page;mso-height-relative:page;mso-wrap-distance-left:0.0pt;mso-wrap-distance-right:0.0pt;visibility:visible;" coordsize="9679,2" coordorigin="1170,9562">
            <v:shape id="1372" coordsize="9679,0" coordorigin="1170,9562" path="m1170,9562l10849,9562e" filled="f" style="position:absolute;left:1170.0;top:9562.0;width:9679.0;height:2.0;z-index:17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73" filled="f" stroked="f" style="position:absolute;margin-left:58.5pt;margin-top:501.55pt;width:483.93pt;height:.1pt;z-index:-2147483477;mso-position-horizontal-relative:page;mso-position-vertical-relative:page;mso-width-relative:page;mso-height-relative:page;mso-wrap-distance-left:0.0pt;mso-wrap-distance-right:0.0pt;visibility:visible;" coordsize="9679,2" coordorigin="1170,10031">
            <v:shape id="1374" coordsize="9679,0" coordorigin="1170,10031" path="m1170,10031l10849,10031e" filled="f" style="position:absolute;left:1170.0;top:10031.0;width:9679.0;height:2.0;z-index:17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75" filled="f" stroked="f" style="position:absolute;margin-left:58.5pt;margin-top:524.97pt;width:483.93pt;height:.1pt;z-index:-2147483476;mso-position-horizontal-relative:page;mso-position-vertical-relative:page;mso-width-relative:page;mso-height-relative:page;mso-wrap-distance-left:0.0pt;mso-wrap-distance-right:0.0pt;visibility:visible;" coordsize="9679,2" coordorigin="1170,10499">
            <v:shape id="1376" coordsize="9679,0" coordorigin="1170,10499" path="m1170,10499l10849,10499e" filled="f" style="position:absolute;left:1170.0;top:10499.0;width:9679.0;height:2.0;z-index:17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77" filled="f" stroked="f" style="position:absolute;margin-left:58.5pt;margin-top:548.4pt;width:483.93pt;height:.1pt;z-index:-2147483475;mso-position-horizontal-relative:page;mso-position-vertical-relative:page;mso-width-relative:page;mso-height-relative:page;mso-wrap-distance-left:0.0pt;mso-wrap-distance-right:0.0pt;visibility:visible;" coordsize="9679,2" coordorigin="1170,10968">
            <v:shape id="1378" coordsize="9679,0" coordorigin="1170,10968" path="m1170,10968l10849,10968e" filled="f" style="position:absolute;left:1170.0;top:10968.0;width:9679.0;height:2.0;z-index:17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79" filled="f" stroked="f" style="position:absolute;margin-left:58.5pt;margin-top:571.82pt;width:483.93pt;height:.1pt;z-index:-2147483474;mso-position-horizontal-relative:page;mso-position-vertical-relative:page;mso-width-relative:page;mso-height-relative:page;mso-wrap-distance-left:0.0pt;mso-wrap-distance-right:0.0pt;visibility:visible;" coordsize="9679,2" coordorigin="1170,11436">
            <v:shape id="1380" coordsize="9679,0" coordorigin="1170,11436" path="m1170,11436l10849,11436e" filled="f" style="position:absolute;left:1170.0;top:11436.0;width:9679.0;height:2.0;z-index:17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81" filled="f" stroked="f" style="position:absolute;margin-left:58.5pt;margin-top:595.25pt;width:483.93pt;height:.1pt;z-index:-2147483473;mso-position-horizontal-relative:page;mso-position-vertical-relative:page;mso-width-relative:page;mso-height-relative:page;mso-wrap-distance-left:0.0pt;mso-wrap-distance-right:0.0pt;visibility:visible;" coordsize="9679,2" coordorigin="1170,11905">
            <v:shape id="1382" coordsize="9679,0" coordorigin="1170,11905" path="m1170,11905l10849,11905e" filled="f" style="position:absolute;left:1170.0;top:11905.0;width:9679.0;height:2.0;z-index:17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83" filled="f" stroked="f" style="position:absolute;margin-left:58.5pt;margin-top:618.67pt;width:483.93pt;height:.1pt;z-index:-2147483472;mso-position-horizontal-relative:page;mso-position-vertical-relative:page;mso-width-relative:page;mso-height-relative:page;mso-wrap-distance-left:0.0pt;mso-wrap-distance-right:0.0pt;visibility:visible;" coordsize="9679,2" coordorigin="1170,12373">
            <v:shape id="1384" coordsize="9679,0" coordorigin="1170,12373" path="m1170,12373l10849,12373e" filled="f" style="position:absolute;left:1170.0;top:12373.0;width:9679.0;height:2.0;z-index:17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85" filled="f" stroked="f" style="position:absolute;margin-left:58.5pt;margin-top:642.09pt;width:483.93pt;height:.1pt;z-index:-2147483471;mso-position-horizontal-relative:page;mso-position-vertical-relative:page;mso-width-relative:page;mso-height-relative:page;mso-wrap-distance-left:0.0pt;mso-wrap-distance-right:0.0pt;visibility:visible;" coordsize="9679,2" coordorigin="1170,12842">
            <v:shape id="1386" coordsize="9679,0" coordorigin="1170,12842" path="m1170,12842l10849,12842e" filled="f" style="position:absolute;left:1170.0;top:12842.0;width:9679.0;height:2.0;z-index:17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87" filled="f" stroked="f" style="position:absolute;margin-left:58.5pt;margin-top:665.52pt;width:483.93pt;height:.1pt;z-index:-2147483470;mso-position-horizontal-relative:page;mso-position-vertical-relative:page;mso-width-relative:page;mso-height-relative:page;mso-wrap-distance-left:0.0pt;mso-wrap-distance-right:0.0pt;visibility:visible;" coordsize="9679,2" coordorigin="1170,13310">
            <v:shape id="1388" coordsize="9679,0" coordorigin="1170,13310" path="m1170,13310l10849,13310e" filled="f" style="position:absolute;left:1170.0;top:13310.0;width:9679.0;height:2.0;z-index:17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89" filled="f" stroked="f" style="position:absolute;margin-left:58.5pt;margin-top:688.94pt;width:483.93pt;height:.1pt;z-index:-2147483469;mso-position-horizontal-relative:page;mso-position-vertical-relative:page;mso-width-relative:page;mso-height-relative:page;mso-wrap-distance-left:0.0pt;mso-wrap-distance-right:0.0pt;visibility:visible;" coordsize="9679,2" coordorigin="1170,13779">
            <v:shape id="1390" coordsize="9679,0" coordorigin="1170,13779" path="m1170,13779l10849,13779e" filled="f" style="position:absolute;left:1170.0;top:13779.0;width:9679.0;height:2.0;z-index:17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91" filled="f" stroked="f" style="position:absolute;margin-left:58.5pt;margin-top:712.37pt;width:483.93pt;height:.1pt;z-index:-2147483468;mso-position-horizontal-relative:page;mso-position-vertical-relative:page;mso-width-relative:page;mso-height-relative:page;mso-wrap-distance-left:0.0pt;mso-wrap-distance-right:0.0pt;visibility:visible;" coordsize="9679,2" coordorigin="1170,14247">
            <v:shape id="1392" coordsize="9679,0" coordorigin="1170,14247" path="m1170,14247l10849,14247e" filled="f" style="position:absolute;left:1170.0;top:14247.0;width:9679.0;height:2.0;z-index:18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93" filled="f" stroked="f" style="position:absolute;margin-left:58.5pt;margin-top:732.91pt;width:483.93pt;height:.1pt;z-index:-2147483467;mso-position-horizontal-relative:page;mso-position-vertical-relative:page;mso-width-relative:page;mso-height-relative:page;mso-wrap-distance-left:0.0pt;mso-wrap-distance-right:0.0pt;visibility:visible;" coordsize="9679,2" coordorigin="1170,14658">
            <v:shape id="1394" coordsize="9679,0" coordorigin="1170,14658" path="m1170,14658l10849,14658e" filled="f" style="position:absolute;left:1170.0;top:14658.0;width:9679.0;height:2.0;z-index:181;mso-position-horizontal-relative:text;mso-position-vertical-relative:text;mso-width-relative:page;mso-height-relative:page;visibility:visible;">
              <v:stroke color="#cccccc" weight="1.0pt"/>
              <v:fill/>
              <v:path arrowok="t"/>
            </v:shape>
            <v:fill/>
          </v:group>
        </w:pict>
      </w:r>
      <w:r>
        <w:rPr/>
        <w:pict>
          <v:group id="1395" filled="f" stroked="f" style="position:absolute;margin-left:58.5pt;margin-top:172.31pt;width:483.93pt;height:.1pt;z-index:-2147483466;mso-position-horizontal-relative:page;mso-position-vertical-relative:page;mso-width-relative:page;mso-height-relative:page;mso-wrap-distance-left:0.0pt;mso-wrap-distance-right:0.0pt;visibility:visible;" coordsize="9679,2" coordorigin="1170,3446">
            <v:shape id="1396" coordsize="9679,0" coordorigin="1170,3446" path="m1170,3446l10849,3446e" filled="f" style="position:absolute;left:1170.0;top:3446.0;width:9679.0;height:2.0;z-index:18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397" filled="f" stroked="f" style="position:absolute;margin-left:58.5pt;margin-top:127.24pt;width:483.93pt;height:.1pt;z-index:-2147483465;mso-position-horizontal-relative:page;mso-position-vertical-relative:page;mso-width-relative:page;mso-height-relative:page;mso-wrap-distance-left:0.0pt;mso-wrap-distance-right:0.0pt;visibility:visible;" coordsize="9679,2" coordorigin="1170,2545">
            <v:shape id="1398" coordsize="9679,0" coordorigin="1170,2545" path="m1170,2545l10849,2545e" filled="f" style="position:absolute;left:1170.0;top:2545.0;width:9679.0;height:2.0;z-index:18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231f20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231f20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3:</w:t>
      </w:r>
    </w:p>
    <w:p>
      <w:pPr>
        <w:pStyle w:val="style0"/>
        <w:spacing w:before="72" w:after="0" w:lineRule="auto" w:line="692"/>
        <w:ind w:left="115" w:right="7363" w:firstLine="14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i/>
          <w:color w:val="231f20"/>
          <w:spacing w:val="-9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>itle:</w:t>
      </w: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>Aims/Objectives:</w:t>
      </w:r>
    </w:p>
    <w:p>
      <w:pPr>
        <w:pStyle w:val="style0"/>
        <w:spacing w:before="2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7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>Equipment/Apparatus/Materials: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6" w:after="0" w:lineRule="exact" w:line="260"/>
        <w:jc w:val="left"/>
        <w:rPr>
          <w:sz w:val="26"/>
          <w:szCs w:val="26"/>
        </w:rPr>
      </w:pPr>
    </w:p>
    <w:p>
      <w:pPr>
        <w:pStyle w:val="style0"/>
        <w:spacing w:before="0" w:after="0" w:lineRule="auto" w:line="240"/>
        <w:ind w:left="17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>Theory: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680" w:bottom="1060" w:left="1020" w:header="0" w:footer="866" w:gutter="0"/>
        </w:sectPr>
      </w:pPr>
    </w:p>
    <w:p>
      <w:pPr>
        <w:pStyle w:val="style0"/>
        <w:spacing w:before="60" w:after="0" w:lineRule="auto" w:line="240"/>
        <w:ind w:left="117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4"/>
          <w:szCs w:val="24"/>
        </w:rPr>
        <w:t>Diagram(s):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160" w:right="1680" w:bottom="1060" w:left="1060" w:header="0" w:footer="866" w:gutter="0"/>
        </w:sectPr>
      </w:pPr>
    </w:p>
    <w:p>
      <w:pPr>
        <w:pStyle w:val="style0"/>
        <w:spacing w:before="69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399" filled="f" stroked="f" style="position:absolute;margin-left:56.07pt;margin-top:93.54pt;width:483.93pt;height:.1pt;z-index:-2147483464;mso-position-horizontal-relative:page;mso-position-vertical-relative:page;mso-width-relative:page;mso-height-relative:page;mso-wrap-distance-left:0.0pt;mso-wrap-distance-right:0.0pt;visibility:visible;" coordsize="9679,2" coordorigin="1121,1871">
            <v:shape id="1400" coordsize="9679,0" coordorigin="1121,1871" path="m1121,1871l10800,1871e" filled="f" style="position:absolute;left:1121.0;top:1871.0;width:9679.0;height:2.0;z-index:18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01" filled="f" stroked="f" style="position:absolute;margin-left:56.07pt;margin-top:108.7pt;width:483.93pt;height:.1pt;z-index:-2147483463;mso-position-horizontal-relative:page;mso-position-vertical-relative:page;mso-width-relative:page;mso-height-relative:page;mso-wrap-distance-left:0.0pt;mso-wrap-distance-right:0.0pt;visibility:visible;" coordsize="9679,2" coordorigin="1121,2174">
            <v:shape id="1402" coordsize="9679,0" coordorigin="1121,2174" path="m1121,2174l10800,2174e" filled="f" style="position:absolute;left:1121.0;top:2174.0;width:9679.0;height:2.0;z-index:18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03" filled="f" stroked="f" style="position:absolute;margin-left:56.07pt;margin-top:123.85pt;width:483.93pt;height:.1pt;z-index:-2147483462;mso-position-horizontal-relative:page;mso-position-vertical-relative:page;mso-width-relative:page;mso-height-relative:page;mso-wrap-distance-left:0.0pt;mso-wrap-distance-right:0.0pt;visibility:visible;" coordsize="9679,2" coordorigin="1121,2477">
            <v:shape id="1404" coordsize="9679,0" coordorigin="1121,2477" path="m1121,2477l10800,2477e" filled="f" style="position:absolute;left:1121.0;top:2477.0;width:9679.0;height:2.0;z-index:18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05" filled="f" stroked="f" style="position:absolute;margin-left:56.07pt;margin-top:139.0pt;width:483.93pt;height:.1pt;z-index:-2147483461;mso-position-horizontal-relative:page;mso-position-vertical-relative:page;mso-width-relative:page;mso-height-relative:page;mso-wrap-distance-left:0.0pt;mso-wrap-distance-right:0.0pt;visibility:visible;" coordsize="9679,2" coordorigin="1121,2780">
            <v:shape id="1406" coordsize="9679,0" coordorigin="1121,2780" path="m1121,2780l10800,2780e" filled="f" style="position:absolute;left:1121.0;top:2780.0;width:9679.0;height:2.0;z-index:18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07" filled="f" stroked="f" style="position:absolute;margin-left:56.07pt;margin-top:154.15pt;width:483.93pt;height:.1pt;z-index:-2147483460;mso-position-horizontal-relative:page;mso-position-vertical-relative:page;mso-width-relative:page;mso-height-relative:page;mso-wrap-distance-left:0.0pt;mso-wrap-distance-right:0.0pt;visibility:visible;" coordsize="9679,2" coordorigin="1121,3083">
            <v:shape id="1408" coordsize="9679,0" coordorigin="1121,3083" path="m1121,3083l10800,3083e" filled="f" style="position:absolute;left:1121.0;top:3083.0;width:9679.0;height:2.0;z-index:18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09" filled="f" stroked="f" style="position:absolute;margin-left:56.07pt;margin-top:169.31pt;width:483.93pt;height:.1pt;z-index:-2147483459;mso-position-horizontal-relative:page;mso-position-vertical-relative:page;mso-width-relative:page;mso-height-relative:page;mso-wrap-distance-left:0.0pt;mso-wrap-distance-right:0.0pt;visibility:visible;" coordsize="9679,2" coordorigin="1121,3386">
            <v:shape id="1410" coordsize="9679,0" coordorigin="1121,3386" path="m1121,3386l10800,3386e" filled="f" style="position:absolute;left:1121.0;top:3386.0;width:9679.0;height:2.0;z-index:18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11" filled="f" stroked="f" style="position:absolute;margin-left:56.07pt;margin-top:184.46pt;width:483.93pt;height:.1pt;z-index:-2147483458;mso-position-horizontal-relative:page;mso-position-vertical-relative:page;mso-width-relative:page;mso-height-relative:page;mso-wrap-distance-left:0.0pt;mso-wrap-distance-right:0.0pt;visibility:visible;" coordsize="9679,2" coordorigin="1121,3689">
            <v:shape id="1412" coordsize="9679,0" coordorigin="1121,3689" path="m1121,3689l10800,3689e" filled="f" style="position:absolute;left:1121.0;top:3689.0;width:9679.0;height:2.0;z-index:19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13" filled="f" stroked="f" style="position:absolute;margin-left:56.07pt;margin-top:214.02pt;width:483.93pt;height:.1pt;z-index:-2147483457;mso-position-horizontal-relative:page;mso-position-vertical-relative:page;mso-width-relative:page;mso-height-relative:page;mso-wrap-distance-left:0.0pt;mso-wrap-distance-right:0.0pt;visibility:visible;" coordsize="9679,2" coordorigin="1121,4280">
            <v:shape id="1414" coordsize="9679,0" coordorigin="1121,4280" path="m1121,4280l10800,4280e" filled="f" style="position:absolute;left:1121.0;top:4280.0;width:9679.0;height:2.0;z-index:19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15" filled="f" stroked="f" style="position:absolute;margin-left:56.07pt;margin-top:226.35pt;width:483.93pt;height:.1pt;z-index:-2147483456;mso-position-horizontal-relative:page;mso-position-vertical-relative:page;mso-width-relative:page;mso-height-relative:page;mso-wrap-distance-left:0.0pt;mso-wrap-distance-right:0.0pt;visibility:visible;" coordsize="9679,2" coordorigin="1121,4527">
            <v:shape id="1416" coordsize="9679,0" coordorigin="1121,4527" path="m1121,4527l10800,4527e" filled="f" style="position:absolute;left:1121.0;top:4527.0;width:9679.0;height:2.0;z-index:19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17" filled="f" stroked="f" style="position:absolute;margin-left:56.07pt;margin-top:238.68pt;width:483.93pt;height:.1pt;z-index:-2147483455;mso-position-horizontal-relative:page;mso-position-vertical-relative:page;mso-width-relative:page;mso-height-relative:page;mso-wrap-distance-left:0.0pt;mso-wrap-distance-right:0.0pt;visibility:visible;" coordsize="9679,2" coordorigin="1121,4774">
            <v:shape id="1418" coordsize="9679,0" coordorigin="1121,4774" path="m1121,4774l10800,4774e" filled="f" style="position:absolute;left:1121.0;top:4774.0;width:9679.0;height:2.0;z-index:19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19" filled="f" stroked="f" style="position:absolute;margin-left:56.07pt;margin-top:251.02pt;width:483.93pt;height:.1pt;z-index:-2147483454;mso-position-horizontal-relative:page;mso-position-vertical-relative:page;mso-width-relative:page;mso-height-relative:page;mso-wrap-distance-left:0.0pt;mso-wrap-distance-right:0.0pt;visibility:visible;" coordsize="9679,2" coordorigin="1121,5020">
            <v:shape id="1420" coordsize="9679,0" coordorigin="1121,5020" path="m1121,5020l10800,5020e" filled="f" style="position:absolute;left:1121.0;top:5020.0;width:9679.0;height:2.0;z-index:19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21" filled="f" stroked="f" style="position:absolute;margin-left:56.07pt;margin-top:263.35pt;width:483.93pt;height:.1pt;z-index:-2147483453;mso-position-horizontal-relative:page;mso-position-vertical-relative:page;mso-width-relative:page;mso-height-relative:page;mso-wrap-distance-left:0.0pt;mso-wrap-distance-right:0.0pt;visibility:visible;" coordsize="9679,2" coordorigin="1121,5267">
            <v:shape id="1422" coordsize="9679,0" coordorigin="1121,5267" path="m1121,5267l10800,5267e" filled="f" style="position:absolute;left:1121.0;top:5267.0;width:9679.0;height:2.0;z-index:19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23" filled="f" stroked="f" style="position:absolute;margin-left:56.07pt;margin-top:275.69pt;width:483.93pt;height:.1pt;z-index:-2147483452;mso-position-horizontal-relative:page;mso-position-vertical-relative:page;mso-width-relative:page;mso-height-relative:page;mso-wrap-distance-left:0.0pt;mso-wrap-distance-right:0.0pt;visibility:visible;" coordsize="9679,2" coordorigin="1121,5514">
            <v:shape id="1424" coordsize="9679,0" coordorigin="1121,5514" path="m1121,5514l10800,5514e" filled="f" style="position:absolute;left:1121.0;top:5514.0;width:9679.0;height:2.0;z-index:19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25" filled="f" stroked="f" style="position:absolute;margin-left:56.07pt;margin-top:288.02pt;width:483.93pt;height:.1pt;z-index:-2147483451;mso-position-horizontal-relative:page;mso-position-vertical-relative:page;mso-width-relative:page;mso-height-relative:page;mso-wrap-distance-left:0.0pt;mso-wrap-distance-right:0.0pt;visibility:visible;" coordsize="9679,2" coordorigin="1121,5760">
            <v:shape id="1426" coordsize="9679,0" coordorigin="1121,5760" path="m1121,5760l10800,5760e" filled="f" style="position:absolute;left:1121.0;top:5760.0;width:9679.0;height:2.0;z-index:19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27" filled="f" stroked="f" style="position:absolute;margin-left:56.07pt;margin-top:318.9pt;width:483.93pt;height:.1pt;z-index:-2147483450;mso-position-horizontal-relative:page;mso-position-vertical-relative:page;mso-width-relative:page;mso-height-relative:page;mso-wrap-distance-left:0.0pt;mso-wrap-distance-right:0.0pt;visibility:visible;" coordsize="9679,2" coordorigin="1121,6378">
            <v:shape id="1428" coordsize="9679,0" coordorigin="1121,6378" path="m1121,6378l10800,6378e" filled="f" style="position:absolute;left:1121.0;top:6378.0;width:9679.0;height:2.0;z-index:19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29" filled="f" stroked="f" style="position:absolute;margin-left:56.07pt;margin-top:486.85pt;width:483.93pt;height:.1pt;z-index:-2147483449;mso-position-horizontal-relative:page;mso-position-vertical-relative:page;mso-width-relative:page;mso-height-relative:page;mso-wrap-distance-left:0.0pt;mso-wrap-distance-right:0.0pt;visibility:visible;" coordsize="9679,2" coordorigin="1121,9737">
            <v:shape id="1430" coordsize="9679,0" coordorigin="1121,9737" path="m1121,9737l10800,9737e" filled="f" style="position:absolute;left:1121.0;top:9737.0;width:9679.0;height:2.0;z-index:19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31" filled="f" stroked="f" style="position:absolute;margin-left:56.07pt;margin-top:637.34pt;width:483.93pt;height:.1pt;z-index:-2147483448;mso-position-horizontal-relative:page;mso-position-vertical-relative:page;mso-width-relative:page;mso-height-relative:page;mso-wrap-distance-left:0.0pt;mso-wrap-distance-right:0.0pt;visibility:visible;" coordsize="9679,2" coordorigin="1121,12747">
            <v:shape id="1432" coordsize="9679,0" coordorigin="1121,12747" path="m1121,12747l10800,12747e" filled="f" style="position:absolute;left:1121.0;top:12747.0;width:9679.0;height:2.0;z-index:20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33" filled="f" stroked="f" style="position:absolute;margin-left:56.07pt;margin-top:333.78pt;width:483.93pt;height:.1pt;z-index:-2147483447;mso-position-horizontal-relative:page;mso-position-vertical-relative:page;mso-width-relative:page;mso-height-relative:page;mso-wrap-distance-left:0.0pt;mso-wrap-distance-right:0.0pt;visibility:visible;" coordsize="9679,2" coordorigin="1121,6676">
            <v:shape id="1434" coordsize="9679,0" coordorigin="1121,6676" path="m1121,6676l10800,6676e" filled="f" style="position:absolute;left:1121.0;top:6676.0;width:9679.0;height:2.0;z-index:20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35" filled="f" stroked="f" style="position:absolute;margin-left:56.07pt;margin-top:501.73pt;width:483.93pt;height:.1pt;z-index:-2147483446;mso-position-horizontal-relative:page;mso-position-vertical-relative:page;mso-width-relative:page;mso-height-relative:page;mso-wrap-distance-left:0.0pt;mso-wrap-distance-right:0.0pt;visibility:visible;" coordsize="9679,2" coordorigin="1121,10035">
            <v:shape id="1436" coordsize="9679,0" coordorigin="1121,10035" path="m1121,10035l10800,10035e" filled="f" style="position:absolute;left:1121.0;top:10035.0;width:9679.0;height:2.0;z-index:20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37" filled="f" stroked="f" style="position:absolute;margin-left:56.07pt;margin-top:652.22pt;width:483.93pt;height:.1pt;z-index:-2147483445;mso-position-horizontal-relative:page;mso-position-vertical-relative:page;mso-width-relative:page;mso-height-relative:page;mso-wrap-distance-left:0.0pt;mso-wrap-distance-right:0.0pt;visibility:visible;" coordsize="9679,2" coordorigin="1121,13044">
            <v:shape id="1438" coordsize="9679,0" coordorigin="1121,13044" path="m1121,13044l10800,13044e" filled="f" style="position:absolute;left:1121.0;top:13044.0;width:9679.0;height:2.0;z-index:20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39" filled="f" stroked="f" style="position:absolute;margin-left:56.07pt;margin-top:348.66pt;width:483.93pt;height:.1pt;z-index:-2147483444;mso-position-horizontal-relative:page;mso-position-vertical-relative:page;mso-width-relative:page;mso-height-relative:page;mso-wrap-distance-left:0.0pt;mso-wrap-distance-right:0.0pt;visibility:visible;" coordsize="9679,2" coordorigin="1121,6973">
            <v:shape id="1440" coordsize="9679,0" coordorigin="1121,6973" path="m1121,6973l10800,6973e" filled="f" style="position:absolute;left:1121.0;top:6973.0;width:9679.0;height:2.0;z-index:20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41" filled="f" stroked="f" style="position:absolute;margin-left:56.07pt;margin-top:516.61pt;width:483.93pt;height:.1pt;z-index:-2147483443;mso-position-horizontal-relative:page;mso-position-vertical-relative:page;mso-width-relative:page;mso-height-relative:page;mso-wrap-distance-left:0.0pt;mso-wrap-distance-right:0.0pt;visibility:visible;" coordsize="9679,2" coordorigin="1121,10332">
            <v:shape id="1442" coordsize="9679,0" coordorigin="1121,10332" path="m1121,10332l10800,10332e" filled="f" style="position:absolute;left:1121.0;top:10332.0;width:9679.0;height:2.0;z-index:20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43" filled="f" stroked="f" style="position:absolute;margin-left:56.07pt;margin-top:667.1pt;width:483.93pt;height:.1pt;z-index:-2147483442;mso-position-horizontal-relative:page;mso-position-vertical-relative:page;mso-width-relative:page;mso-height-relative:page;mso-wrap-distance-left:0.0pt;mso-wrap-distance-right:0.0pt;visibility:visible;" coordsize="9679,2" coordorigin="1121,13342">
            <v:shape id="1444" coordsize="9679,0" coordorigin="1121,13342" path="m1121,13342l10800,13342e" filled="f" style="position:absolute;left:1121.0;top:13342.0;width:9679.0;height:2.0;z-index:20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45" filled="f" stroked="f" style="position:absolute;margin-left:56.07pt;margin-top:363.54pt;width:483.93pt;height:.1pt;z-index:-2147483441;mso-position-horizontal-relative:page;mso-position-vertical-relative:page;mso-width-relative:page;mso-height-relative:page;mso-wrap-distance-left:0.0pt;mso-wrap-distance-right:0.0pt;visibility:visible;" coordsize="9679,2" coordorigin="1121,7271">
            <v:shape id="1446" coordsize="9679,0" coordorigin="1121,7271" path="m1121,7271l10800,7271e" filled="f" style="position:absolute;left:1121.0;top:7271.0;width:9679.0;height:2.0;z-index:20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47" filled="f" stroked="f" style="position:absolute;margin-left:56.07pt;margin-top:531.5pt;width:483.93pt;height:.1pt;z-index:-2147483440;mso-position-horizontal-relative:page;mso-position-vertical-relative:page;mso-width-relative:page;mso-height-relative:page;mso-wrap-distance-left:0.0pt;mso-wrap-distance-right:0.0pt;visibility:visible;" coordsize="9679,2" coordorigin="1121,10630">
            <v:shape id="1448" coordsize="9679,0" coordorigin="1121,10630" path="m1121,10630l10800,10630e" filled="f" style="position:absolute;left:1121.0;top:10630.0;width:9679.0;height:2.0;z-index:20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49" filled="f" stroked="f" style="position:absolute;margin-left:56.07pt;margin-top:681.99pt;width:483.93pt;height:.1pt;z-index:-2147483439;mso-position-horizontal-relative:page;mso-position-vertical-relative:page;mso-width-relative:page;mso-height-relative:page;mso-wrap-distance-left:0.0pt;mso-wrap-distance-right:0.0pt;visibility:visible;" coordsize="9679,2" coordorigin="1121,13640">
            <v:shape id="1450" coordsize="9679,0" coordorigin="1121,13640" path="m1121,13640l10800,13640e" filled="f" style="position:absolute;left:1121.0;top:13640.0;width:9679.0;height:2.0;z-index:20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51" filled="f" stroked="f" style="position:absolute;margin-left:56.07pt;margin-top:696.87pt;width:483.93pt;height:.1pt;z-index:-2147483438;mso-position-horizontal-relative:page;mso-position-vertical-relative:page;mso-width-relative:page;mso-height-relative:page;mso-wrap-distance-left:0.0pt;mso-wrap-distance-right:0.0pt;visibility:visible;" coordsize="9679,2" coordorigin="1121,13937">
            <v:shape id="1452" coordsize="9679,0" coordorigin="1121,13937" path="m1121,13937l10800,13937e" filled="f" style="position:absolute;left:1121.0;top:13937.0;width:9679.0;height:2.0;z-index:21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53" filled="f" stroked="f" style="position:absolute;margin-left:56.07pt;margin-top:393.31pt;width:483.93pt;height:.1pt;z-index:-2147483437;mso-position-horizontal-relative:page;mso-position-vertical-relative:page;mso-width-relative:page;mso-height-relative:page;mso-wrap-distance-left:0.0pt;mso-wrap-distance-right:0.0pt;visibility:visible;" coordsize="9679,2" coordorigin="1121,7866">
            <v:shape id="1454" coordsize="9679,0" coordorigin="1121,7866" path="m1121,7866l10800,7866e" filled="f" style="position:absolute;left:1121.0;top:7866.0;width:9679.0;height:2.0;z-index:21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55" filled="f" stroked="f" style="position:absolute;margin-left:56.07pt;margin-top:561.26pt;width:483.93pt;height:.1pt;z-index:-2147483436;mso-position-horizontal-relative:page;mso-position-vertical-relative:page;mso-width-relative:page;mso-height-relative:page;mso-wrap-distance-left:0.0pt;mso-wrap-distance-right:0.0pt;visibility:visible;" coordsize="9679,2" coordorigin="1121,11225">
            <v:shape id="1456" coordsize="9679,0" coordorigin="1121,11225" path="m1121,11225l10800,11225e" filled="f" style="position:absolute;left:1121.0;top:11225.0;width:9679.0;height:2.0;z-index:21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57" filled="f" stroked="f" style="position:absolute;margin-left:56.07pt;margin-top:711.75pt;width:483.93pt;height:.1pt;z-index:-2147483435;mso-position-horizontal-relative:page;mso-position-vertical-relative:page;mso-width-relative:page;mso-height-relative:page;mso-wrap-distance-left:0.0pt;mso-wrap-distance-right:0.0pt;visibility:visible;" coordsize="9679,2" coordorigin="1121,14235">
            <v:shape id="1458" coordsize="9679,0" coordorigin="1121,14235" path="m1121,14235l10800,14235e" filled="f" style="position:absolute;left:1121.0;top:14235.0;width:9679.0;height:2.0;z-index:21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59" filled="f" stroked="f" style="position:absolute;margin-left:56.07pt;margin-top:408.19pt;width:483.93pt;height:.1pt;z-index:-2147483434;mso-position-horizontal-relative:page;mso-position-vertical-relative:page;mso-width-relative:page;mso-height-relative:page;mso-wrap-distance-left:0.0pt;mso-wrap-distance-right:0.0pt;visibility:visible;" coordsize="9679,2" coordorigin="1121,8164">
            <v:shape id="1460" coordsize="9679,0" coordorigin="1121,8164" path="m1121,8164l10800,8164e" filled="f" style="position:absolute;left:1121.0;top:8164.0;width:9679.0;height:2.0;z-index:21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61" filled="f" stroked="f" style="position:absolute;margin-left:56.07pt;margin-top:576.14pt;width:483.93pt;height:.1pt;z-index:-2147483433;mso-position-horizontal-relative:page;mso-position-vertical-relative:page;mso-width-relative:page;mso-height-relative:page;mso-wrap-distance-left:0.0pt;mso-wrap-distance-right:0.0pt;visibility:visible;" coordsize="9679,2" coordorigin="1121,11523">
            <v:shape id="1462" coordsize="9679,0" coordorigin="1121,11523" path="m1121,11523l10800,11523e" filled="f" style="position:absolute;left:1121.0;top:11523.0;width:9679.0;height:2.0;z-index:21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63" filled="f" stroked="f" style="position:absolute;margin-left:56.07pt;margin-top:726.63pt;width:483.93pt;height:.1pt;z-index:-2147483432;mso-position-horizontal-relative:page;mso-position-vertical-relative:page;mso-width-relative:page;mso-height-relative:page;mso-wrap-distance-left:0.0pt;mso-wrap-distance-right:0.0pt;visibility:visible;" coordsize="9679,2" coordorigin="1121,14533">
            <v:shape id="1464" coordsize="9679,0" coordorigin="1121,14533" path="m1121,14533l10800,14533e" filled="f" style="position:absolute;left:1121.0;top:14533.0;width:9679.0;height:2.0;z-index:21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65" filled="f" stroked="f" style="position:absolute;margin-left:56.07pt;margin-top:423.07pt;width:483.93pt;height:.1pt;z-index:-2147483431;mso-position-horizontal-relative:page;mso-position-vertical-relative:page;mso-width-relative:page;mso-height-relative:page;mso-wrap-distance-left:0.0pt;mso-wrap-distance-right:0.0pt;visibility:visible;" coordsize="9679,2" coordorigin="1121,8461">
            <v:shape id="1466" coordsize="9679,0" coordorigin="1121,8461" path="m1121,8461l10800,8461e" filled="f" style="position:absolute;left:1121.0;top:8461.0;width:9679.0;height:2.0;z-index:21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67" filled="f" stroked="f" style="position:absolute;margin-left:56.07pt;margin-top:591.02pt;width:483.93pt;height:.1pt;z-index:-2147483430;mso-position-horizontal-relative:page;mso-position-vertical-relative:page;mso-width-relative:page;mso-height-relative:page;mso-wrap-distance-left:0.0pt;mso-wrap-distance-right:0.0pt;visibility:visible;" coordsize="9679,2" coordorigin="1121,11820">
            <v:shape id="1468" coordsize="9679,0" coordorigin="1121,11820" path="m1121,11820l10800,11820e" filled="f" style="position:absolute;left:1121.0;top:11820.0;width:9679.0;height:2.0;z-index:21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69" filled="f" stroked="f" style="position:absolute;margin-left:56.07pt;margin-top:437.95pt;width:483.93pt;height:.1pt;z-index:-2147483429;mso-position-horizontal-relative:page;mso-position-vertical-relative:page;mso-width-relative:page;mso-height-relative:page;mso-wrap-distance-left:0.0pt;mso-wrap-distance-right:0.0pt;visibility:visible;" coordsize="9679,2" coordorigin="1121,8759">
            <v:shape id="1470" coordsize="9679,0" coordorigin="1121,8759" path="m1121,8759l10800,8759e" filled="f" style="position:absolute;left:1121.0;top:8759.0;width:9679.0;height:2.0;z-index:21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71" filled="f" stroked="f" style="position:absolute;margin-left:56.07pt;margin-top:605.91pt;width:483.93pt;height:.1pt;z-index:-2147483428;mso-position-horizontal-relative:page;mso-position-vertical-relative:page;mso-width-relative:page;mso-height-relative:page;mso-wrap-distance-left:0.0pt;mso-wrap-distance-right:0.0pt;visibility:visible;" coordsize="9679,2" coordorigin="1121,12118">
            <v:shape id="1472" coordsize="9679,0" coordorigin="1121,12118" path="m1121,12118l10800,12118e" filled="f" style="position:absolute;left:1121.0;top:12118.0;width:9679.0;height:2.0;z-index:22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473" filled="f" stroked="f" style="position:absolute;margin-left:56.07pt;margin-top:452.83pt;width:483.93pt;height:.1pt;z-index:-2147483427;mso-position-horizontal-relative:page;mso-position-vertical-relative:page;mso-width-relative:page;mso-height-relative:page;mso-wrap-distance-left:0.0pt;mso-wrap-distance-right:0.0pt;visibility:visible;" coordsize="9679,2" coordorigin="1121,9057">
            <v:shape id="1474" coordsize="9679,0" coordorigin="1121,9057" path="m1121,9057l10800,9057e" filled="f" style="position:absolute;left:1121.0;top:9057.0;width:9679.0;height:2.0;z-index:22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Count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number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teeth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3.1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record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tabular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form</w:t>
      </w:r>
    </w:p>
    <w:p>
      <w:pPr>
        <w:pStyle w:val="style0"/>
        <w:spacing w:before="3" w:after="0" w:lineRule="exact" w:line="180"/>
        <w:jc w:val="left"/>
        <w:rPr>
          <w:sz w:val="18"/>
          <w:szCs w:val="18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Measure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tooth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thickness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both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</w:t>
      </w:r>
    </w:p>
    <w:p>
      <w:pPr>
        <w:pStyle w:val="style0"/>
        <w:spacing w:before="6" w:after="0" w:lineRule="exact" w:line="180"/>
        <w:jc w:val="left"/>
        <w:rPr>
          <w:sz w:val="18"/>
          <w:szCs w:val="18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3.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Measure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pitch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circle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diameter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both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gears.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18" w:after="0" w:lineRule="exact" w:line="280"/>
        <w:jc w:val="left"/>
        <w:rPr>
          <w:sz w:val="28"/>
          <w:szCs w:val="28"/>
        </w:rPr>
      </w:pPr>
    </w:p>
    <w:p>
      <w:pPr>
        <w:pStyle w:val="style0"/>
        <w:spacing w:before="0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Measure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circular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pitch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both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gears.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3" w:after="0" w:lineRule="exact" w:line="280"/>
        <w:jc w:val="left"/>
        <w:rPr>
          <w:sz w:val="28"/>
          <w:szCs w:val="28"/>
        </w:rPr>
      </w:pPr>
    </w:p>
    <w:p>
      <w:pPr>
        <w:pStyle w:val="style0"/>
        <w:spacing w:before="0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5.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State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ferences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gears</w:t>
      </w:r>
    </w:p>
    <w:p>
      <w:pPr>
        <w:pStyle w:val="style0"/>
        <w:spacing w:before="10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Precaution(s):</w:t>
      </w:r>
    </w:p>
    <w:p>
      <w:pPr>
        <w:pStyle w:val="style0"/>
        <w:spacing w:before="9" w:after="0" w:lineRule="exact" w:line="180"/>
        <w:jc w:val="left"/>
        <w:rPr>
          <w:sz w:val="18"/>
          <w:szCs w:val="18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Reference(s):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60" w:right="1680" w:bottom="1060" w:left="1020" w:header="0" w:footer="866" w:gutter="0"/>
        </w:sectPr>
      </w:pPr>
    </w:p>
    <w:p>
      <w:pPr>
        <w:pStyle w:val="style0"/>
        <w:spacing w:before="55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6"/>
          <w:szCs w:val="26"/>
        </w:rPr>
      </w:pP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6"/>
          <w:szCs w:val="26"/>
        </w:rPr>
        <w:t>EXPERIMENT</w:t>
      </w:r>
      <w:r>
        <w:rPr>
          <w:rFonts w:ascii="Times New Roman" w:cs="Times New Roman" w:eastAsia="Times New Roman" w:hAnsi="Times New Roman"/>
          <w:b/>
          <w:bCs/>
          <w:i/>
          <w:color w:val="231f20"/>
          <w:spacing w:val="-26"/>
          <w:w w:val="100"/>
          <w:sz w:val="26"/>
          <w:szCs w:val="26"/>
        </w:rPr>
        <w:t xml:space="preserve"> </w:t>
      </w:r>
      <w:r>
        <w:rPr>
          <w:rFonts w:ascii="Times New Roman" w:cs="Times New Roman" w:eastAsia="Times New Roman" w:hAnsi="Times New Roman"/>
          <w:b/>
          <w:bCs/>
          <w:i/>
          <w:color w:val="231f20"/>
          <w:spacing w:val="0"/>
          <w:w w:val="100"/>
          <w:sz w:val="26"/>
          <w:szCs w:val="26"/>
        </w:rPr>
        <w:t>4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0" w:after="0" w:lineRule="exact" w:line="220"/>
        <w:jc w:val="left"/>
        <w:rPr>
          <w:sz w:val="22"/>
          <w:szCs w:val="22"/>
        </w:rPr>
      </w:pPr>
    </w:p>
    <w:p>
      <w:pPr>
        <w:pStyle w:val="style0"/>
        <w:spacing w:before="0" w:after="0" w:lineRule="auto" w:line="240"/>
        <w:ind w:left="10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TITLE: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b/>
          <w:bCs/>
          <w:color w:val="231f20"/>
          <w:spacing w:val="-18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-18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TIC</w:t>
      </w:r>
      <w:r>
        <w:rPr>
          <w:rFonts w:ascii="Times New Roman" w:cs="Times New Roman" w:eastAsia="Times New Roman" w:hAnsi="Times New Roman"/>
          <w:b/>
          <w:bCs/>
          <w:color w:val="231f20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DYNAMIC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BALANCING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312"/>
        <w:ind w:left="108" w:right="73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z w:val="24"/>
          <w:szCs w:val="24"/>
        </w:rPr>
        <w:t>AIM</w:t>
      </w:r>
      <w:r>
        <w:rPr>
          <w:rFonts w:ascii="Times New Roman" w:cs="Times New Roman" w:eastAsia="Times New Roman" w:hAnsi="Times New Roman"/>
          <w:color w:val="231f20"/>
          <w:sz w:val="24"/>
          <w:szCs w:val="24"/>
        </w:rPr>
        <w:t>:</w:t>
      </w:r>
      <w:r>
        <w:rPr>
          <w:rFonts w:ascii="Times New Roman" w:cs="Times New Roman" w:eastAsia="Times New Roman" w:hAnsi="Times New Roman"/>
          <w:color w:val="231f20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demonstrate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dynamically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balanced,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automatically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static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balance,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but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reverse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necessarily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true.</w:t>
      </w:r>
    </w:p>
    <w:p>
      <w:pPr>
        <w:pStyle w:val="style0"/>
        <w:spacing w:before="3" w:after="0" w:lineRule="auto" w:line="312"/>
        <w:ind w:left="108" w:right="53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z w:val="24"/>
          <w:szCs w:val="24"/>
        </w:rPr>
        <w:t>AP</w:t>
      </w:r>
      <w:r>
        <w:rPr>
          <w:rFonts w:ascii="Times New Roman" w:cs="Times New Roman" w:eastAsia="Times New Roman" w:hAnsi="Times New Roman"/>
          <w:b/>
          <w:bCs/>
          <w:color w:val="231f20"/>
          <w:spacing w:val="-18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sz w:val="24"/>
          <w:szCs w:val="24"/>
        </w:rPr>
        <w:t>AR</w:t>
      </w:r>
      <w:r>
        <w:rPr>
          <w:rFonts w:ascii="Times New Roman" w:cs="Times New Roman" w:eastAsia="Times New Roman" w:hAnsi="Times New Roman"/>
          <w:b/>
          <w:bCs/>
          <w:color w:val="231f20"/>
          <w:spacing w:val="-18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sz w:val="24"/>
          <w:szCs w:val="24"/>
        </w:rPr>
        <w:t>TUS</w:t>
      </w:r>
      <w:r>
        <w:rPr>
          <w:rFonts w:ascii="Times New Roman" w:cs="Times New Roman" w:eastAsia="Times New Roman" w:hAnsi="Times New Roman"/>
          <w:color w:val="231f20"/>
          <w:spacing w:val="0"/>
          <w:sz w:val="24"/>
          <w:szCs w:val="24"/>
        </w:rPr>
        <w:t>:</w:t>
      </w:r>
      <w:r>
        <w:rPr>
          <w:rFonts w:ascii="Times New Roman" w:cs="Times New Roman" w:eastAsia="Times New Roman" w:hAnsi="Times New Roman"/>
          <w:color w:val="231f20"/>
          <w:spacing w:val="-28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TM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102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Static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Dynamic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Balancing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apparatus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(Figure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4.1),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12-</w:t>
      </w:r>
      <w:r>
        <w:rPr>
          <w:rFonts w:ascii="Times New Roman" w:cs="Times New Roman" w:eastAsia="Times New Roman" w:hAnsi="Times New Roman"/>
          <w:color w:val="231f20"/>
          <w:spacing w:val="-31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olts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Electric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moto</w:t>
      </w:r>
      <w:r>
        <w:rPr>
          <w:rFonts w:ascii="Times New Roman" w:cs="Times New Roman" w:eastAsia="Times New Roman" w:hAnsi="Times New Roman"/>
          <w:color w:val="231f20"/>
          <w:spacing w:val="-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</w:p>
    <w:p>
      <w:pPr>
        <w:pStyle w:val="style0"/>
        <w:spacing w:before="9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2001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3485190" cy="2231135"/>
            <wp:effectExtent l="0" t="0" r="0" b="0"/>
            <wp:docPr id="1475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190" cy="22311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9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2600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4.1: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Static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Dynamics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Balancing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Apparatus</w:t>
      </w:r>
    </w:p>
    <w:p>
      <w:pPr>
        <w:pStyle w:val="style0"/>
        <w:spacing w:before="18" w:after="0" w:lineRule="auto" w:line="240"/>
        <w:ind w:left="1126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5050528" cy="3419856"/>
            <wp:effectExtent l="0" t="0" r="0" b="0"/>
            <wp:docPr id="1476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050528" cy="34198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7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882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4.2: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TM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102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Static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Dynamic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Balancing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apparatus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parts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labelled.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0"/>
          <w:szCs w:val="20"/>
        </w:rPr>
        <w:sectPr>
          <w:pgSz w:w="11920" w:h="16840" w:orient="portrait"/>
          <w:pgMar w:top="1220" w:right="1680" w:bottom="1060" w:left="1040" w:header="0" w:footer="866" w:gutter="0"/>
        </w:sectPr>
      </w:pPr>
    </w:p>
    <w:p>
      <w:pPr>
        <w:pStyle w:val="style0"/>
        <w:spacing w:before="53" w:after="0" w:lineRule="auto" w:line="240"/>
        <w:ind w:left="12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THEO</w:t>
      </w:r>
      <w:r>
        <w:rPr>
          <w:rFonts w:ascii="Times New Roman" w:cs="Times New Roman" w:eastAsia="Times New Roman" w:hAnsi="Times New Roman"/>
          <w:b/>
          <w:bCs/>
          <w:color w:val="231f20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: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4.2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shows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simple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situation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where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masses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mounted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shaft.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static</w:t>
      </w:r>
    </w:p>
    <w:p>
      <w:pPr>
        <w:pStyle w:val="style0"/>
        <w:spacing w:before="4" w:after="0" w:lineRule="exact" w:line="120"/>
        <w:jc w:val="left"/>
        <w:rPr>
          <w:sz w:val="12"/>
          <w:szCs w:val="12"/>
        </w:rPr>
      </w:pPr>
    </w:p>
    <w:p>
      <w:pPr>
        <w:pStyle w:val="style0"/>
        <w:spacing w:before="0" w:after="0" w:lineRule="auto" w:line="240"/>
        <w:ind w:left="12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balance;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980" w:bottom="1060" w:left="1000" w:header="0" w:footer="866" w:gutter="0"/>
        </w:sectPr>
      </w:pPr>
    </w:p>
    <w:p>
      <w:pPr>
        <w:pStyle w:val="style0"/>
        <w:spacing w:before="4" w:after="0" w:lineRule="exact" w:line="120"/>
        <w:jc w:val="left"/>
        <w:rPr>
          <w:sz w:val="12"/>
          <w:szCs w:val="12"/>
        </w:rPr>
      </w:pPr>
    </w:p>
    <w:p>
      <w:pPr>
        <w:pStyle w:val="style0"/>
        <w:spacing w:before="0" w:after="0" w:lineRule="exact" w:line="299"/>
        <w:ind w:right="-20"/>
        <w:jc w:val="righ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1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1</w:t>
      </w:r>
    </w:p>
    <w:p>
      <w:pPr>
        <w:pStyle w:val="style0"/>
        <w:spacing w:before="4" w:after="0" w:lineRule="exact" w:line="120"/>
        <w:jc w:val="left"/>
        <w:rPr>
          <w:sz w:val="12"/>
          <w:szCs w:val="12"/>
        </w:rPr>
      </w:pPr>
      <w:r>
        <w:br w:type="column"/>
      </w:r>
    </w:p>
    <w:p>
      <w:pPr>
        <w:pStyle w:val="style0"/>
        <w:spacing w:before="0" w:after="0" w:lineRule="exact" w:line="299"/>
        <w:ind w:right="-79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2</w:t>
      </w:r>
    </w:p>
    <w:p>
      <w:pPr>
        <w:pStyle w:val="style0"/>
        <w:spacing w:before="4" w:after="0" w:lineRule="exact" w:line="120"/>
        <w:jc w:val="left"/>
        <w:rPr>
          <w:sz w:val="12"/>
          <w:szCs w:val="12"/>
        </w:rPr>
      </w:pPr>
      <w:r>
        <w:br w:type="column"/>
      </w:r>
    </w:p>
    <w:p>
      <w:pPr>
        <w:pStyle w:val="style0"/>
        <w:spacing w:before="0" w:after="0" w:lineRule="auto" w:line="240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(1)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w="11920" w:h="16840" w:orient="portrait"/>
          <w:pgMar w:top="1300" w:right="980" w:bottom="280" w:left="1000" w:header="720" w:footer="720" w:gutter="0"/>
          <w:cols w:equalWidth="0" w:num="3">
            <w:col w:w="1987" w:space="156"/>
            <w:col w:w="714" w:space="5160"/>
            <w:col w:w="1923"/>
          </w:cols>
        </w:sectPr>
      </w:pPr>
    </w:p>
    <w:p>
      <w:pPr>
        <w:pStyle w:val="style0"/>
        <w:spacing w:before="1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auto" w:line="348"/>
        <w:ind w:left="120" w:right="-61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masses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mounted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ferent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directions,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static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balance;</w:t>
      </w:r>
    </w:p>
    <w:p>
      <w:pPr>
        <w:pStyle w:val="style0"/>
        <w:spacing w:before="4" w:after="0" w:lineRule="exact" w:line="299"/>
        <w:ind w:left="1560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1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1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cos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α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1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 xml:space="preserve">  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32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cos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α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+</w:t>
      </w:r>
      <w:r>
        <w:rPr>
          <w:rFonts w:ascii="Times New Roman" w:cs="Times New Roman" w:eastAsia="Times New Roman" w:hAnsi="Times New Roman"/>
          <w:color w:val="231f20"/>
          <w:spacing w:val="-28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3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3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cos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α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3</w:t>
      </w:r>
    </w:p>
    <w:p>
      <w:pPr>
        <w:pStyle w:val="style0"/>
        <w:spacing w:before="1" w:after="0" w:lineRule="exact" w:line="100"/>
        <w:jc w:val="left"/>
        <w:rPr>
          <w:sz w:val="10"/>
          <w:szCs w:val="10"/>
        </w:rPr>
      </w:pPr>
      <w:r>
        <w:br w:type="column"/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(2)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w="11920" w:h="16840" w:orient="portrait"/>
          <w:pgMar w:top="1300" w:right="980" w:bottom="280" w:left="1000" w:header="720" w:footer="720" w:gutter="0"/>
          <w:cols w:equalWidth="0" w:num="2">
            <w:col w:w="7321" w:space="754"/>
            <w:col w:w="1865"/>
          </w:cols>
        </w:sect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0" w:after="0" w:lineRule="exact" w:line="260"/>
        <w:jc w:val="left"/>
        <w:rPr>
          <w:sz w:val="26"/>
          <w:szCs w:val="26"/>
        </w:rPr>
      </w:pPr>
    </w:p>
    <w:p>
      <w:pPr>
        <w:pStyle w:val="style0"/>
        <w:spacing w:before="21" w:after="0" w:lineRule="auto" w:line="348"/>
        <w:ind w:left="119" w:right="41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experiments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using</w:t>
      </w: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TM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102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apparatus,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product</w:t>
      </w: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measured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directly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each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mass,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while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angular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positions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determined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static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balance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either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trigonometry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drawing.</w:t>
      </w:r>
    </w:p>
    <w:p>
      <w:pPr>
        <w:pStyle w:val="style0"/>
        <w:spacing w:before="4" w:after="0" w:lineRule="auto" w:line="348"/>
        <w:ind w:left="119" w:right="41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drawing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technique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uses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idea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moments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represented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vectors.</w:t>
      </w:r>
      <w:r>
        <w:rPr>
          <w:rFonts w:ascii="Times New Roman" w:cs="Times New Roman" w:eastAsia="Times New Roman" w:hAnsi="Times New Roman"/>
          <w:color w:val="231f20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moment</w:t>
      </w:r>
      <w:r>
        <w:rPr>
          <w:rFonts w:ascii="Times New Roman" w:cs="Times New Roman" w:eastAsia="Times New Roman" w:hAnsi="Times New Roman"/>
          <w:color w:val="231f20"/>
          <w:spacing w:val="-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vector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has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length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proportional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product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drawn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parallel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direction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weight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centre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rotation.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three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masses,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moment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closed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polygon.</w:t>
      </w:r>
    </w:p>
    <w:p>
      <w:pPr>
        <w:pStyle w:val="style0"/>
        <w:spacing w:before="4" w:after="0" w:lineRule="auto" w:line="240"/>
        <w:ind w:left="119" w:right="4552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dynamic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balancing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conditions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must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satisfied</w:t>
      </w:r>
    </w:p>
    <w:p>
      <w:pPr>
        <w:pStyle w:val="style0"/>
        <w:spacing w:before="4" w:after="0" w:lineRule="exact" w:line="120"/>
        <w:jc w:val="left"/>
        <w:rPr>
          <w:sz w:val="12"/>
          <w:szCs w:val="12"/>
        </w:rPr>
      </w:pPr>
    </w:p>
    <w:p>
      <w:pPr>
        <w:pStyle w:val="style0"/>
        <w:tabs>
          <w:tab w:val="left" w:leader="none" w:pos="1180"/>
        </w:tabs>
        <w:spacing w:before="0" w:after="0" w:lineRule="auto" w:line="348"/>
        <w:ind w:left="119" w:right="60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(a)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must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out-of-balance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centrifugal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force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trying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deflect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rotation.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(b)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must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out-of-balance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moment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couple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trying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twist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rotation.</w:t>
      </w:r>
    </w:p>
    <w:p>
      <w:pPr>
        <w:pStyle w:val="style0"/>
        <w:spacing w:before="4" w:after="0" w:lineRule="auto" w:line="348"/>
        <w:ind w:left="119" w:right="41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dynamic</w:t>
      </w:r>
      <w:r>
        <w:rPr>
          <w:rFonts w:ascii="Times New Roman" w:cs="Times New Roman" w:eastAsia="Times New Roman" w:hAnsi="Times New Roman"/>
          <w:color w:val="231f20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balancing</w:t>
      </w:r>
      <w:r>
        <w:rPr>
          <w:rFonts w:ascii="Times New Roman" w:cs="Times New Roman" w:eastAsia="Times New Roman" w:hAnsi="Times New Roman"/>
          <w:color w:val="231f20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three</w:t>
      </w:r>
      <w:r>
        <w:rPr>
          <w:rFonts w:ascii="Times New Roman" w:cs="Times New Roman" w:eastAsia="Times New Roman" w:hAnsi="Times New Roman"/>
          <w:color w:val="231f20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masses</w:t>
      </w:r>
      <w:r>
        <w:rPr>
          <w:rFonts w:ascii="Times New Roman" w:cs="Times New Roman" w:eastAsia="Times New Roman" w:hAnsi="Times New Roman"/>
          <w:color w:val="231f20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distributed</w:t>
      </w:r>
      <w:r>
        <w:rPr>
          <w:rFonts w:ascii="Times New Roman" w:cs="Times New Roman" w:eastAsia="Times New Roman" w:hAnsi="Times New Roman"/>
          <w:color w:val="231f20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along</w:t>
      </w:r>
      <w:r>
        <w:rPr>
          <w:rFonts w:ascii="Times New Roman" w:cs="Times New Roman" w:eastAsia="Times New Roman" w:hAnsi="Times New Roman"/>
          <w:color w:val="231f20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shaft,</w:t>
      </w:r>
      <w:r>
        <w:rPr>
          <w:rFonts w:ascii="Times New Roman" w:cs="Times New Roman" w:eastAsia="Times New Roman" w:hAnsi="Times New Roman"/>
          <w:color w:val="231f20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following</w:t>
      </w:r>
      <w:r>
        <w:rPr>
          <w:rFonts w:ascii="Times New Roman" w:cs="Times New Roman" w:eastAsia="Times New Roman" w:hAnsi="Times New Roman"/>
          <w:color w:val="231f20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conditions</w:t>
      </w:r>
      <w:r>
        <w:rPr>
          <w:rFonts w:ascii="Times New Roman" w:cs="Times New Roman" w:eastAsia="Times New Roman" w:hAnsi="Times New Roman"/>
          <w:color w:val="231f20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must</w:t>
      </w:r>
      <w:r>
        <w:rPr>
          <w:rFonts w:ascii="Times New Roman" w:cs="Times New Roman" w:eastAsia="Times New Roman" w:hAnsi="Times New Roman"/>
          <w:color w:val="231f20"/>
          <w:spacing w:val="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satisfied.</w:t>
      </w:r>
    </w:p>
    <w:p>
      <w:pPr>
        <w:pStyle w:val="style0"/>
        <w:spacing w:before="0" w:after="0" w:lineRule="exact" w:line="281"/>
        <w:ind w:left="119" w:right="4969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(a)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           </w:t>
      </w:r>
      <w:r>
        <w:rPr>
          <w:rFonts w:ascii="Times New Roman" w:cs="Times New Roman" w:eastAsia="Times New Roman" w:hAnsi="Times New Roman"/>
          <w:color w:val="231f20"/>
          <w:spacing w:val="3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central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mass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180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12"/>
          <w:sz w:val="12"/>
          <w:szCs w:val="12"/>
        </w:rPr>
        <w:t>o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other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masses</w:t>
      </w:r>
    </w:p>
    <w:p>
      <w:pPr>
        <w:pStyle w:val="style0"/>
        <w:spacing w:before="4" w:after="0" w:lineRule="exact" w:line="120"/>
        <w:jc w:val="left"/>
        <w:rPr>
          <w:sz w:val="12"/>
          <w:szCs w:val="12"/>
        </w:rPr>
      </w:pPr>
    </w:p>
    <w:p>
      <w:pPr>
        <w:pStyle w:val="style0"/>
        <w:spacing w:before="0" w:after="0" w:lineRule="auto" w:line="240"/>
        <w:ind w:left="119" w:right="6416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(b)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           </w:t>
      </w:r>
      <w:r>
        <w:rPr>
          <w:rFonts w:ascii="Times New Roman" w:cs="Times New Roman" w:eastAsia="Times New Roman" w:hAnsi="Times New Roman"/>
          <w:color w:val="231f20"/>
          <w:spacing w:val="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masses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chosen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such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</w:t>
      </w:r>
    </w:p>
    <w:p>
      <w:pPr>
        <w:pStyle w:val="style0"/>
        <w:spacing w:after="0" w:lineRule="auto" w:line="240"/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w="11920" w:h="16840" w:orient="portrait"/>
          <w:pgMar w:top="1300" w:right="980" w:bottom="280" w:left="1000" w:header="720" w:footer="720" w:gutter="0"/>
        </w:sectPr>
      </w:pPr>
    </w:p>
    <w:p>
      <w:pPr>
        <w:pStyle w:val="style0"/>
        <w:spacing w:before="4" w:after="0" w:lineRule="exact" w:line="120"/>
        <w:jc w:val="left"/>
        <w:rPr>
          <w:sz w:val="12"/>
          <w:szCs w:val="12"/>
        </w:rPr>
      </w:pPr>
    </w:p>
    <w:p>
      <w:pPr>
        <w:pStyle w:val="style0"/>
        <w:spacing w:before="0" w:after="0" w:lineRule="exact" w:line="299"/>
        <w:ind w:left="119" w:right="-79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 xml:space="preserve">  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1</w:t>
      </w:r>
    </w:p>
    <w:p>
      <w:pPr>
        <w:pStyle w:val="style0"/>
        <w:spacing w:before="4" w:after="0" w:lineRule="exact" w:line="120"/>
        <w:jc w:val="left"/>
        <w:rPr>
          <w:sz w:val="12"/>
          <w:szCs w:val="12"/>
        </w:rPr>
      </w:pPr>
      <w:r>
        <w:br w:type="column"/>
      </w:r>
    </w:p>
    <w:p>
      <w:pPr>
        <w:pStyle w:val="style0"/>
        <w:spacing w:before="0" w:after="0" w:lineRule="exact" w:line="299"/>
        <w:ind w:right="-79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+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3</w:t>
      </w:r>
    </w:p>
    <w:p>
      <w:pPr>
        <w:pStyle w:val="style0"/>
        <w:spacing w:before="4" w:after="0" w:lineRule="exact" w:line="120"/>
        <w:jc w:val="left"/>
        <w:rPr>
          <w:sz w:val="12"/>
          <w:szCs w:val="12"/>
        </w:rPr>
      </w:pPr>
      <w:r>
        <w:br w:type="column"/>
      </w:r>
    </w:p>
    <w:p>
      <w:pPr>
        <w:pStyle w:val="style0"/>
        <w:spacing w:before="0" w:after="0" w:lineRule="auto" w:line="240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(3)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w="11920" w:h="16840" w:orient="portrait"/>
          <w:pgMar w:top="1300" w:right="980" w:bottom="280" w:left="1000" w:header="720" w:footer="720" w:gutter="0"/>
          <w:cols w:equalWidth="0" w:num="3">
            <w:col w:w="894" w:space="126"/>
            <w:col w:w="485" w:space="6534"/>
            <w:col w:w="1901"/>
          </w:cols>
        </w:sectPr>
      </w:pPr>
    </w:p>
    <w:p>
      <w:pPr>
        <w:pStyle w:val="style0"/>
        <w:spacing w:before="1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auto" w:line="240"/>
        <w:ind w:left="11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[F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corresponds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central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mass)</w:t>
      </w:r>
    </w:p>
    <w:p>
      <w:pPr>
        <w:pStyle w:val="style0"/>
        <w:spacing w:before="0" w:after="0" w:lineRule="exact" w:line="100"/>
        <w:jc w:val="left"/>
        <w:rPr>
          <w:sz w:val="10"/>
          <w:szCs w:val="10"/>
        </w:rPr>
      </w:pPr>
    </w:p>
    <w:p>
      <w:pPr>
        <w:pStyle w:val="style0"/>
        <w:tabs>
          <w:tab w:val="left" w:leader="none" w:pos="1180"/>
        </w:tabs>
        <w:spacing w:before="0" w:after="0" w:lineRule="auto" w:line="348"/>
        <w:ind w:left="119" w:right="-65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(c)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masses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distributed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along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such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 xml:space="preserve">  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3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3</w:t>
      </w:r>
    </w:p>
    <w:p>
      <w:pPr>
        <w:pStyle w:val="style0"/>
        <w:spacing w:before="0" w:after="0" w:lineRule="exact" w:line="246"/>
        <w:ind w:left="11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fou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-mass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system</w:t>
      </w:r>
    </w:p>
    <w:p>
      <w:pPr>
        <w:pStyle w:val="style0"/>
        <w:spacing w:before="1" w:after="0" w:lineRule="exact" w:line="100"/>
        <w:jc w:val="left"/>
        <w:rPr>
          <w:sz w:val="10"/>
          <w:szCs w:val="10"/>
        </w:rPr>
      </w:pPr>
      <w:r>
        <w:br w:type="column"/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(4)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w="11920" w:h="16840" w:orient="portrait"/>
          <w:pgMar w:top="1300" w:right="980" w:bottom="280" w:left="1000" w:header="720" w:footer="720" w:gutter="0"/>
          <w:cols w:equalWidth="0" w:num="2">
            <w:col w:w="5215" w:space="2824"/>
            <w:col w:w="1901"/>
          </w:cols>
        </w:sectPr>
      </w:pPr>
    </w:p>
    <w:p>
      <w:pPr>
        <w:pStyle w:val="style0"/>
        <w:spacing w:before="4" w:after="0" w:lineRule="exact" w:line="120"/>
        <w:jc w:val="left"/>
        <w:rPr>
          <w:sz w:val="12"/>
          <w:szCs w:val="12"/>
        </w:rPr>
      </w:pPr>
    </w:p>
    <w:p>
      <w:pPr>
        <w:pStyle w:val="style0"/>
        <w:spacing w:before="0" w:after="0" w:lineRule="auto" w:line="348"/>
        <w:ind w:left="119" w:right="4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there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more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than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three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individual</w:t>
      </w:r>
      <w:r>
        <w:rPr>
          <w:rFonts w:ascii="Times New Roman" w:cs="Times New Roman" w:eastAsia="Times New Roman" w:hAnsi="Times New Roman"/>
          <w:color w:val="231f20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masses,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similarly</w:t>
      </w:r>
      <w:r>
        <w:rPr>
          <w:rFonts w:ascii="Times New Roman" w:cs="Times New Roman" w:eastAsia="Times New Roman" w:hAnsi="Times New Roman"/>
          <w:color w:val="231f20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net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moment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each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plane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must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zero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dynamically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balanced.</w:t>
      </w:r>
    </w:p>
    <w:p>
      <w:pPr>
        <w:pStyle w:val="style0"/>
        <w:spacing w:before="4" w:after="0" w:lineRule="auto" w:line="240"/>
        <w:ind w:left="11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Horizontal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moments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about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mass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(1)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w="11920" w:h="16840" w:orient="portrait"/>
          <w:pgMar w:top="1300" w:right="980" w:bottom="280" w:left="1000" w:header="720" w:footer="720" w:gutter="0"/>
        </w:sectPr>
      </w:pPr>
    </w:p>
    <w:p>
      <w:pPr>
        <w:pStyle w:val="style0"/>
        <w:spacing w:before="4" w:after="0" w:lineRule="exact" w:line="120"/>
        <w:jc w:val="left"/>
        <w:rPr>
          <w:sz w:val="12"/>
          <w:szCs w:val="12"/>
        </w:rPr>
      </w:pPr>
    </w:p>
    <w:p>
      <w:pPr>
        <w:pStyle w:val="style0"/>
        <w:spacing w:before="0" w:after="0" w:lineRule="auto" w:line="240"/>
        <w:ind w:left="1559" w:right="-79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-a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cos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α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 xml:space="preserve">  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+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3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3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cos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α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3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+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4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4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cos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α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4</w:t>
      </w:r>
    </w:p>
    <w:p>
      <w:pPr>
        <w:pStyle w:val="style0"/>
        <w:spacing w:before="0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auto" w:line="240"/>
        <w:ind w:left="11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-27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ertical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moments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about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mass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(1)</w:t>
      </w:r>
    </w:p>
    <w:p>
      <w:pPr>
        <w:pStyle w:val="style0"/>
        <w:spacing w:before="4" w:after="0" w:lineRule="exact" w:line="120"/>
        <w:jc w:val="left"/>
        <w:rPr>
          <w:sz w:val="12"/>
          <w:szCs w:val="12"/>
        </w:rPr>
      </w:pPr>
    </w:p>
    <w:p>
      <w:pPr>
        <w:pStyle w:val="style0"/>
        <w:spacing w:before="0" w:after="0" w:lineRule="auto" w:line="240"/>
        <w:ind w:left="1559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sin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α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 xml:space="preserve">  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+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3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3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sin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α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3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–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4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4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sin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α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4</w:t>
      </w:r>
    </w:p>
    <w:p>
      <w:pPr>
        <w:pStyle w:val="style0"/>
        <w:spacing w:before="0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exact" w:line="299"/>
        <w:ind w:left="119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3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4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-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proportional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8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2,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position w:val="-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3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3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position w:val="-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8"/>
          <w:w w:val="100"/>
          <w:position w:val="2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4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2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2"/>
          <w:sz w:val="12"/>
          <w:szCs w:val="12"/>
        </w:rPr>
        <w:t>4</w:t>
      </w:r>
    </w:p>
    <w:p>
      <w:pPr>
        <w:pStyle w:val="style0"/>
        <w:spacing w:before="4" w:after="0" w:lineRule="exact" w:line="120"/>
        <w:jc w:val="left"/>
        <w:rPr>
          <w:sz w:val="12"/>
          <w:szCs w:val="12"/>
        </w:rPr>
      </w:pPr>
      <w:r>
        <w:br w:type="column"/>
      </w:r>
    </w:p>
    <w:p>
      <w:pPr>
        <w:pStyle w:val="style0"/>
        <w:tabs>
          <w:tab w:val="left" w:leader="none" w:pos="2940"/>
        </w:tabs>
        <w:spacing w:before="0" w:after="0" w:lineRule="auto" w:line="240"/>
        <w:ind w:left="87" w:right="154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0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(5)</w:t>
      </w:r>
    </w:p>
    <w:p>
      <w:pPr>
        <w:pStyle w:val="style0"/>
        <w:spacing w:before="5" w:after="0" w:lineRule="exact" w:line="120"/>
        <w:jc w:val="left"/>
        <w:rPr>
          <w:sz w:val="12"/>
          <w:szCs w:val="12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tabs>
          <w:tab w:val="left" w:leader="none" w:pos="2940"/>
        </w:tabs>
        <w:spacing w:before="0" w:after="0" w:lineRule="auto" w:line="240"/>
        <w:ind w:left="-38" w:right="154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0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(6)</w:t>
      </w: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w="11920" w:h="16840" w:orient="portrait"/>
          <w:pgMar w:top="1300" w:right="980" w:bottom="280" w:left="1000" w:header="720" w:footer="720" w:gutter="0"/>
          <w:cols w:equalWidth="0" w:num="2">
            <w:col w:w="5011" w:space="31"/>
            <w:col w:w="4898"/>
          </w:cols>
        </w:sectPr>
      </w:pPr>
    </w:p>
    <w:p>
      <w:pPr>
        <w:pStyle w:val="style0"/>
        <w:spacing w:before="6" w:after="0" w:lineRule="auto" w:line="266"/>
        <w:ind w:left="119" w:right="6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Given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angular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positions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masses,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angular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positions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other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found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trigonometry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drawing.</w:t>
      </w:r>
    </w:p>
    <w:p>
      <w:pPr>
        <w:pStyle w:val="style0"/>
        <w:spacing w:after="0" w:lineRule="auto" w:line="266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w="11920" w:h="16840" w:orient="portrait"/>
          <w:pgMar w:top="1300" w:right="980" w:bottom="280" w:left="1000" w:header="720" w:footer="720" w:gutter="0"/>
        </w:sectPr>
      </w:pPr>
    </w:p>
    <w:p>
      <w:pPr>
        <w:pStyle w:val="style0"/>
        <w:tabs>
          <w:tab w:val="left" w:leader="none" w:pos="840"/>
        </w:tabs>
        <w:spacing w:before="56" w:after="0" w:lineRule="auto" w:line="312"/>
        <w:ind w:left="111" w:right="417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z w:val="24"/>
          <w:szCs w:val="24"/>
        </w:rPr>
        <w:t>PROCEDURE</w:t>
      </w:r>
      <w:r>
        <w:rPr>
          <w:rFonts w:ascii="Times New Roman" w:cs="Times New Roman" w:eastAsia="Times New Roman" w:hAnsi="Times New Roman"/>
          <w:b/>
          <w:bCs/>
          <w:color w:val="231f20"/>
          <w:spacing w:val="-37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REQUIREMENTS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Demonstration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Static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Balance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dynamic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Imbalance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Remove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Perspex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dome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drive-belt.</w:t>
      </w:r>
    </w:p>
    <w:p>
      <w:pPr>
        <w:pStyle w:val="style0"/>
        <w:tabs>
          <w:tab w:val="left" w:leader="none" w:pos="840"/>
        </w:tabs>
        <w:spacing w:before="3" w:after="0" w:lineRule="auto" w:line="240"/>
        <w:ind w:left="11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ii.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Remove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discs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four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rectangular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blocks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smaller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hexagon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ke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</w:p>
    <w:p>
      <w:pPr>
        <w:pStyle w:val="style0"/>
        <w:tabs>
          <w:tab w:val="left" w:leader="none" w:pos="840"/>
        </w:tabs>
        <w:spacing w:before="76" w:after="0" w:lineRule="auto" w:line="311"/>
        <w:ind w:left="841" w:right="213" w:hanging="73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iii.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Set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up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blocks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shown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3a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relative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angular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displacement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180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12"/>
          <w:sz w:val="12"/>
          <w:szCs w:val="12"/>
        </w:rPr>
        <w:t>o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shaft-wise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displacement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120mm.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Use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slider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set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read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position w:val="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positions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blocks</w:t>
      </w:r>
    </w:p>
    <w:p>
      <w:pPr>
        <w:pStyle w:val="style0"/>
        <w:tabs>
          <w:tab w:val="left" w:leader="none" w:pos="840"/>
        </w:tabs>
        <w:spacing w:before="5" w:after="0" w:lineRule="auto" w:line="240"/>
        <w:ind w:left="11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  <w:u w:val="single" w:color="231f20"/>
        </w:rPr>
        <w:t>Observe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remain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angular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position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therefore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  <w:u w:val="single" w:color="231f20"/>
        </w:rPr>
        <w:t>statically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  <w:u w:val="single" w:color="231f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  <w:u w:val="single" w:color="231f20"/>
        </w:rPr>
        <w:t>balanced.</w:t>
      </w:r>
    </w:p>
    <w:p>
      <w:pPr>
        <w:pStyle w:val="style0"/>
        <w:tabs>
          <w:tab w:val="left" w:leader="none" w:pos="840"/>
        </w:tabs>
        <w:spacing w:before="84" w:after="0" w:lineRule="auto" w:line="312"/>
        <w:ind w:left="841" w:right="48" w:hanging="73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Connect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apparatus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12-</w:t>
      </w:r>
      <w:r>
        <w:rPr>
          <w:rFonts w:ascii="Times New Roman" w:cs="Times New Roman" w:eastAsia="Times New Roman" w:hAnsi="Times New Roman"/>
          <w:color w:val="231f20"/>
          <w:spacing w:val="-31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olts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suppl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Make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sure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slider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adjacent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linear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scale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clear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blocks,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replace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drive-belt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Perspex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dome.</w:t>
      </w:r>
    </w:p>
    <w:p>
      <w:pPr>
        <w:pStyle w:val="style0"/>
        <w:tabs>
          <w:tab w:val="left" w:leader="none" w:pos="840"/>
        </w:tabs>
        <w:spacing w:before="3" w:after="0" w:lineRule="auto" w:line="240"/>
        <w:ind w:left="11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vi.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Briefly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run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moto</w:t>
      </w:r>
      <w:r>
        <w:rPr>
          <w:rFonts w:ascii="Times New Roman" w:cs="Times New Roman" w:eastAsia="Times New Roman" w:hAnsi="Times New Roman"/>
          <w:color w:val="231f20"/>
          <w:spacing w:val="-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  <w:u w:val="single" w:color="231f20"/>
        </w:rPr>
        <w:t>severe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  <w:u w:val="single" w:color="231f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  <w:u w:val="single" w:color="231f20"/>
        </w:rPr>
        <w:t>imbalance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shaft.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11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Simple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Dynamic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Balance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Using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Four</w:t>
      </w:r>
      <w:r>
        <w:rPr>
          <w:rFonts w:ascii="Times New Roman" w:cs="Times New Roman" w:eastAsia="Times New Roman" w:hAnsi="Times New Roman"/>
          <w:b/>
          <w:bCs/>
          <w:color w:val="231f20"/>
          <w:spacing w:val="-2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Masses</w:t>
      </w:r>
    </w:p>
    <w:p>
      <w:pPr>
        <w:pStyle w:val="style0"/>
        <w:tabs>
          <w:tab w:val="left" w:leader="none" w:pos="680"/>
        </w:tabs>
        <w:spacing w:before="84" w:after="0" w:lineRule="auto" w:line="312"/>
        <w:ind w:left="111" w:right="986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(1)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Remove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Perspex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dome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set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up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four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rectangular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blocks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shown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4.2.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(2)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Prove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theoretically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both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statically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dynamically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balanced.</w:t>
      </w:r>
    </w:p>
    <w:p>
      <w:pPr>
        <w:pStyle w:val="style0"/>
        <w:tabs>
          <w:tab w:val="left" w:leader="none" w:pos="680"/>
        </w:tabs>
        <w:spacing w:before="3" w:after="0" w:lineRule="auto" w:line="240"/>
        <w:ind w:left="11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(3)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est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static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balance.</w:t>
      </w:r>
    </w:p>
    <w:p>
      <w:pPr>
        <w:pStyle w:val="style0"/>
        <w:tabs>
          <w:tab w:val="left" w:leader="none" w:pos="680"/>
        </w:tabs>
        <w:spacing w:before="84" w:after="0" w:lineRule="auto" w:line="312"/>
        <w:ind w:left="680" w:right="1416" w:hanging="569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(4)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Replace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drive-belt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Perspex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dome.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Run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motor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observe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lack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vibration,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indicating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dynamically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balanced.</w:t>
      </w:r>
    </w:p>
    <w:p>
      <w:pPr>
        <w:pStyle w:val="style0"/>
        <w:spacing w:before="3" w:after="0" w:lineRule="auto" w:line="310"/>
        <w:ind w:left="121" w:right="47" w:hanging="1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NOTE: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-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RO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-27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TING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3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ASSEMB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MOUNTED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-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AL</w:t>
      </w:r>
      <w:r>
        <w:rPr>
          <w:rFonts w:ascii="Times New Roman" w:cs="Times New Roman" w:eastAsia="Times New Roman" w:hAnsi="Times New Roman"/>
          <w:color w:val="231f20"/>
          <w:spacing w:val="-2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PL</w:t>
      </w:r>
      <w:r>
        <w:rPr>
          <w:rFonts w:ascii="Times New Roman" w:cs="Times New Roman" w:eastAsia="Times New Roman" w:hAnsi="Times New Roman"/>
          <w:color w:val="231f20"/>
          <w:spacing w:val="-27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231f20"/>
          <w:spacing w:val="-22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CLAMPED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DOWN.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ENSURE</w:t>
      </w:r>
      <w:r>
        <w:rPr>
          <w:rFonts w:ascii="Times New Roman" w:cs="Times New Roman" w:eastAsia="Times New Roman" w:hAnsi="Times New Roman"/>
          <w:color w:val="231f20"/>
          <w:spacing w:val="-1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PL</w:t>
      </w:r>
      <w:r>
        <w:rPr>
          <w:rFonts w:ascii="Times New Roman" w:cs="Times New Roman" w:eastAsia="Times New Roman" w:hAnsi="Times New Roman"/>
          <w:color w:val="231f20"/>
          <w:spacing w:val="-27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TE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FUL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-1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CLAMPED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DOWN</w:t>
      </w:r>
      <w:r>
        <w:rPr>
          <w:rFonts w:ascii="Times New Roman" w:cs="Times New Roman" w:eastAsia="Times New Roman" w:hAnsi="Times New Roman"/>
          <w:color w:val="231f20"/>
          <w:spacing w:val="-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231f20"/>
          <w:spacing w:val="-19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-27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TIC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BALANCING.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DYNAMIC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BALANCING,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RELEASE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CLAM</w:t>
      </w:r>
      <w:r>
        <w:rPr>
          <w:rFonts w:ascii="Times New Roman" w:cs="Times New Roman" w:eastAsia="Times New Roman" w:hAnsi="Times New Roman"/>
          <w:color w:val="231f20"/>
          <w:spacing w:val="-27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TURN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THROUGH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90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12"/>
          <w:sz w:val="12"/>
          <w:szCs w:val="12"/>
        </w:rPr>
        <w:t>o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LOCK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DOWN,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LE</w:t>
      </w:r>
      <w:r>
        <w:rPr>
          <w:rFonts w:ascii="Times New Roman" w:cs="Times New Roman" w:eastAsia="Times New Roman" w:hAnsi="Times New Roman"/>
          <w:color w:val="231f20"/>
          <w:spacing w:val="-31"/>
          <w:w w:val="100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VING</w:t>
      </w:r>
      <w:r>
        <w:rPr>
          <w:rFonts w:ascii="Times New Roman" w:cs="Times New Roman" w:eastAsia="Times New Roman" w:hAnsi="Times New Roman"/>
          <w:color w:val="231f20"/>
          <w:spacing w:val="-28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PL</w:t>
      </w:r>
      <w:r>
        <w:rPr>
          <w:rFonts w:ascii="Times New Roman" w:cs="Times New Roman" w:eastAsia="Times New Roman" w:hAnsi="Times New Roman"/>
          <w:color w:val="231f20"/>
          <w:spacing w:val="-27"/>
          <w:w w:val="100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FREE</w:t>
      </w:r>
      <w:r>
        <w:rPr>
          <w:rFonts w:ascii="Times New Roman" w:cs="Times New Roman" w:eastAsia="Times New Roman" w:hAnsi="Times New Roman"/>
          <w:color w:val="231f20"/>
          <w:spacing w:val="-28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position w:val="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231f20"/>
          <w:spacing w:val="-28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VIBR</w:t>
      </w:r>
      <w:r>
        <w:rPr>
          <w:rFonts w:ascii="Times New Roman" w:cs="Times New Roman" w:eastAsia="Times New Roman" w:hAnsi="Times New Roman"/>
          <w:color w:val="231f20"/>
          <w:spacing w:val="-27"/>
          <w:w w:val="100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TE.</w:t>
      </w:r>
    </w:p>
    <w:p>
      <w:pPr>
        <w:pStyle w:val="style0"/>
        <w:spacing w:before="2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1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Experimental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Determination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Out-of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Balance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Moments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(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r)</w:t>
      </w:r>
    </w:p>
    <w:p>
      <w:pPr>
        <w:pStyle w:val="style0"/>
        <w:tabs>
          <w:tab w:val="left" w:leader="none" w:pos="720"/>
        </w:tabs>
        <w:spacing w:before="84" w:after="0" w:lineRule="auto" w:line="240"/>
        <w:ind w:left="11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(1)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Remove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Perspex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dome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remove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belt.</w:t>
      </w:r>
    </w:p>
    <w:p>
      <w:pPr>
        <w:pStyle w:val="style0"/>
        <w:tabs>
          <w:tab w:val="left" w:leader="none" w:pos="720"/>
        </w:tabs>
        <w:spacing w:before="84" w:after="0" w:lineRule="auto" w:line="240"/>
        <w:ind w:left="11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(2)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Unclip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extension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insert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motor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shaft.</w:t>
      </w:r>
    </w:p>
    <w:p>
      <w:pPr>
        <w:pStyle w:val="style0"/>
        <w:tabs>
          <w:tab w:val="left" w:leader="none" w:pos="720"/>
        </w:tabs>
        <w:spacing w:before="84" w:after="0" w:lineRule="auto" w:line="312"/>
        <w:ind w:left="723" w:right="84" w:hanging="61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(3)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apparatus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edge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table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bench.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Loop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three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turns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weight</w:t>
      </w:r>
      <w:r>
        <w:rPr>
          <w:rFonts w:ascii="Times New Roman" w:cs="Times New Roman" w:eastAsia="Times New Roman" w:hAnsi="Times New Roman"/>
          <w:color w:val="231f20"/>
          <w:spacing w:val="1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bucket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cord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around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extension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pulle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Ensure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obstructions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movement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weight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buckets.</w:t>
      </w:r>
    </w:p>
    <w:p>
      <w:pPr>
        <w:pStyle w:val="style0"/>
        <w:tabs>
          <w:tab w:val="left" w:leader="none" w:pos="720"/>
          <w:tab w:val="left" w:leader="none" w:pos="9120"/>
        </w:tabs>
        <w:spacing w:before="3" w:after="0" w:lineRule="auto" w:line="306"/>
        <w:ind w:left="723" w:right="189" w:hanging="61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(4)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Insert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eccentric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disc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small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hole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rectangular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blocks.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Clamp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block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such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protractor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scale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reading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0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12"/>
          <w:sz w:val="12"/>
          <w:szCs w:val="12"/>
        </w:rPr>
        <w:t>o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Call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block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(1).</w:t>
      </w:r>
    </w:p>
    <w:p>
      <w:pPr>
        <w:pStyle w:val="style0"/>
        <w:tabs>
          <w:tab w:val="left" w:leader="none" w:pos="720"/>
        </w:tabs>
        <w:spacing w:before="0" w:after="0" w:lineRule="exact" w:line="283"/>
        <w:ind w:left="11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(5)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Gradually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add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steel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balls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weight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buckets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until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block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has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moved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through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90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12"/>
          <w:sz w:val="12"/>
          <w:szCs w:val="12"/>
        </w:rPr>
        <w:t>o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.</w:t>
      </w:r>
    </w:p>
    <w:p>
      <w:pPr>
        <w:pStyle w:val="style0"/>
        <w:spacing w:before="84" w:after="0" w:lineRule="auto" w:line="240"/>
        <w:ind w:left="72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Whilst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adding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balls,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occasionally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tap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mountings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overcome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bearing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situation.</w:t>
      </w:r>
    </w:p>
    <w:p>
      <w:pPr>
        <w:pStyle w:val="style0"/>
        <w:tabs>
          <w:tab w:val="left" w:leader="none" w:pos="720"/>
        </w:tabs>
        <w:spacing w:before="76" w:after="0" w:lineRule="auto" w:line="311"/>
        <w:ind w:left="723" w:right="209" w:hanging="61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(6)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Record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number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balls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required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raise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block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through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90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12"/>
          <w:sz w:val="12"/>
          <w:szCs w:val="12"/>
        </w:rPr>
        <w:t>o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231f20"/>
          <w:spacing w:val="-28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proportional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out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of-balance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moment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block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(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position w:val="0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r).</w:t>
      </w:r>
    </w:p>
    <w:p>
      <w:pPr>
        <w:pStyle w:val="style0"/>
        <w:tabs>
          <w:tab w:val="left" w:leader="none" w:pos="720"/>
        </w:tabs>
        <w:spacing w:before="5" w:after="0" w:lineRule="auto" w:line="312"/>
        <w:ind w:left="723" w:right="111" w:hanging="612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(7)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eccentric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disc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each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block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repeat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above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procedure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each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block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turn.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Enter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results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table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e.g.</w:t>
      </w:r>
    </w:p>
    <w:p>
      <w:pPr>
        <w:pStyle w:val="style0"/>
        <w:spacing w:after="0" w:lineRule="auto" w:line="312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20" w:right="1000" w:bottom="1060" w:left="1000" w:header="0" w:footer="866" w:gutter="0"/>
        </w:sectPr>
      </w:pPr>
    </w:p>
    <w:p>
      <w:pPr>
        <w:pStyle w:val="style0"/>
        <w:spacing w:before="64" w:after="0" w:lineRule="auto" w:line="240"/>
        <w:ind w:left="596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able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4.1: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14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able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0"/>
          <w:szCs w:val="20"/>
        </w:rPr>
        <w:t>values</w:t>
      </w:r>
    </w:p>
    <w:p>
      <w:pPr>
        <w:pStyle w:val="style0"/>
        <w:spacing w:before="7" w:after="0" w:lineRule="exact" w:line="40"/>
        <w:jc w:val="left"/>
        <w:rPr>
          <w:sz w:val="4"/>
          <w:szCs w:val="4"/>
        </w:rPr>
      </w:pPr>
    </w:p>
    <w:tbl>
      <w:tblPr>
        <w:tblW w:w="0" w:type="auto"/>
        <w:jc w:val="left"/>
        <w:tblInd w:w="591" w:type="dxa"/>
        <w:tblCellMar>
          <w:top w:w="0" w:type="dxa"/>
          <w:left w:w="0" w:type="dxa"/>
          <w:bottom w:w="0" w:type="dxa"/>
          <w:right w:w="0" w:type="dxa"/>
        </w:tblCellMar>
        <w:tblLook w:firstRow="0" w:lastRow="0" w:firstColumn="0" w:lastColumn="0" w:noHBand="0" w:noVBand="1"/>
      </w:tblPr>
      <w:tblGrid/>
      <w:tr>
        <w:trPr>
          <w:trHeight w:val="460" w:hRule="exact"/>
          <w:jc w:val="left"/>
        </w:trPr>
        <w:tc>
          <w:tcPr>
            <w:tcW w:w="21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681" w:right="-2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2"/>
                <w:szCs w:val="22"/>
              </w:rPr>
              <w:t>BLOCK</w:t>
            </w:r>
          </w:p>
        </w:tc>
        <w:tc>
          <w:tcPr>
            <w:tcW w:w="24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780" w:right="-2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-9"/>
                <w:w w:val="100"/>
                <w:sz w:val="22"/>
                <w:szCs w:val="22"/>
              </w:rPr>
              <w:t>W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2"/>
                <w:szCs w:val="2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2"/>
                <w:szCs w:val="22"/>
              </w:rPr>
              <w:t>(balls)</w:t>
            </w:r>
          </w:p>
        </w:tc>
      </w:tr>
      <w:tr>
        <w:tblPrEx/>
        <w:trPr>
          <w:trHeight w:val="460" w:hRule="exact"/>
          <w:jc w:val="left"/>
        </w:trPr>
        <w:tc>
          <w:tcPr>
            <w:tcW w:w="21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62" w:right="947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24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1078" w:right="1063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2"/>
                <w:szCs w:val="22"/>
              </w:rPr>
              <w:t>88</w:t>
            </w:r>
          </w:p>
        </w:tc>
      </w:tr>
      <w:tr>
        <w:tblPrEx/>
        <w:trPr>
          <w:trHeight w:val="460" w:hRule="exact"/>
          <w:jc w:val="left"/>
        </w:trPr>
        <w:tc>
          <w:tcPr>
            <w:tcW w:w="21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62" w:right="947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24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1078" w:right="1063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2"/>
                <w:szCs w:val="22"/>
              </w:rPr>
              <w:t>82</w:t>
            </w:r>
          </w:p>
        </w:tc>
      </w:tr>
      <w:tr>
        <w:tblPrEx/>
        <w:trPr>
          <w:trHeight w:val="460" w:hRule="exact"/>
          <w:jc w:val="left"/>
        </w:trPr>
        <w:tc>
          <w:tcPr>
            <w:tcW w:w="21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62" w:right="947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2"/>
                <w:szCs w:val="22"/>
              </w:rPr>
              <w:t>3</w:t>
            </w:r>
          </w:p>
        </w:tc>
        <w:tc>
          <w:tcPr>
            <w:tcW w:w="24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1078" w:right="1063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2"/>
                <w:szCs w:val="22"/>
              </w:rPr>
              <w:t>74</w:t>
            </w:r>
          </w:p>
        </w:tc>
      </w:tr>
      <w:tr>
        <w:tblPrEx/>
        <w:trPr>
          <w:trHeight w:val="460" w:hRule="exact"/>
          <w:jc w:val="left"/>
        </w:trPr>
        <w:tc>
          <w:tcPr>
            <w:tcW w:w="21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962" w:right="947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2"/>
                <w:szCs w:val="22"/>
              </w:rPr>
              <w:t>4</w:t>
            </w:r>
          </w:p>
        </w:tc>
        <w:tc>
          <w:tcPr>
            <w:tcW w:w="24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1078" w:right="1063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2"/>
                <w:szCs w:val="22"/>
              </w:rPr>
              <w:t>64</w:t>
            </w:r>
          </w:p>
        </w:tc>
      </w:tr>
    </w:tbl>
    <w:p>
      <w:pPr>
        <w:pStyle w:val="style0"/>
        <w:spacing w:before="1" w:after="0" w:lineRule="exact" w:line="170"/>
        <w:jc w:val="left"/>
        <w:rPr>
          <w:sz w:val="17"/>
          <w:szCs w:val="17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tabs>
          <w:tab w:val="left" w:leader="none" w:pos="740"/>
        </w:tabs>
        <w:spacing w:before="21" w:after="0" w:lineRule="auto" w:line="240"/>
        <w:ind w:left="120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(9)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Remove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extension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replace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mounting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clip.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500" w:right="1680" w:bottom="1060" w:left="1360" w:header="0" w:footer="866" w:gutter="0"/>
        </w:sectPr>
      </w:pPr>
    </w:p>
    <w:p>
      <w:pPr>
        <w:pStyle w:val="style0"/>
        <w:spacing w:before="67" w:after="0" w:lineRule="auto" w:line="240"/>
        <w:ind w:left="106" w:right="7942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  <w:u w:val="single" w:color="231f20"/>
        </w:rPr>
        <w:t>EXPERIMENT</w:t>
      </w:r>
      <w:r>
        <w:rPr>
          <w:rFonts w:ascii="Times New Roman" w:cs="Times New Roman" w:eastAsia="Times New Roman" w:hAnsi="Times New Roman"/>
          <w:b/>
          <w:bCs/>
          <w:color w:val="231f20"/>
          <w:spacing w:val="-4"/>
          <w:w w:val="100"/>
          <w:sz w:val="24"/>
          <w:szCs w:val="24"/>
          <w:u w:val="single" w:color="231f20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  <w:u w:val="single" w:color="231f20"/>
        </w:rPr>
        <w:t>5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7" w:after="0" w:lineRule="exact" w:line="280"/>
        <w:jc w:val="left"/>
        <w:rPr>
          <w:sz w:val="28"/>
          <w:szCs w:val="28"/>
        </w:rPr>
      </w:pPr>
    </w:p>
    <w:p>
      <w:pPr>
        <w:pStyle w:val="style0"/>
        <w:spacing w:before="0" w:after="0" w:lineRule="auto" w:line="331"/>
        <w:ind w:left="106" w:right="6144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GOVERNORS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EXPERIMENT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TITLE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: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Porter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Governor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Experiment</w:t>
      </w:r>
    </w:p>
    <w:p>
      <w:pPr>
        <w:pStyle w:val="style0"/>
        <w:spacing w:before="4" w:after="0" w:lineRule="auto" w:line="240"/>
        <w:ind w:left="106" w:right="656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AIM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: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Determination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characteristic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curve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rotation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against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position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Porter</w:t>
      </w:r>
    </w:p>
    <w:p>
      <w:pPr>
        <w:pStyle w:val="style0"/>
        <w:spacing w:before="6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auto" w:line="240"/>
        <w:ind w:left="105" w:right="613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Governor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comparison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theor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</w:p>
    <w:p>
      <w:pPr>
        <w:pStyle w:val="style0"/>
        <w:spacing w:before="6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auto" w:line="331"/>
        <w:ind w:left="105" w:right="49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AP</w:t>
      </w:r>
      <w:r>
        <w:rPr>
          <w:rFonts w:ascii="Times New Roman" w:cs="Times New Roman" w:eastAsia="Times New Roman" w:hAnsi="Times New Roman"/>
          <w:b/>
          <w:bCs/>
          <w:color w:val="231f20"/>
          <w:spacing w:val="-18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AR</w:t>
      </w:r>
      <w:r>
        <w:rPr>
          <w:rFonts w:ascii="Times New Roman" w:cs="Times New Roman" w:eastAsia="Times New Roman" w:hAnsi="Times New Roman"/>
          <w:b/>
          <w:bCs/>
          <w:color w:val="231f20"/>
          <w:spacing w:val="-18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TUS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:</w:t>
      </w:r>
      <w:r>
        <w:rPr>
          <w:rFonts w:ascii="Times New Roman" w:cs="Times New Roman" w:eastAsia="Times New Roman" w:hAnsi="Times New Roman"/>
          <w:color w:val="231f20"/>
          <w:spacing w:val="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TM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127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Governor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Apparatus,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Porter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Governo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Electrical</w:t>
      </w:r>
      <w:r>
        <w:rPr>
          <w:rFonts w:ascii="Times New Roman" w:cs="Times New Roman" w:eastAsia="Times New Roman" w:hAnsi="Times New Roman"/>
          <w:color w:val="231f20"/>
          <w:spacing w:val="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achomete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Control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Unit,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Meter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Rule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Protracto</w:t>
      </w:r>
      <w:r>
        <w:rPr>
          <w:rFonts w:ascii="Times New Roman" w:cs="Times New Roman" w:eastAsia="Times New Roman" w:hAnsi="Times New Roman"/>
          <w:color w:val="231f20"/>
          <w:spacing w:val="-13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</w:p>
    <w:p>
      <w:pPr>
        <w:pStyle w:val="style0"/>
        <w:spacing w:before="5" w:after="0" w:lineRule="exact" w:line="180"/>
        <w:jc w:val="left"/>
        <w:rPr>
          <w:sz w:val="18"/>
          <w:szCs w:val="18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105" w:right="8157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PROCEDURE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:</w:t>
      </w:r>
    </w:p>
    <w:p>
      <w:pPr>
        <w:pStyle w:val="style0"/>
        <w:spacing w:before="6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auto" w:line="240"/>
        <w:ind w:left="105" w:right="3223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(1)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Remove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Perspex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dome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screw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governor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turntable.</w:t>
      </w:r>
    </w:p>
    <w:p>
      <w:pPr>
        <w:pStyle w:val="style0"/>
        <w:spacing w:before="6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auto" w:line="331"/>
        <w:ind w:left="105" w:right="49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(2)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Check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screws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screwe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down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fully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that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drive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belt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correctly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located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1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grooves.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Replace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dome.</w:t>
      </w:r>
    </w:p>
    <w:p>
      <w:pPr>
        <w:pStyle w:val="style0"/>
        <w:spacing w:before="4" w:after="0" w:lineRule="auto" w:line="331"/>
        <w:ind w:left="105" w:right="49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(3)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Construct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table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(rev/min)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against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zero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24mm,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steps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1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4mm.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Allow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columns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readings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–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headed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“Sleeve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rising”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other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“Sleeve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falling”.</w:t>
      </w:r>
    </w:p>
    <w:p>
      <w:pPr>
        <w:pStyle w:val="style0"/>
        <w:spacing w:before="4" w:after="0" w:lineRule="auto" w:line="331"/>
        <w:ind w:left="105" w:right="513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(4)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Set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E64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MKII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range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selector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300.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Start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motor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turning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control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slowly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increase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until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just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begins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lift.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tachometer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reading.</w:t>
      </w:r>
    </w:p>
    <w:p>
      <w:pPr>
        <w:pStyle w:val="style0"/>
        <w:spacing w:before="4" w:after="0" w:lineRule="auto" w:line="331"/>
        <w:ind w:left="105" w:right="126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(5)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Slowly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increase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motor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until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rises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first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mark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shaft.</w:t>
      </w:r>
      <w:r>
        <w:rPr>
          <w:rFonts w:ascii="Times New Roman" w:cs="Times New Roman" w:eastAsia="Times New Roman" w:hAnsi="Times New Roman"/>
          <w:color w:val="231f20"/>
          <w:spacing w:val="-2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4mm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base.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tachometer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reading.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(see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below).</w:t>
      </w:r>
    </w:p>
    <w:p>
      <w:pPr>
        <w:pStyle w:val="style0"/>
        <w:spacing w:before="4" w:after="0" w:lineRule="auto" w:line="240"/>
        <w:ind w:left="105" w:right="2731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(6)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Repeat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step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4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each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successive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mark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shaft.</w:t>
      </w:r>
      <w:r>
        <w:rPr>
          <w:rFonts w:ascii="Times New Roman" w:cs="Times New Roman" w:eastAsia="Times New Roman" w:hAnsi="Times New Roman"/>
          <w:color w:val="231f20"/>
          <w:spacing w:val="-3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Alter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E64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MKII</w:t>
      </w:r>
    </w:p>
    <w:p>
      <w:pPr>
        <w:pStyle w:val="style0"/>
        <w:spacing w:before="6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auto" w:line="240"/>
        <w:ind w:left="105" w:right="6252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range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reading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goes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scale.</w:t>
      </w:r>
    </w:p>
    <w:p>
      <w:pPr>
        <w:pStyle w:val="style0"/>
        <w:spacing w:before="6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auto" w:line="240"/>
        <w:ind w:left="105" w:right="68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(7)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When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'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highest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position,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decrease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motor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until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just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begins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fall.</w:t>
      </w:r>
    </w:p>
    <w:p>
      <w:pPr>
        <w:pStyle w:val="style0"/>
        <w:spacing w:before="6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auto" w:line="240"/>
        <w:ind w:left="105" w:right="5568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i/>
          <w:color w:val="231f20"/>
          <w:spacing w:val="0"/>
          <w:w w:val="100"/>
          <w:sz w:val="24"/>
          <w:szCs w:val="24"/>
        </w:rPr>
        <w:t>Note</w:t>
      </w:r>
      <w:r>
        <w:rPr>
          <w:rFonts w:ascii="Times New Roman" w:cs="Times New Roman" w:eastAsia="Times New Roman" w:hAnsi="Times New Roman"/>
          <w:i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i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i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i/>
          <w:color w:val="231f20"/>
          <w:spacing w:val="0"/>
          <w:w w:val="100"/>
          <w:sz w:val="24"/>
          <w:szCs w:val="24"/>
        </w:rPr>
        <w:t>tachometer</w:t>
      </w:r>
      <w:r>
        <w:rPr>
          <w:rFonts w:ascii="Times New Roman" w:cs="Times New Roman" w:eastAsia="Times New Roman" w:hAnsi="Times New Roman"/>
          <w:i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i/>
          <w:color w:val="231f20"/>
          <w:spacing w:val="-9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i/>
          <w:color w:val="231f20"/>
          <w:spacing w:val="0"/>
          <w:w w:val="100"/>
          <w:sz w:val="24"/>
          <w:szCs w:val="24"/>
        </w:rPr>
        <w:t>eading</w:t>
      </w:r>
      <w:r>
        <w:rPr>
          <w:rFonts w:ascii="Times New Roman" w:cs="Times New Roman" w:eastAsia="Times New Roman" w:hAnsi="Times New Roman"/>
          <w:i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i/>
          <w:color w:val="231f20"/>
          <w:spacing w:val="0"/>
          <w:w w:val="100"/>
          <w:sz w:val="24"/>
          <w:szCs w:val="24"/>
        </w:rPr>
        <w:t>(sleeve</w:t>
      </w:r>
      <w:r>
        <w:rPr>
          <w:rFonts w:ascii="Times New Roman" w:cs="Times New Roman" w:eastAsia="Times New Roman" w:hAnsi="Times New Roman"/>
          <w:i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i/>
          <w:color w:val="231f20"/>
          <w:spacing w:val="0"/>
          <w:w w:val="100"/>
          <w:sz w:val="24"/>
          <w:szCs w:val="24"/>
        </w:rPr>
        <w:t>falling).</w:t>
      </w:r>
    </w:p>
    <w:p>
      <w:pPr>
        <w:pStyle w:val="style0"/>
        <w:spacing w:before="6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auto" w:line="331"/>
        <w:ind w:left="105" w:right="11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(8)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Slow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down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motor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until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reaches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next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highest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mark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tachometer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reading.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should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overshoot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mark,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increase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until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rises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above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mark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approach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mark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again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above.</w:t>
      </w:r>
    </w:p>
    <w:p>
      <w:pPr>
        <w:pStyle w:val="style0"/>
        <w:spacing w:before="4" w:after="0" w:lineRule="auto" w:line="240"/>
        <w:ind w:left="105" w:right="4694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(9)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Repeat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step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7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until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has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reached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base.</w:t>
      </w:r>
    </w:p>
    <w:p>
      <w:pPr>
        <w:pStyle w:val="style0"/>
        <w:spacing w:before="6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auto" w:line="240"/>
        <w:ind w:left="105" w:right="3563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(10)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Read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governor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corresponding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each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height.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7" w:after="0" w:lineRule="exact" w:line="280"/>
        <w:jc w:val="left"/>
        <w:rPr>
          <w:sz w:val="28"/>
          <w:szCs w:val="28"/>
        </w:rPr>
      </w:pPr>
    </w:p>
    <w:p>
      <w:pPr>
        <w:pStyle w:val="style0"/>
        <w:spacing w:before="0" w:after="0" w:lineRule="auto" w:line="331"/>
        <w:ind w:left="104" w:right="5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(NOTE: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IF</w:t>
      </w:r>
      <w:r>
        <w:rPr>
          <w:rFonts w:ascii="Times New Roman" w:cs="Times New Roman" w:eastAsia="Times New Roman" w:hAnsi="Times New Roman"/>
          <w:color w:val="231f20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RISES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ABOVE</w:t>
      </w:r>
      <w:r>
        <w:rPr>
          <w:rFonts w:ascii="Times New Roman" w:cs="Times New Roman" w:eastAsia="Times New Roman" w:hAnsi="Times New Roman"/>
          <w:color w:val="231f20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MARK</w:t>
      </w:r>
      <w:r>
        <w:rPr>
          <w:rFonts w:ascii="Times New Roman" w:cs="Times New Roman" w:eastAsia="Times New Roman" w:hAnsi="Times New Roman"/>
          <w:color w:val="231f20"/>
          <w:spacing w:val="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YOU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AIMING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FOR,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NOT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DECREASE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SO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</w:t>
      </w:r>
      <w:r>
        <w:rPr>
          <w:rFonts w:ascii="Times New Roman" w:cs="Times New Roman" w:eastAsia="Times New Roman" w:hAnsi="Times New Roman"/>
          <w:color w:val="231f20"/>
          <w:spacing w:val="-27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REACHES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MARK</w:t>
      </w:r>
      <w:r>
        <w:rPr>
          <w:rFonts w:ascii="Times New Roman" w:cs="Times New Roman" w:eastAsia="Times New Roman" w:hAnsi="Times New Roman"/>
          <w:color w:val="231f20"/>
          <w:spacing w:val="-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color w:val="231f20"/>
          <w:spacing w:val="-2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ABOVE.</w:t>
      </w:r>
      <w:r>
        <w:rPr>
          <w:rFonts w:ascii="Times New Roman" w:cs="Times New Roman" w:eastAsia="Times New Roman" w:hAnsi="Times New Roman"/>
          <w:color w:val="231f20"/>
          <w:spacing w:val="-12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THIS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WILL</w:t>
      </w:r>
      <w:r>
        <w:rPr>
          <w:rFonts w:ascii="Times New Roman" w:cs="Times New Roman" w:eastAsia="Times New Roman" w:hAnsi="Times New Roman"/>
          <w:color w:val="231f20"/>
          <w:spacing w:val="31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GIVE</w:t>
      </w:r>
      <w:r>
        <w:rPr>
          <w:rFonts w:ascii="Times New Roman" w:cs="Times New Roman" w:eastAsia="Times New Roman" w:hAnsi="Times New Roman"/>
          <w:color w:val="231f20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ALSE</w:t>
      </w:r>
      <w:r>
        <w:rPr>
          <w:rFonts w:ascii="Times New Roman" w:cs="Times New Roman" w:eastAsia="Times New Roman" w:hAnsi="Times New Roman"/>
          <w:color w:val="231f20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READING</w:t>
      </w:r>
      <w:r>
        <w:rPr>
          <w:rFonts w:ascii="Times New Roman" w:cs="Times New Roman" w:eastAsia="Times New Roman" w:hAnsi="Times New Roman"/>
          <w:color w:val="231f20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DUE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231f20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FRICTION</w:t>
      </w:r>
      <w:r>
        <w:rPr>
          <w:rFonts w:ascii="Times New Roman" w:cs="Times New Roman" w:eastAsia="Times New Roman" w:hAnsi="Times New Roman"/>
          <w:color w:val="231f20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4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INSTEAD,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DECREASE</w:t>
      </w:r>
      <w:r>
        <w:rPr>
          <w:rFonts w:ascii="Times New Roman" w:cs="Times New Roman" w:eastAsia="Times New Roman" w:hAnsi="Times New Roman"/>
          <w:color w:val="231f20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UNTIL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ALLS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BELOW</w:t>
      </w:r>
      <w:r>
        <w:rPr>
          <w:rFonts w:ascii="Times New Roman" w:cs="Times New Roman" w:eastAsia="Times New Roman" w:hAnsi="Times New Roman"/>
          <w:color w:val="231f20"/>
          <w:spacing w:val="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APPROPRI</w:t>
      </w:r>
      <w:r>
        <w:rPr>
          <w:rFonts w:ascii="Times New Roman" w:cs="Times New Roman" w:eastAsia="Times New Roman" w:hAnsi="Times New Roman"/>
          <w:color w:val="231f20"/>
          <w:spacing w:val="-26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TE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MARK.</w:t>
      </w:r>
      <w:r>
        <w:rPr>
          <w:rFonts w:ascii="Times New Roman" w:cs="Times New Roman" w:eastAsia="Times New Roman" w:hAnsi="Times New Roman"/>
          <w:color w:val="231f20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THEN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INCREASE</w:t>
      </w:r>
      <w:r>
        <w:rPr>
          <w:rFonts w:ascii="Times New Roman" w:cs="Times New Roman" w:eastAsia="Times New Roman" w:hAnsi="Times New Roman"/>
          <w:color w:val="231f20"/>
          <w:spacing w:val="9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UNTIL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REACHES</w:t>
      </w:r>
      <w:r>
        <w:rPr>
          <w:rFonts w:ascii="Times New Roman" w:cs="Times New Roman" w:eastAsia="Times New Roman" w:hAnsi="Times New Roman"/>
          <w:color w:val="231f20"/>
          <w:spacing w:val="-2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MARK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BELOW)</w:t>
      </w:r>
    </w:p>
    <w:p>
      <w:pPr>
        <w:pStyle w:val="style0"/>
        <w:spacing w:after="0" w:lineRule="auto" w:line="331"/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180" w:right="1000" w:bottom="1060" w:left="1000" w:header="0" w:footer="866" w:gutter="0"/>
        </w:sectPr>
      </w:pPr>
    </w:p>
    <w:p>
      <w:pPr>
        <w:pStyle w:val="style0"/>
        <w:spacing w:before="61" w:after="0" w:lineRule="auto" w:line="312"/>
        <w:ind w:left="411" w:right="6243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  <w:u w:val="single" w:color="231f20"/>
        </w:rPr>
        <w:t>CALCUL</w:t>
      </w:r>
      <w:r>
        <w:rPr>
          <w:rFonts w:ascii="Times New Roman" w:cs="Times New Roman" w:eastAsia="Times New Roman" w:hAnsi="Times New Roman"/>
          <w:b/>
          <w:bCs/>
          <w:color w:val="231f20"/>
          <w:spacing w:val="-18"/>
          <w:w w:val="100"/>
          <w:sz w:val="24"/>
          <w:szCs w:val="24"/>
          <w:u w:val="single" w:color="231f20"/>
        </w:rPr>
        <w:t>A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  <w:u w:val="single" w:color="231f20"/>
        </w:rPr>
        <w:t>TIONS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: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Assumptions: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Refer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5.1.</w:t>
      </w:r>
    </w:p>
    <w:p>
      <w:pPr>
        <w:pStyle w:val="style0"/>
        <w:tabs>
          <w:tab w:val="left" w:leader="none" w:pos="780"/>
        </w:tabs>
        <w:spacing w:before="3" w:after="0" w:lineRule="auto" w:line="240"/>
        <w:ind w:left="126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(1)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Equilibrium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ball,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which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subjected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forces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1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-28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mg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assumed</w:t>
      </w:r>
    </w:p>
    <w:p>
      <w:pPr>
        <w:pStyle w:val="style0"/>
        <w:tabs>
          <w:tab w:val="left" w:leader="none" w:pos="780"/>
        </w:tabs>
        <w:spacing w:before="60" w:after="0" w:lineRule="auto" w:line="240"/>
        <w:ind w:left="12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(2)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Shaft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assumed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stead</w:t>
      </w:r>
      <w:r>
        <w:rPr>
          <w:rFonts w:ascii="Times New Roman" w:cs="Times New Roman" w:eastAsia="Times New Roman" w:hAnsi="Times New Roman"/>
          <w:color w:val="231f20"/>
          <w:spacing w:val="-16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77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Let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mass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(kg),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mass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balls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(kg),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x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rise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(mm),</w:t>
      </w:r>
    </w:p>
    <w:p>
      <w:pPr>
        <w:pStyle w:val="style0"/>
        <w:spacing w:before="84" w:after="0" w:lineRule="auto" w:line="240"/>
        <w:ind w:left="1176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ω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angular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(rad/sec).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4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12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vertical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component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b/>
          <w:bCs/>
          <w:color w:val="231f20"/>
          <w:spacing w:val="6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position w:val="0"/>
          <w:sz w:val="24"/>
          <w:szCs w:val="24"/>
        </w:rPr>
        <w:t>½Mg</w:t>
      </w:r>
      <w:r>
        <w:rPr>
          <w:rFonts w:ascii="Times New Roman" w:cs="Times New Roman" w:eastAsia="Times New Roman" w:hAnsi="Times New Roman"/>
          <w:b/>
          <w:bCs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horizontal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component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position w:val="0"/>
          <w:sz w:val="24"/>
          <w:szCs w:val="24"/>
        </w:rPr>
        <w:t>½Mgtan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position w:val="0"/>
          <w:sz w:val="24"/>
          <w:szCs w:val="24"/>
        </w:rPr>
        <w:t>Φ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.</w:t>
      </w:r>
    </w:p>
    <w:p>
      <w:pPr>
        <w:pStyle w:val="style0"/>
        <w:spacing w:before="60" w:after="0" w:lineRule="auto" w:line="288"/>
        <w:ind w:left="133" w:right="69" w:hanging="1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factor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½</w:t>
      </w:r>
      <w:r>
        <w:rPr>
          <w:rFonts w:ascii="Times New Roman" w:cs="Times New Roman" w:eastAsia="Times New Roman" w:hAnsi="Times New Roman"/>
          <w:b/>
          <w:bCs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occurs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because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there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are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two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links.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position w:val="-4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b/>
          <w:bCs/>
          <w:color w:val="231f20"/>
          <w:spacing w:val="12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can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found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constructing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triangle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forces</w:t>
      </w:r>
      <w:r>
        <w:rPr>
          <w:rFonts w:ascii="Times New Roman" w:cs="Times New Roman" w:eastAsia="Times New Roman" w:hAnsi="Times New Roman"/>
          <w:color w:val="231f20"/>
          <w:spacing w:val="-18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link.</w:t>
      </w:r>
    </w:p>
    <w:p>
      <w:pPr>
        <w:pStyle w:val="style0"/>
        <w:spacing w:before="31" w:after="0" w:lineRule="auto" w:line="240"/>
        <w:ind w:left="12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aking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moments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about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O.</w:t>
      </w:r>
    </w:p>
    <w:p>
      <w:pPr>
        <w:pStyle w:val="style0"/>
        <w:tabs>
          <w:tab w:val="left" w:leader="none" w:pos="5820"/>
        </w:tabs>
        <w:spacing w:before="84" w:after="0" w:lineRule="auto" w:line="240"/>
        <w:ind w:left="78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mgr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+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½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Mgr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+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½Mgtan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Φ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(1)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980" w:bottom="1060" w:left="1040" w:header="0" w:footer="866" w:gutter="0"/>
        </w:sectPr>
      </w:pPr>
    </w:p>
    <w:p>
      <w:pPr>
        <w:pStyle w:val="style0"/>
        <w:spacing w:before="76" w:after="0" w:lineRule="auto" w:line="240"/>
        <w:ind w:left="785" w:right="-20"/>
        <w:jc w:val="left"/>
        <w:rPr>
          <w:rFonts w:ascii="Times New Roman" w:cs="Times New Roman" w:eastAsia="Times New Roman" w:hAnsi="Times New Roman"/>
          <w:sz w:val="12"/>
          <w:szCs w:val="12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ω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12"/>
          <w:sz w:val="12"/>
          <w:szCs w:val="12"/>
        </w:rPr>
        <w:t>2</w:t>
      </w:r>
    </w:p>
    <w:p>
      <w:pPr>
        <w:pStyle w:val="style0"/>
        <w:spacing w:before="84" w:after="0" w:lineRule="auto" w:line="240"/>
        <w:ind w:left="785" w:right="-76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From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5.1</w:t>
      </w:r>
    </w:p>
    <w:p>
      <w:pPr>
        <w:pStyle w:val="style0"/>
        <w:spacing w:before="84" w:after="0" w:lineRule="auto" w:line="240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br w:type="column"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(2)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w="11920" w:h="16840" w:orient="portrait"/>
          <w:pgMar w:top="1300" w:right="980" w:bottom="280" w:left="1040" w:header="720" w:footer="720" w:gutter="0"/>
          <w:cols w:equalWidth="0" w:num="2">
            <w:col w:w="2304" w:space="3521"/>
            <w:col w:w="4075"/>
          </w:cols>
        </w:sectPr>
      </w:pPr>
    </w:p>
    <w:p>
      <w:pPr>
        <w:pStyle w:val="style0"/>
        <w:tabs>
          <w:tab w:val="left" w:leader="none" w:pos="5820"/>
        </w:tabs>
        <w:spacing w:before="84" w:after="0" w:lineRule="auto" w:line="240"/>
        <w:ind w:left="78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tan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θ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36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r/h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(3)</w:t>
      </w:r>
    </w:p>
    <w:p>
      <w:pPr>
        <w:pStyle w:val="style0"/>
        <w:spacing w:before="84" w:after="0" w:lineRule="auto" w:line="240"/>
        <w:ind w:left="1061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combining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equation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(1),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(2)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(3)</w:t>
      </w:r>
    </w:p>
    <w:p>
      <w:pPr>
        <w:pStyle w:val="style0"/>
        <w:tabs>
          <w:tab w:val="left" w:leader="none" w:pos="5820"/>
        </w:tabs>
        <w:spacing w:before="95" w:after="0" w:lineRule="exact" w:line="266"/>
        <w:ind w:left="785" w:right="3719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ω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12"/>
          <w:sz w:val="12"/>
          <w:szCs w:val="12"/>
        </w:rPr>
        <w:t>2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12"/>
          <w:sz w:val="12"/>
          <w:szCs w:val="12"/>
        </w:rPr>
        <w:t xml:space="preserve">  </w:t>
      </w:r>
      <w:r>
        <w:rPr>
          <w:rFonts w:ascii="Times New Roman" w:cs="Times New Roman" w:eastAsia="Times New Roman" w:hAnsi="Times New Roman"/>
          <w:color w:val="231f20"/>
          <w:spacing w:val="6"/>
          <w:w w:val="100"/>
          <w:position w:val="12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=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g/h[1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+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M/2m(1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+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tan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Φ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/tan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θ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)]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(4)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Using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equation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4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determine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ω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.</w:t>
      </w:r>
    </w:p>
    <w:p>
      <w:pPr>
        <w:pStyle w:val="style0"/>
        <w:spacing w:before="14" w:after="0" w:lineRule="exact" w:line="240"/>
        <w:jc w:val="left"/>
        <w:rPr>
          <w:sz w:val="24"/>
          <w:szCs w:val="24"/>
        </w:rPr>
      </w:pPr>
    </w:p>
    <w:p>
      <w:pPr>
        <w:pStyle w:val="style0"/>
        <w:spacing w:before="0" w:after="0" w:lineRule="auto" w:line="240"/>
        <w:ind w:left="123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  <w:u w:val="single" w:color="231f20"/>
        </w:rPr>
        <w:t>REQUIREMENTS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:</w:t>
      </w:r>
    </w:p>
    <w:p>
      <w:pPr>
        <w:pStyle w:val="style0"/>
        <w:tabs>
          <w:tab w:val="left" w:leader="none" w:pos="780"/>
        </w:tabs>
        <w:spacing w:before="84" w:after="0" w:lineRule="auto" w:line="240"/>
        <w:ind w:left="41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abulate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your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results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follow: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6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240"/>
        <w:ind w:left="34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5.1a: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results</w:t>
      </w:r>
    </w:p>
    <w:p>
      <w:pPr>
        <w:pStyle w:val="style0"/>
        <w:spacing w:before="8" w:after="0" w:lineRule="exact" w:line="110"/>
        <w:jc w:val="left"/>
        <w:rPr>
          <w:sz w:val="11"/>
          <w:szCs w:val="11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tbl>
      <w:tblPr>
        <w:tblW w:w="0" w:type="auto"/>
        <w:jc w:val="left"/>
        <w:tblInd w:w="93" w:type="dxa"/>
        <w:tblCellMar>
          <w:top w:w="0" w:type="dxa"/>
          <w:left w:w="0" w:type="dxa"/>
          <w:bottom w:w="0" w:type="dxa"/>
          <w:right w:w="0" w:type="dxa"/>
        </w:tblCellMar>
        <w:tblLook w:firstRow="0" w:lastRow="0" w:firstColumn="0" w:lastColumn="0" w:noHBand="0" w:noVBand="1"/>
      </w:tblPr>
      <w:tblGrid/>
      <w:tr>
        <w:trPr>
          <w:trHeight w:val="853" w:hRule="exact"/>
          <w:jc w:val="left"/>
        </w:trPr>
        <w:tc>
          <w:tcPr>
            <w:tcW w:w="25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438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Sleeve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Lift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(x)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(mm)</w:t>
            </w:r>
          </w:p>
        </w:tc>
        <w:tc>
          <w:tcPr>
            <w:tcW w:w="3379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438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Sleeve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Rising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(N)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(rev/min)</w:t>
            </w:r>
          </w:p>
        </w:tc>
        <w:tc>
          <w:tcPr>
            <w:tcW w:w="3744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438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Sleeve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Falling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(N)</w:t>
            </w:r>
            <w:r>
              <w:rPr>
                <w:rFonts w:ascii="Times New Roman" w:cs="Times New Roman" w:eastAsia="Times New Roman" w:hAnsi="Times New Roman"/>
                <w:color w:val="231f20"/>
                <w:spacing w:val="-24"/>
                <w:w w:val="1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(rev/min)</w:t>
            </w:r>
          </w:p>
        </w:tc>
      </w:tr>
      <w:tr>
        <w:tblPrEx/>
        <w:trPr>
          <w:trHeight w:val="524" w:hRule="exact"/>
          <w:jc w:val="left"/>
        </w:trPr>
        <w:tc>
          <w:tcPr>
            <w:tcW w:w="25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438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0</w:t>
            </w:r>
          </w:p>
        </w:tc>
        <w:tc>
          <w:tcPr>
            <w:tcW w:w="3379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3744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24" w:hRule="exact"/>
          <w:jc w:val="left"/>
        </w:trPr>
        <w:tc>
          <w:tcPr>
            <w:tcW w:w="25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438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3379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3744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24" w:hRule="exact"/>
          <w:jc w:val="left"/>
        </w:trPr>
        <w:tc>
          <w:tcPr>
            <w:tcW w:w="25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438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8</w:t>
            </w:r>
          </w:p>
        </w:tc>
        <w:tc>
          <w:tcPr>
            <w:tcW w:w="3379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3744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24" w:hRule="exact"/>
          <w:jc w:val="left"/>
        </w:trPr>
        <w:tc>
          <w:tcPr>
            <w:tcW w:w="25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438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12</w:t>
            </w:r>
          </w:p>
        </w:tc>
        <w:tc>
          <w:tcPr>
            <w:tcW w:w="3379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3744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24" w:hRule="exact"/>
          <w:jc w:val="left"/>
        </w:trPr>
        <w:tc>
          <w:tcPr>
            <w:tcW w:w="25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438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16</w:t>
            </w:r>
          </w:p>
        </w:tc>
        <w:tc>
          <w:tcPr>
            <w:tcW w:w="3379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3744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24" w:hRule="exact"/>
          <w:jc w:val="left"/>
        </w:trPr>
        <w:tc>
          <w:tcPr>
            <w:tcW w:w="25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438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20</w:t>
            </w:r>
          </w:p>
        </w:tc>
        <w:tc>
          <w:tcPr>
            <w:tcW w:w="3379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3744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24" w:hRule="exact"/>
          <w:jc w:val="left"/>
        </w:trPr>
        <w:tc>
          <w:tcPr>
            <w:tcW w:w="2511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spacing w:before="83" w:after="0" w:lineRule="auto" w:line="240"/>
              <w:ind w:left="438" w:right="-2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4"/>
                <w:szCs w:val="24"/>
              </w:rPr>
              <w:t>24</w:t>
            </w:r>
          </w:p>
        </w:tc>
        <w:tc>
          <w:tcPr>
            <w:tcW w:w="3379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3744" w:type="dxa"/>
            <w:tcBorders>
              <w:top w:val="single" w:sz="12" w:space="0" w:color="231f20"/>
              <w:left w:val="single" w:sz="12" w:space="0" w:color="231f20"/>
              <w:bottom w:val="single" w:sz="12" w:space="0" w:color="231f20"/>
              <w:right w:val="single" w:sz="12" w:space="0" w:color="231f20"/>
            </w:tcBorders>
            <w:tcFitText w:val="false"/>
          </w:tcPr>
          <w:p>
            <w:pPr>
              <w:pStyle w:val="style0"/>
              <w:rPr/>
            </w:pPr>
          </w:p>
        </w:tc>
      </w:tr>
    </w:tbl>
    <w:p>
      <w:pPr>
        <w:pStyle w:val="style0"/>
        <w:spacing w:after="0"/>
        <w:rPr/>
        <w:sectPr>
          <w:type w:val="continuous"/>
          <w:pgSz w:w="11920" w:h="16840" w:orient="portrait"/>
          <w:pgMar w:top="1300" w:right="980" w:bottom="280" w:left="1040" w:header="720" w:footer="720" w:gutter="0"/>
        </w:sectPr>
      </w:pPr>
    </w:p>
    <w:p>
      <w:pPr>
        <w:pStyle w:val="style0"/>
        <w:spacing w:before="67" w:after="0" w:lineRule="auto" w:line="288"/>
        <w:ind w:left="754" w:right="49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477" filled="f" stroked="f" style="position:absolute;margin-left:67.98pt;margin-top:234.37pt;width:.5pt;height:.5pt;z-index:-2147483423;mso-position-horizontal-relative:page;mso-position-vertical-relative:page;mso-width-relative:page;mso-height-relative:page;mso-wrap-distance-left:0.0pt;mso-wrap-distance-right:0.0pt;visibility:visible;" coordsize="10,10" coordorigin="1360,4687">
            <v:shape id="1478" coordsize="10,10" coordorigin="1360,4687" path="m1350,4692l1380,4692e" filled="f" style="position:absolute;left:1360.0;top:4687.0;width:10.0;height:10.0;z-index:222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479" filled="f" stroked="f" style="position:absolute;margin-left:67.98pt;margin-top:259.45pt;width:.5pt;height:.5pt;z-index:-2147483422;mso-position-horizontal-relative:page;mso-position-vertical-relative:page;mso-width-relative:page;mso-height-relative:page;mso-wrap-distance-left:0.0pt;mso-wrap-distance-right:0.0pt;visibility:visible;" coordsize="10,10" coordorigin="1360,5189">
            <v:shape id="1480" coordsize="10,10" coordorigin="1360,5189" path="m1350,5194l1380,5194e" filled="f" style="position:absolute;left:1360.0;top:5189.0;width:10.0;height:10.0;z-index:223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481" filled="f" stroked="f" style="position:absolute;margin-left:125.72pt;margin-top:234.37pt;width:.5pt;height:.5pt;z-index:-2147483414;mso-position-horizontal-relative:page;mso-position-vertical-relative:page;mso-width-relative:page;mso-height-relative:page;mso-wrap-distance-left:0.0pt;mso-wrap-distance-right:0.0pt;visibility:visible;" coordsize="10,10" coordorigin="2514,4687">
            <v:shape id="1482" coordsize="10,10" coordorigin="2514,4687" path="m2504,4692l2534,4692e" filled="f" style="position:absolute;left:2514.0;top:4687.0;width:10.0;height:10.0;z-index:224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483" filled="f" stroked="f" style="position:absolute;margin-left:125.72pt;margin-top:259.45pt;width:.5pt;height:.5pt;z-index:-2147483413;mso-position-horizontal-relative:page;mso-position-vertical-relative:page;mso-width-relative:page;mso-height-relative:page;mso-wrap-distance-left:0.0pt;mso-wrap-distance-right:0.0pt;visibility:visible;" coordsize="10,10" coordorigin="2514,5189">
            <v:shape id="1484" coordsize="10,10" coordorigin="2514,5189" path="m2504,5194l2534,5194e" filled="f" style="position:absolute;left:2514.0;top:5189.0;width:10.0;height:10.0;z-index:225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485" filled="f" stroked="f" style="position:absolute;margin-left:215.48pt;margin-top:234.37pt;width:.5pt;height:.5pt;z-index:-2147483405;mso-position-horizontal-relative:page;mso-position-vertical-relative:page;mso-width-relative:page;mso-height-relative:page;mso-wrap-distance-left:0.0pt;mso-wrap-distance-right:0.0pt;visibility:visible;" coordsize="10,10" coordorigin="4310,4687">
            <v:shape id="1486" coordsize="10,10" coordorigin="4310,4687" path="m4300,4692l4330,4692e" filled="f" style="position:absolute;left:4310.0;top:4687.0;width:10.0;height:10.0;z-index:226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487" filled="f" stroked="f" style="position:absolute;margin-left:215.48pt;margin-top:259.45pt;width:.5pt;height:.5pt;z-index:-2147483404;mso-position-horizontal-relative:page;mso-position-vertical-relative:page;mso-width-relative:page;mso-height-relative:page;mso-wrap-distance-left:0.0pt;mso-wrap-distance-right:0.0pt;visibility:visible;" coordsize="10,10" coordorigin="4310,5189">
            <v:shape id="1488" coordsize="10,10" coordorigin="4310,5189" path="m4300,5194l4330,5194e" filled="f" style="position:absolute;left:4310.0;top:5189.0;width:10.0;height:10.0;z-index:227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489" filled="f" stroked="f" style="position:absolute;margin-left:272.21pt;margin-top:234.37pt;width:.5pt;height:.5pt;z-index:-2147483396;mso-position-horizontal-relative:page;mso-position-vertical-relative:page;mso-width-relative:page;mso-height-relative:page;mso-wrap-distance-left:0.0pt;mso-wrap-distance-right:0.0pt;visibility:visible;" coordsize="10,10" coordorigin="5444,4687">
            <v:shape id="1490" coordsize="10,10" coordorigin="5444,4687" path="m5434,4692l5464,4692e" filled="f" style="position:absolute;left:5444.0;top:4687.0;width:10.0;height:10.0;z-index:228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491" filled="f" stroked="f" style="position:absolute;margin-left:272.21pt;margin-top:259.45pt;width:.5pt;height:.5pt;z-index:-2147483395;mso-position-horizontal-relative:page;mso-position-vertical-relative:page;mso-width-relative:page;mso-height-relative:page;mso-wrap-distance-left:0.0pt;mso-wrap-distance-right:0.0pt;visibility:visible;" coordsize="10,10" coordorigin="5444,5189">
            <v:shape id="1492" coordsize="10,10" coordorigin="5444,5189" path="m5434,5194l5464,5194e" filled="f" style="position:absolute;left:5444.0;top:5189.0;width:10.0;height:10.0;z-index:229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493" filled="f" stroked="f" style="position:absolute;margin-left:362.09pt;margin-top:234.37pt;width:.5pt;height:.5pt;z-index:-2147483387;mso-position-horizontal-relative:page;mso-position-vertical-relative:page;mso-width-relative:page;mso-height-relative:page;mso-wrap-distance-left:0.0pt;mso-wrap-distance-right:0.0pt;visibility:visible;" coordsize="10,10" coordorigin="7242,4687">
            <v:shape id="1494" coordsize="10,10" coordorigin="7242,4687" path="m7232,4692l7262,4692e" filled="f" style="position:absolute;left:7242.0;top:4687.0;width:10.0;height:10.0;z-index:230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495" filled="f" stroked="f" style="position:absolute;margin-left:362.09pt;margin-top:259.45pt;width:.5pt;height:.5pt;z-index:-2147483386;mso-position-horizontal-relative:page;mso-position-vertical-relative:page;mso-width-relative:page;mso-height-relative:page;mso-wrap-distance-left:0.0pt;mso-wrap-distance-right:0.0pt;visibility:visible;" coordsize="10,10" coordorigin="7242,5189">
            <v:shape id="1496" coordsize="10,10" coordorigin="7242,5189" path="m7232,5194l7262,5194e" filled="f" style="position:absolute;left:7242.0;top:5189.0;width:10.0;height:10.0;z-index:231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497" filled="f" stroked="f" style="position:absolute;margin-left:404.58pt;margin-top:234.37pt;width:.5pt;height:.5pt;z-index:-2147483378;mso-position-horizontal-relative:page;mso-position-vertical-relative:page;mso-width-relative:page;mso-height-relative:page;mso-wrap-distance-left:0.0pt;mso-wrap-distance-right:0.0pt;visibility:visible;" coordsize="10,10" coordorigin="8092,4687">
            <v:shape id="1498" coordsize="10,10" coordorigin="8092,4687" path="m8082,4692l8112,4692e" filled="f" style="position:absolute;left:8092.0;top:4687.0;width:10.0;height:10.0;z-index:232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499" filled="f" stroked="f" style="position:absolute;margin-left:404.58pt;margin-top:259.45pt;width:.5pt;height:.5pt;z-index:-2147483377;mso-position-horizontal-relative:page;mso-position-vertical-relative:page;mso-width-relative:page;mso-height-relative:page;mso-wrap-distance-left:0.0pt;mso-wrap-distance-right:0.0pt;visibility:visible;" coordsize="10,10" coordorigin="8092,5189">
            <v:shape id="1500" coordsize="10,10" coordorigin="8092,5189" path="m8082,5194l8112,5194e" filled="f" style="position:absolute;left:8092.0;top:5189.0;width:10.0;height:10.0;z-index:233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501" filled="f" stroked="f" style="position:absolute;margin-left:432.94pt;margin-top:234.37pt;width:.5pt;height:.5pt;z-index:-2147483369;mso-position-horizontal-relative:page;mso-position-vertical-relative:page;mso-width-relative:page;mso-height-relative:page;mso-wrap-distance-left:0.0pt;mso-wrap-distance-right:0.0pt;visibility:visible;" coordsize="10,10" coordorigin="8659,4687">
            <v:shape id="1502" coordsize="10,10" coordorigin="8659,4687" path="m8649,4692l8679,4692e" filled="f" style="position:absolute;left:8659.0;top:4687.0;width:10.0;height:10.0;z-index:234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503" filled="f" stroked="f" style="position:absolute;margin-left:432.94pt;margin-top:259.45pt;width:.5pt;height:.5pt;z-index:-2147483368;mso-position-horizontal-relative:page;mso-position-vertical-relative:page;mso-width-relative:page;mso-height-relative:page;mso-wrap-distance-left:0.0pt;mso-wrap-distance-right:0.0pt;visibility:visible;" coordsize="10,10" coordorigin="8659,5189">
            <v:shape id="1504" coordsize="10,10" coordorigin="8659,5189" path="m8649,5194l8679,5194e" filled="f" style="position:absolute;left:8659.0;top:5189.0;width:10.0;height:10.0;z-index:235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505" filled="f" stroked="f" style="position:absolute;margin-left:461.31pt;margin-top:234.37pt;width:.5pt;height:.5pt;z-index:-2147483360;mso-position-horizontal-relative:page;mso-position-vertical-relative:page;mso-width-relative:page;mso-height-relative:page;mso-wrap-distance-left:0.0pt;mso-wrap-distance-right:0.0pt;visibility:visible;" coordsize="10,10" coordorigin="9226,4687">
            <v:shape id="1506" coordsize="10,10" coordorigin="9226,4687" path="m9216,4692l9246,4692e" filled="f" style="position:absolute;left:9226.0;top:4687.0;width:10.0;height:10.0;z-index:236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507" filled="f" stroked="f" style="position:absolute;margin-left:461.31pt;margin-top:259.45pt;width:.5pt;height:.5pt;z-index:-2147483359;mso-position-horizontal-relative:page;mso-position-vertical-relative:page;mso-width-relative:page;mso-height-relative:page;mso-wrap-distance-left:0.0pt;mso-wrap-distance-right:0.0pt;visibility:visible;" coordsize="10,10" coordorigin="9226,5189">
            <v:shape id="1508" coordsize="10,10" coordorigin="9226,5189" path="m9216,5194l9246,5194e" filled="f" style="position:absolute;left:9226.0;top:5189.0;width:10.0;height:10.0;z-index:237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509" filled="f" stroked="f" style="position:absolute;margin-left:533.17pt;margin-top:234.37pt;width:.5pt;height:.5pt;z-index:-2147483351;mso-position-horizontal-relative:page;mso-position-vertical-relative:page;mso-width-relative:page;mso-height-relative:page;mso-wrap-distance-left:0.0pt;mso-wrap-distance-right:0.0pt;visibility:visible;" coordsize="10,10" coordorigin="10663,4687">
            <v:shape id="1510" coordsize="10,10" coordorigin="10663,4687" path="m10653,4692l10683,4692e" filled="f" style="position:absolute;left:10663.0;top:4687.0;width:10.0;height:10.0;z-index:238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511" filled="f" stroked="f" style="position:absolute;margin-left:533.17pt;margin-top:259.45pt;width:.5pt;height:.5pt;z-index:-2147483350;mso-position-horizontal-relative:page;mso-position-vertical-relative:page;mso-width-relative:page;mso-height-relative:page;mso-wrap-distance-left:0.0pt;mso-wrap-distance-right:0.0pt;visibility:visible;" coordsize="10,10" coordorigin="10663,5189">
            <v:shape id="1512" coordsize="10,10" coordorigin="10663,5189" path="m10653,5194l10683,5194e" filled="f" style="position:absolute;left:10663.0;top:5189.0;width:10.0;height:10.0;z-index:239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513" filled="f" stroked="f" style="position:absolute;margin-left:60.52pt;margin-top:596.27pt;width:.52pt;height:.52pt;z-index:-2147483342;mso-position-horizontal-relative:page;mso-position-vertical-relative:page;mso-width-relative:page;mso-height-relative:page;mso-wrap-distance-left:0.0pt;mso-wrap-distance-right:0.0pt;visibility:visible;" coordsize="10,10" coordorigin="1210,11925">
            <v:shape id="1514" coordsize="10,10" coordorigin="1210,11925" path="m1200,11931l1231,11931e" filled="f" style="position:absolute;left:1210.0;top:11925.0;width:10.0;height:10.0;z-index:240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15" filled="f" stroked="f" style="position:absolute;margin-left:60.52pt;margin-top:622.16pt;width:.52pt;height:.52pt;z-index:-2147483341;mso-position-horizontal-relative:page;mso-position-vertical-relative:page;mso-width-relative:page;mso-height-relative:page;mso-wrap-distance-left:0.0pt;mso-wrap-distance-right:0.0pt;visibility:visible;" coordsize="10,10" coordorigin="1210,12443">
            <v:shape id="1516" coordsize="10,10" coordorigin="1210,12443" path="m1200,12448l1231,12448e" filled="f" style="position:absolute;left:1210.0;top:12443.0;width:10.0;height:10.0;z-index:241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17" filled="f" stroked="f" style="position:absolute;margin-left:60.52pt;margin-top:647.92pt;width:.52pt;height:.52pt;z-index:-2147483340;mso-position-horizontal-relative:page;mso-position-vertical-relative:page;mso-width-relative:page;mso-height-relative:page;mso-wrap-distance-left:0.0pt;mso-wrap-distance-right:0.0pt;visibility:visible;" coordsize="10,10" coordorigin="1210,12958">
            <v:shape id="1518" coordsize="10,10" coordorigin="1210,12958" path="m1200,12964l1231,12964e" filled="f" style="position:absolute;left:1210.0;top:12958.0;width:10.0;height:10.0;z-index:242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19" filled="f" stroked="f" style="position:absolute;margin-left:60.52pt;margin-top:673.81pt;width:.52pt;height:.52pt;z-index:-2147483339;mso-position-horizontal-relative:page;mso-position-vertical-relative:page;mso-width-relative:page;mso-height-relative:page;mso-wrap-distance-left:0.0pt;mso-wrap-distance-right:0.0pt;visibility:visible;" coordsize="10,10" coordorigin="1210,13476">
            <v:shape id="1520" coordsize="10,10" coordorigin="1210,13476" path="m1200,13481l1231,13481e" filled="f" style="position:absolute;left:1210.0;top:13476.0;width:10.0;height:10.0;z-index:243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21" filled="f" stroked="f" style="position:absolute;margin-left:59.71pt;margin-top:698.89pt;width:2.14pt;height:2.14pt;z-index:-2147483338;mso-position-horizontal-relative:page;mso-position-vertical-relative:page;mso-width-relative:page;mso-height-relative:page;mso-wrap-distance-left:0.0pt;mso-wrap-distance-right:0.0pt;visibility:visible;" coordsize="43,43" coordorigin="1194,13978">
            <v:group id="1522" filled="f" stroked="f" style="position:absolute;left:1210.0;top:13994.0;width:10.0;height:10.0;z-index:244;mso-position-horizontal-relative:text;mso-position-vertical-relative:text;mso-width-relative:page;mso-height-relative:page;visibility:visible;" coordsize="10,10" coordorigin="1210,13994">
              <v:shape id="1523" coordsize="10,10" coordorigin="1210,13994" path="m1200,13999l1231,13999e" filled="f" style="position:absolute;left:1210.0;top:13994.0;width:10.0;height:10.0;z-index:245;mso-position-horizontal-relative:text;mso-position-vertical-relative:text;mso-width-relative:page;mso-height-relative:page;visibility:visible;">
                <v:stroke color="#cccccc" weight="1.62pt"/>
                <v:fill/>
                <v:path arrowok="t"/>
              </v:shape>
              <v:fill/>
            </v:group>
            <v:group id="1524" filled="f" stroked="f" style="position:absolute;left:1210.0;top:13994.0;width:10.0;height:10.0;z-index:246;mso-position-horizontal-relative:text;mso-position-vertical-relative:text;mso-width-relative:page;mso-height-relative:page;visibility:visible;" coordsize="10,10" coordorigin="1210,13994">
              <v:shape id="1525" coordsize="10,10" coordorigin="1210,13994" path="m1200,13999l1231,13999e" filled="f" style="position:absolute;left:1210.0;top:13994.0;width:10.0;height:10.0;z-index:247;mso-position-horizontal-relative:text;mso-position-vertical-relative:text;mso-width-relative:page;mso-height-relative:page;visibility:visible;">
                <v:stroke color="#cccccc" weight="1.62pt"/>
                <v:fill/>
                <v:path arrowok="t"/>
              </v:shape>
              <v:fill/>
            </v:group>
            <v:fill/>
          </v:group>
        </w:pict>
      </w:r>
      <w:r>
        <w:rPr/>
        <w:pict>
          <v:group id="1526" filled="f" stroked="f" style="position:absolute;margin-left:114.26pt;margin-top:596.27pt;width:.52pt;height:.52pt;z-index:-2147483334;mso-position-horizontal-relative:page;mso-position-vertical-relative:page;mso-width-relative:page;mso-height-relative:page;mso-wrap-distance-left:0.0pt;mso-wrap-distance-right:0.0pt;visibility:visible;" coordsize="10,10" coordorigin="2285,11925">
            <v:shape id="1527" coordsize="10,10" coordorigin="2285,11925" path="m2275,11931l2306,11931e" filled="f" style="position:absolute;left:2285.0;top:11925.0;width:10.0;height:10.0;z-index:248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28" filled="f" stroked="f" style="position:absolute;margin-left:114.26pt;margin-top:622.16pt;width:.52pt;height:.52pt;z-index:-2147483333;mso-position-horizontal-relative:page;mso-position-vertical-relative:page;mso-width-relative:page;mso-height-relative:page;mso-wrap-distance-left:0.0pt;mso-wrap-distance-right:0.0pt;visibility:visible;" coordsize="10,10" coordorigin="2285,12443">
            <v:shape id="1529" coordsize="10,10" coordorigin="2285,12443" path="m2275,12448l2306,12448e" filled="f" style="position:absolute;left:2285.0;top:12443.0;width:10.0;height:10.0;z-index:249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30" filled="f" stroked="f" style="position:absolute;margin-left:114.26pt;margin-top:647.92pt;width:.52pt;height:.52pt;z-index:-2147483332;mso-position-horizontal-relative:page;mso-position-vertical-relative:page;mso-width-relative:page;mso-height-relative:page;mso-wrap-distance-left:0.0pt;mso-wrap-distance-right:0.0pt;visibility:visible;" coordsize="10,10" coordorigin="2285,12958">
            <v:shape id="1531" coordsize="10,10" coordorigin="2285,12958" path="m2275,12964l2306,12964e" filled="f" style="position:absolute;left:2285.0;top:12958.0;width:10.0;height:10.0;z-index:250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32" filled="f" stroked="f" style="position:absolute;margin-left:114.26pt;margin-top:673.81pt;width:.52pt;height:.52pt;z-index:-2147483331;mso-position-horizontal-relative:page;mso-position-vertical-relative:page;mso-width-relative:page;mso-height-relative:page;mso-wrap-distance-left:0.0pt;mso-wrap-distance-right:0.0pt;visibility:visible;" coordsize="10,10" coordorigin="2285,13476">
            <v:shape id="1533" coordsize="10,10" coordorigin="2285,13476" path="m2275,13481l2306,13481e" filled="f" style="position:absolute;left:2285.0;top:13476.0;width:10.0;height:10.0;z-index:251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34" filled="f" stroked="f" style="position:absolute;margin-left:114.26pt;margin-top:699.7pt;width:.52pt;height:.52pt;z-index:-2147483330;mso-position-horizontal-relative:page;mso-position-vertical-relative:page;mso-width-relative:page;mso-height-relative:page;mso-wrap-distance-left:0.0pt;mso-wrap-distance-right:0.0pt;visibility:visible;" coordsize="10,10" coordorigin="2285,13994">
            <v:shape id="1535" coordsize="10,10" coordorigin="2285,13994" path="m2275,13999l2306,13999e" filled="f" style="position:absolute;left:2285.0;top:13994.0;width:10.0;height:10.0;z-index:252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36" filled="f" stroked="f" style="position:absolute;margin-left:206.89pt;margin-top:596.27pt;width:.52pt;height:.52pt;z-index:-2147483326;mso-position-horizontal-relative:page;mso-position-vertical-relative:page;mso-width-relative:page;mso-height-relative:page;mso-wrap-distance-left:0.0pt;mso-wrap-distance-right:0.0pt;visibility:visible;" coordsize="10,10" coordorigin="4138,11925">
            <v:shape id="1537" coordsize="10,10" coordorigin="4138,11925" path="m4128,11931l4158,11931e" filled="f" style="position:absolute;left:4138.0;top:11925.0;width:10.0;height:10.0;z-index:253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38" filled="f" stroked="f" style="position:absolute;margin-left:206.89pt;margin-top:622.16pt;width:.52pt;height:.52pt;z-index:-2147483325;mso-position-horizontal-relative:page;mso-position-vertical-relative:page;mso-width-relative:page;mso-height-relative:page;mso-wrap-distance-left:0.0pt;mso-wrap-distance-right:0.0pt;visibility:visible;" coordsize="10,10" coordorigin="4138,12443">
            <v:shape id="1539" coordsize="10,10" coordorigin="4138,12443" path="m4128,12448l4158,12448e" filled="f" style="position:absolute;left:4138.0;top:12443.0;width:10.0;height:10.0;z-index:254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40" filled="f" stroked="f" style="position:absolute;margin-left:206.89pt;margin-top:647.92pt;width:.52pt;height:.52pt;z-index:-2147483324;mso-position-horizontal-relative:page;mso-position-vertical-relative:page;mso-width-relative:page;mso-height-relative:page;mso-wrap-distance-left:0.0pt;mso-wrap-distance-right:0.0pt;visibility:visible;" coordsize="10,10" coordorigin="4138,12958">
            <v:shape id="1541" coordsize="10,10" coordorigin="4138,12958" path="m4128,12964l4158,12964e" filled="f" style="position:absolute;left:4138.0;top:12958.0;width:10.0;height:10.0;z-index:255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42" filled="f" stroked="f" style="position:absolute;margin-left:206.89pt;margin-top:673.81pt;width:.52pt;height:.52pt;z-index:-2147483323;mso-position-horizontal-relative:page;mso-position-vertical-relative:page;mso-width-relative:page;mso-height-relative:page;mso-wrap-distance-left:0.0pt;mso-wrap-distance-right:0.0pt;visibility:visible;" coordsize="10,10" coordorigin="4138,13476">
            <v:shape id="1543" coordsize="10,10" coordorigin="4138,13476" path="m4128,13481l4158,13481e" filled="f" style="position:absolute;left:4138.0;top:13476.0;width:10.0;height:10.0;z-index:256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44" filled="f" stroked="f" style="position:absolute;margin-left:206.89pt;margin-top:699.7pt;width:.52pt;height:.52pt;z-index:-2147483322;mso-position-horizontal-relative:page;mso-position-vertical-relative:page;mso-width-relative:page;mso-height-relative:page;mso-wrap-distance-left:0.0pt;mso-wrap-distance-right:0.0pt;visibility:visible;" coordsize="10,10" coordorigin="4138,13994">
            <v:shape id="1545" coordsize="10,10" coordorigin="4138,13994" path="m4128,13999l4158,13999e" filled="f" style="position:absolute;left:4138.0;top:13994.0;width:10.0;height:10.0;z-index:257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46" filled="f" stroked="f" style="position:absolute;margin-left:280.14pt;margin-top:596.27pt;width:.52pt;height:.52pt;z-index:-2147483318;mso-position-horizontal-relative:page;mso-position-vertical-relative:page;mso-width-relative:page;mso-height-relative:page;mso-wrap-distance-left:0.0pt;mso-wrap-distance-right:0.0pt;visibility:visible;" coordsize="10,10" coordorigin="5603,11925">
            <v:shape id="1547" coordsize="10,10" coordorigin="5603,11925" path="m5593,11931l5623,11931e" filled="f" style="position:absolute;left:5603.0;top:11925.0;width:10.0;height:10.0;z-index:258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48" filled="f" stroked="f" style="position:absolute;margin-left:280.14pt;margin-top:622.16pt;width:.52pt;height:.52pt;z-index:-2147483317;mso-position-horizontal-relative:page;mso-position-vertical-relative:page;mso-width-relative:page;mso-height-relative:page;mso-wrap-distance-left:0.0pt;mso-wrap-distance-right:0.0pt;visibility:visible;" coordsize="10,10" coordorigin="5603,12443">
            <v:shape id="1549" coordsize="10,10" coordorigin="5603,12443" path="m5593,12448l5623,12448e" filled="f" style="position:absolute;left:5603.0;top:12443.0;width:10.0;height:10.0;z-index:259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50" filled="f" stroked="f" style="position:absolute;margin-left:280.14pt;margin-top:647.92pt;width:.52pt;height:.52pt;z-index:-2147483316;mso-position-horizontal-relative:page;mso-position-vertical-relative:page;mso-width-relative:page;mso-height-relative:page;mso-wrap-distance-left:0.0pt;mso-wrap-distance-right:0.0pt;visibility:visible;" coordsize="10,10" coordorigin="5603,12958">
            <v:shape id="1551" coordsize="10,10" coordorigin="5603,12958" path="m5593,12964l5623,12964e" filled="f" style="position:absolute;left:5603.0;top:12958.0;width:10.0;height:10.0;z-index:260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52" filled="f" stroked="f" style="position:absolute;margin-left:280.14pt;margin-top:673.81pt;width:.52pt;height:.52pt;z-index:-2147483315;mso-position-horizontal-relative:page;mso-position-vertical-relative:page;mso-width-relative:page;mso-height-relative:page;mso-wrap-distance-left:0.0pt;mso-wrap-distance-right:0.0pt;visibility:visible;" coordsize="10,10" coordorigin="5603,13476">
            <v:shape id="1553" coordsize="10,10" coordorigin="5603,13476" path="m5593,13481l5623,13481e" filled="f" style="position:absolute;left:5603.0;top:13476.0;width:10.0;height:10.0;z-index:261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54" filled="f" stroked="f" style="position:absolute;margin-left:280.14pt;margin-top:699.7pt;width:.52pt;height:.52pt;z-index:-2147483314;mso-position-horizontal-relative:page;mso-position-vertical-relative:page;mso-width-relative:page;mso-height-relative:page;mso-wrap-distance-left:0.0pt;mso-wrap-distance-right:0.0pt;visibility:visible;" coordsize="10,10" coordorigin="5603,13994">
            <v:shape id="1555" coordsize="10,10" coordorigin="5603,13994" path="m5593,13999l5623,13999e" filled="f" style="position:absolute;left:5603.0;top:13994.0;width:10.0;height:10.0;z-index:262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56" filled="f" stroked="f" style="position:absolute;margin-left:348.45pt;margin-top:596.27pt;width:.52pt;height:.52pt;z-index:-2147483310;mso-position-horizontal-relative:page;mso-position-vertical-relative:page;mso-width-relative:page;mso-height-relative:page;mso-wrap-distance-left:0.0pt;mso-wrap-distance-right:0.0pt;visibility:visible;" coordsize="10,10" coordorigin="6969,11925">
            <v:shape id="1557" coordsize="10,10" coordorigin="6969,11925" path="m6959,11931l6989,11931e" filled="f" style="position:absolute;left:6969.0;top:11925.0;width:10.0;height:10.0;z-index:263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58" filled="f" stroked="f" style="position:absolute;margin-left:348.45pt;margin-top:622.16pt;width:.52pt;height:.52pt;z-index:-2147483309;mso-position-horizontal-relative:page;mso-position-vertical-relative:page;mso-width-relative:page;mso-height-relative:page;mso-wrap-distance-left:0.0pt;mso-wrap-distance-right:0.0pt;visibility:visible;" coordsize="10,10" coordorigin="6969,12443">
            <v:shape id="1559" coordsize="10,10" coordorigin="6969,12443" path="m6959,12448l6989,12448e" filled="f" style="position:absolute;left:6969.0;top:12443.0;width:10.0;height:10.0;z-index:264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60" filled="f" stroked="f" style="position:absolute;margin-left:348.45pt;margin-top:647.92pt;width:.52pt;height:.52pt;z-index:-2147483308;mso-position-horizontal-relative:page;mso-position-vertical-relative:page;mso-width-relative:page;mso-height-relative:page;mso-wrap-distance-left:0.0pt;mso-wrap-distance-right:0.0pt;visibility:visible;" coordsize="10,10" coordorigin="6969,12958">
            <v:shape id="1561" coordsize="10,10" coordorigin="6969,12958" path="m6959,12964l6989,12964e" filled="f" style="position:absolute;left:6969.0;top:12958.0;width:10.0;height:10.0;z-index:265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62" filled="f" stroked="f" style="position:absolute;margin-left:348.45pt;margin-top:673.81pt;width:.52pt;height:.52pt;z-index:-2147483307;mso-position-horizontal-relative:page;mso-position-vertical-relative:page;mso-width-relative:page;mso-height-relative:page;mso-wrap-distance-left:0.0pt;mso-wrap-distance-right:0.0pt;visibility:visible;" coordsize="10,10" coordorigin="6969,13476">
            <v:shape id="1563" coordsize="10,10" coordorigin="6969,13476" path="m6959,13481l6989,13481e" filled="f" style="position:absolute;left:6969.0;top:13476.0;width:10.0;height:10.0;z-index:266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64" filled="f" stroked="f" style="position:absolute;margin-left:348.45pt;margin-top:699.7pt;width:.52pt;height:.52pt;z-index:-2147483306;mso-position-horizontal-relative:page;mso-position-vertical-relative:page;mso-width-relative:page;mso-height-relative:page;mso-wrap-distance-left:0.0pt;mso-wrap-distance-right:0.0pt;visibility:visible;" coordsize="10,10" coordorigin="6969,13994">
            <v:shape id="1565" coordsize="10,10" coordorigin="6969,13994" path="m6959,13999l6989,13999e" filled="f" style="position:absolute;left:6969.0;top:13994.0;width:10.0;height:10.0;z-index:267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66" filled="f" stroked="f" style="position:absolute;margin-left:441.08pt;margin-top:596.27pt;width:.52pt;height:.52pt;z-index:-2147483302;mso-position-horizontal-relative:page;mso-position-vertical-relative:page;mso-width-relative:page;mso-height-relative:page;mso-wrap-distance-left:0.0pt;mso-wrap-distance-right:0.0pt;visibility:visible;" coordsize="10,10" coordorigin="8822,11925">
            <v:shape id="1567" coordsize="10,10" coordorigin="8822,11925" path="m8812,11931l8842,11931e" filled="f" style="position:absolute;left:8822.0;top:11925.0;width:10.0;height:10.0;z-index:268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68" filled="f" stroked="f" style="position:absolute;margin-left:441.08pt;margin-top:622.16pt;width:.52pt;height:.52pt;z-index:-2147483301;mso-position-horizontal-relative:page;mso-position-vertical-relative:page;mso-width-relative:page;mso-height-relative:page;mso-wrap-distance-left:0.0pt;mso-wrap-distance-right:0.0pt;visibility:visible;" coordsize="10,10" coordorigin="8822,12443">
            <v:shape id="1569" coordsize="10,10" coordorigin="8822,12443" path="m8812,12448l8842,12448e" filled="f" style="position:absolute;left:8822.0;top:12443.0;width:10.0;height:10.0;z-index:269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70" filled="f" stroked="f" style="position:absolute;margin-left:441.08pt;margin-top:647.92pt;width:.52pt;height:.52pt;z-index:-2147483300;mso-position-horizontal-relative:page;mso-position-vertical-relative:page;mso-width-relative:page;mso-height-relative:page;mso-wrap-distance-left:0.0pt;mso-wrap-distance-right:0.0pt;visibility:visible;" coordsize="10,10" coordorigin="8822,12958">
            <v:shape id="1571" coordsize="10,10" coordorigin="8822,12958" path="m8812,12964l8842,12964e" filled="f" style="position:absolute;left:8822.0;top:12958.0;width:10.0;height:10.0;z-index:270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72" filled="f" stroked="f" style="position:absolute;margin-left:441.08pt;margin-top:673.81pt;width:.52pt;height:.52pt;z-index:-2147483299;mso-position-horizontal-relative:page;mso-position-vertical-relative:page;mso-width-relative:page;mso-height-relative:page;mso-wrap-distance-left:0.0pt;mso-wrap-distance-right:0.0pt;visibility:visible;" coordsize="10,10" coordorigin="8822,13476">
            <v:shape id="1573" coordsize="10,10" coordorigin="8822,13476" path="m8812,13481l8842,13481e" filled="f" style="position:absolute;left:8822.0;top:13476.0;width:10.0;height:10.0;z-index:271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74" filled="f" stroked="f" style="position:absolute;margin-left:441.08pt;margin-top:699.7pt;width:.52pt;height:.52pt;z-index:-2147483298;mso-position-horizontal-relative:page;mso-position-vertical-relative:page;mso-width-relative:page;mso-height-relative:page;mso-wrap-distance-left:0.0pt;mso-wrap-distance-right:0.0pt;visibility:visible;" coordsize="10,10" coordorigin="8822,13994">
            <v:shape id="1575" coordsize="10,10" coordorigin="8822,13994" path="m8812,13999l8842,13999e" filled="f" style="position:absolute;left:8822.0;top:13994.0;width:10.0;height:10.0;z-index:272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76" filled="f" stroked="f" style="position:absolute;margin-left:494.43pt;margin-top:596.27pt;width:.52pt;height:.52pt;z-index:-2147483294;mso-position-horizontal-relative:page;mso-position-vertical-relative:page;mso-width-relative:page;mso-height-relative:page;mso-wrap-distance-left:0.0pt;mso-wrap-distance-right:0.0pt;visibility:visible;" coordsize="10,10" coordorigin="9889,11925">
            <v:shape id="1577" coordsize="10,10" coordorigin="9889,11925" path="m9879,11931l9909,11931e" filled="f" style="position:absolute;left:9889.0;top:11925.0;width:10.0;height:10.0;z-index:273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78" filled="f" stroked="f" style="position:absolute;margin-left:494.43pt;margin-top:622.16pt;width:.52pt;height:.52pt;z-index:-2147483293;mso-position-horizontal-relative:page;mso-position-vertical-relative:page;mso-width-relative:page;mso-height-relative:page;mso-wrap-distance-left:0.0pt;mso-wrap-distance-right:0.0pt;visibility:visible;" coordsize="10,10" coordorigin="9889,12443">
            <v:shape id="1579" coordsize="10,10" coordorigin="9889,12443" path="m9879,12448l9909,12448e" filled="f" style="position:absolute;left:9889.0;top:12443.0;width:10.0;height:10.0;z-index:274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80" filled="f" stroked="f" style="position:absolute;margin-left:494.43pt;margin-top:647.92pt;width:.52pt;height:.52pt;z-index:-2147483292;mso-position-horizontal-relative:page;mso-position-vertical-relative:page;mso-width-relative:page;mso-height-relative:page;mso-wrap-distance-left:0.0pt;mso-wrap-distance-right:0.0pt;visibility:visible;" coordsize="10,10" coordorigin="9889,12958">
            <v:shape id="1581" coordsize="10,10" coordorigin="9889,12958" path="m9879,12964l9909,12964e" filled="f" style="position:absolute;left:9889.0;top:12958.0;width:10.0;height:10.0;z-index:275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82" filled="f" stroked="f" style="position:absolute;margin-left:494.43pt;margin-top:673.81pt;width:.52pt;height:.52pt;z-index:-2147483291;mso-position-horizontal-relative:page;mso-position-vertical-relative:page;mso-width-relative:page;mso-height-relative:page;mso-wrap-distance-left:0.0pt;mso-wrap-distance-right:0.0pt;visibility:visible;" coordsize="10,10" coordorigin="9889,13476">
            <v:shape id="1583" coordsize="10,10" coordorigin="9889,13476" path="m9879,13481l9909,13481e" filled="f" style="position:absolute;left:9889.0;top:13476.0;width:10.0;height:10.0;z-index:276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84" filled="f" stroked="f" style="position:absolute;margin-left:494.43pt;margin-top:699.7pt;width:.52pt;height:.52pt;z-index:-2147483290;mso-position-horizontal-relative:page;mso-position-vertical-relative:page;mso-width-relative:page;mso-height-relative:page;mso-wrap-distance-left:0.0pt;mso-wrap-distance-right:0.0pt;visibility:visible;" coordsize="10,10" coordorigin="9889,13994">
            <v:shape id="1585" coordsize="10,10" coordorigin="9889,13994" path="m9879,13999l9909,13999e" filled="f" style="position:absolute;left:9889.0;top:13994.0;width:10.0;height:10.0;z-index:277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86" filled="f" stroked="f" style="position:absolute;margin-left:539.44pt;margin-top:596.27pt;width:.52pt;height:.52pt;z-index:-2147483286;mso-position-horizontal-relative:page;mso-position-vertical-relative:page;mso-width-relative:page;mso-height-relative:page;mso-wrap-distance-left:0.0pt;mso-wrap-distance-right:0.0pt;visibility:visible;" coordsize="10,10" coordorigin="10789,11925">
            <v:shape id="1587" coordsize="10,10" coordorigin="10789,11925" path="m10779,11931l10809,11931e" filled="f" style="position:absolute;left:10789.0;top:11925.0;width:10.0;height:10.0;z-index:278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88" filled="f" stroked="f" style="position:absolute;margin-left:539.44pt;margin-top:622.16pt;width:.52pt;height:.52pt;z-index:-2147483285;mso-position-horizontal-relative:page;mso-position-vertical-relative:page;mso-width-relative:page;mso-height-relative:page;mso-wrap-distance-left:0.0pt;mso-wrap-distance-right:0.0pt;visibility:visible;" coordsize="10,10" coordorigin="10789,12443">
            <v:shape id="1589" coordsize="10,10" coordorigin="10789,12443" path="m10779,12448l10809,12448e" filled="f" style="position:absolute;left:10789.0;top:12443.0;width:10.0;height:10.0;z-index:279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90" filled="f" stroked="f" style="position:absolute;margin-left:539.44pt;margin-top:647.92pt;width:.52pt;height:.52pt;z-index:-2147483284;mso-position-horizontal-relative:page;mso-position-vertical-relative:page;mso-width-relative:page;mso-height-relative:page;mso-wrap-distance-left:0.0pt;mso-wrap-distance-right:0.0pt;visibility:visible;" coordsize="10,10" coordorigin="10789,12958">
            <v:shape id="1591" coordsize="10,10" coordorigin="10789,12958" path="m10779,12964l10809,12964e" filled="f" style="position:absolute;left:10789.0;top:12958.0;width:10.0;height:10.0;z-index:280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92" filled="f" stroked="f" style="position:absolute;margin-left:539.44pt;margin-top:673.81pt;width:.52pt;height:.52pt;z-index:-2147483283;mso-position-horizontal-relative:page;mso-position-vertical-relative:page;mso-width-relative:page;mso-height-relative:page;mso-wrap-distance-left:0.0pt;mso-wrap-distance-right:0.0pt;visibility:visible;" coordsize="10,10" coordorigin="10789,13476">
            <v:shape id="1593" coordsize="10,10" coordorigin="10789,13476" path="m10779,13481l10809,13481e" filled="f" style="position:absolute;left:10789.0;top:13476.0;width:10.0;height:10.0;z-index:281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594" filled="f" stroked="f" style="position:absolute;margin-left:538.63pt;margin-top:698.89pt;width:2.14pt;height:2.14pt;z-index:-2147483282;mso-position-horizontal-relative:page;mso-position-vertical-relative:page;mso-width-relative:page;mso-height-relative:page;mso-wrap-distance-left:0.0pt;mso-wrap-distance-right:0.0pt;visibility:visible;" coordsize="43,43" coordorigin="10773,13978">
            <v:group id="1595" filled="f" stroked="f" style="position:absolute;left:10789.0;top:13994.0;width:10.0;height:10.0;z-index:282;mso-position-horizontal-relative:text;mso-position-vertical-relative:text;mso-width-relative:page;mso-height-relative:page;visibility:visible;" coordsize="10,10" coordorigin="10789,13994">
              <v:shape id="1596" coordsize="10,10" coordorigin="10789,13994" path="m10779,13999l10809,13999e" filled="f" style="position:absolute;left:10789.0;top:13994.0;width:10.0;height:10.0;z-index:283;mso-position-horizontal-relative:text;mso-position-vertical-relative:text;mso-width-relative:page;mso-height-relative:page;visibility:visible;">
                <v:stroke color="#cccccc" weight="1.62pt"/>
                <v:fill/>
                <v:path arrowok="t"/>
              </v:shape>
              <v:fill/>
            </v:group>
            <v:group id="1597" filled="f" stroked="f" style="position:absolute;left:10789.0;top:13994.0;width:10.0;height:10.0;z-index:284;mso-position-horizontal-relative:text;mso-position-vertical-relative:text;mso-width-relative:page;mso-height-relative:page;visibility:visible;" coordsize="10,10" coordorigin="10789,13994">
              <v:shape id="1598" coordsize="10,10" coordorigin="10789,13994" path="m10779,13999l10809,13999e" filled="f" style="position:absolute;left:10789.0;top:13994.0;width:10.0;height:10.0;z-index:285;mso-position-horizontal-relative:text;mso-position-vertical-relative:text;mso-width-relative:page;mso-height-relative:page;visibility:visible;">
                <v:stroke color="#cccccc" weight="1.62pt"/>
                <v:fill/>
                <v:path arrowok="t"/>
              </v:shape>
              <v:fill/>
            </v:group>
            <v:fill/>
          </v:group>
        </w:pic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ii)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2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Measurement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H,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h,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i</w:t>
      </w:r>
      <w:r>
        <w:rPr>
          <w:rFonts w:ascii="Times New Roman" w:cs="Times New Roman" w:eastAsia="Times New Roman" w:hAnsi="Times New Roman"/>
          <w:color w:val="231f20"/>
          <w:spacing w:val="10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(=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H-h-x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i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)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h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i</w:t>
      </w:r>
      <w:r>
        <w:rPr>
          <w:rFonts w:ascii="Times New Roman" w:cs="Times New Roman" w:eastAsia="Times New Roman" w:hAnsi="Times New Roman"/>
          <w:color w:val="231f20"/>
          <w:spacing w:val="10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(=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h-x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i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)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have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to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be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found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range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lift,</w:t>
      </w:r>
      <w:r>
        <w:rPr>
          <w:rFonts w:ascii="Times New Roman" w:cs="Times New Roman" w:eastAsia="Times New Roman" w:hAnsi="Times New Roman"/>
          <w:color w:val="231f20"/>
          <w:spacing w:val="-2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x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-4"/>
          <w:sz w:val="12"/>
          <w:szCs w:val="12"/>
        </w:rPr>
        <w:t>i</w:t>
      </w:r>
      <w:r>
        <w:rPr>
          <w:rFonts w:ascii="Times New Roman" w:cs="Times New Roman" w:eastAsia="Times New Roman" w:hAnsi="Times New Roman"/>
          <w:color w:val="231f20"/>
          <w:spacing w:val="10"/>
          <w:w w:val="100"/>
          <w:position w:val="-4"/>
          <w:sz w:val="12"/>
          <w:szCs w:val="12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either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by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calculation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drawing.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Copy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complete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table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below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theoretical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position w:val="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position w:val="0"/>
          <w:sz w:val="24"/>
          <w:szCs w:val="24"/>
        </w:rPr>
        <w:t>results.</w:t>
      </w:r>
    </w:p>
    <w:p>
      <w:pPr>
        <w:pStyle w:val="style0"/>
        <w:spacing w:before="6" w:after="0" w:lineRule="exact" w:line="110"/>
        <w:jc w:val="left"/>
        <w:rPr>
          <w:sz w:val="11"/>
          <w:szCs w:val="11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89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599" filled="f" stroked="f" style="position:absolute;margin-left:67.17pt;margin-top:20.32pt;width:2.11pt;height:2.11pt;z-index:-2147483426;mso-position-horizontal-relative:page;mso-position-vertical-relative:text;mso-width-relative:page;mso-height-relative:page;mso-wrap-distance-left:0.0pt;mso-wrap-distance-right:0.0pt;visibility:visible;" coordsize="42,42" coordorigin="1343,406">
            <v:group id="1600" filled="f" stroked="f" style="position:absolute;left:1360.0;top:422.0;width:10.0;height:10.0;z-index:286;mso-position-horizontal-relative:text;mso-position-vertical-relative:text;mso-width-relative:page;mso-height-relative:page;visibility:visible;" coordsize="10,10" coordorigin="1360,422">
              <v:shape id="1601" coordsize="10,10" coordorigin="1360,422" path="m1350,428l1380,428e" filled="f" style="position:absolute;left:1360.0;top:422.0;width:10.0;height:10.0;z-index:287;mso-position-horizontal-relative:text;mso-position-vertical-relative:text;mso-width-relative:page;mso-height-relative:page;visibility:visible;">
                <v:stroke color="#cccccc" weight="1.6pt"/>
                <v:fill/>
                <v:path arrowok="t"/>
              </v:shape>
              <v:fill/>
            </v:group>
            <v:group id="1602" filled="f" stroked="f" style="position:absolute;left:1360.0;top:422.0;width:10.0;height:10.0;z-index:288;mso-position-horizontal-relative:text;mso-position-vertical-relative:text;mso-width-relative:page;mso-height-relative:page;visibility:visible;" coordsize="10,10" coordorigin="1360,422">
              <v:shape id="1603" coordsize="10,10" coordorigin="1360,422" path="m1350,428l1380,428e" filled="f" style="position:absolute;left:1360.0;top:422.0;width:10.0;height:10.0;z-index:289;mso-position-horizontal-relative:text;mso-position-vertical-relative:text;mso-width-relative:page;mso-height-relative:page;visibility:visible;">
                <v:stroke color="#cccccc" weight="1.6pt"/>
                <v:fill/>
                <v:path arrowok="t"/>
              </v:shape>
              <v:fill/>
            </v:group>
            <v:fill/>
          </v:group>
        </w:pict>
      </w:r>
      <w:r>
        <w:rPr/>
        <w:pict>
          <v:group id="1604" filled="f" stroked="f" style="position:absolute;margin-left:67.98pt;margin-top:70.67pt;width:.5pt;height:.5pt;z-index:-2147483425;mso-position-horizontal-relative:page;mso-position-vertical-relative:text;mso-width-relative:page;mso-height-relative:page;mso-wrap-distance-left:0.0pt;mso-wrap-distance-right:0.0pt;visibility:visible;" coordsize="10,10" coordorigin="1360,1413">
            <v:shape id="1605" coordsize="10,10" coordorigin="1360,1413" path="m1350,1418l1380,1418e" filled="f" style="position:absolute;left:1360.0;top:1413.0;width:10.0;height:10.0;z-index:290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06" filled="f" stroked="f" style="position:absolute;margin-left:67.98pt;margin-top:95.76pt;width:.5pt;height:.5pt;z-index:-2147483424;mso-position-horizontal-relative:page;mso-position-vertical-relative:text;mso-width-relative:page;mso-height-relative:page;mso-wrap-distance-left:0.0pt;mso-wrap-distance-right:0.0pt;visibility:visible;" coordsize="10,10" coordorigin="1360,1915">
            <v:shape id="1607" coordsize="10,10" coordorigin="1360,1915" path="m1350,1920l1380,1920e" filled="f" style="position:absolute;left:1360.0;top:1915.0;width:10.0;height:10.0;z-index:291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08" filled="f" stroked="f" style="position:absolute;margin-left:125.72pt;margin-top:21.12pt;width:.5pt;height:.5pt;z-index:-2147483417;mso-position-horizontal-relative:page;mso-position-vertical-relative:text;mso-width-relative:page;mso-height-relative:page;mso-wrap-distance-left:0.0pt;mso-wrap-distance-right:0.0pt;visibility:visible;" coordsize="10,10" coordorigin="2514,422">
            <v:shape id="1609" coordsize="10,10" coordorigin="2514,422" path="m2504,428l2534,428e" filled="f" style="position:absolute;left:2514.0;top:422.0;width:10.0;height:10.0;z-index:292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10" filled="f" stroked="f" style="position:absolute;margin-left:125.72pt;margin-top:70.67pt;width:.5pt;height:.5pt;z-index:-2147483416;mso-position-horizontal-relative:page;mso-position-vertical-relative:text;mso-width-relative:page;mso-height-relative:page;mso-wrap-distance-left:0.0pt;mso-wrap-distance-right:0.0pt;visibility:visible;" coordsize="10,10" coordorigin="2514,1413">
            <v:shape id="1611" coordsize="10,10" coordorigin="2514,1413" path="m2504,1418l2534,1418e" filled="f" style="position:absolute;left:2514.0;top:1413.0;width:10.0;height:10.0;z-index:293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12" filled="f" stroked="f" style="position:absolute;margin-left:125.72pt;margin-top:95.76pt;width:.5pt;height:.5pt;z-index:-2147483415;mso-position-horizontal-relative:page;mso-position-vertical-relative:text;mso-width-relative:page;mso-height-relative:page;mso-wrap-distance-left:0.0pt;mso-wrap-distance-right:0.0pt;visibility:visible;" coordsize="10,10" coordorigin="2514,1915">
            <v:shape id="1613" coordsize="10,10" coordorigin="2514,1915" path="m2504,1920l2534,1920e" filled="f" style="position:absolute;left:2514.0;top:1915.0;width:10.0;height:10.0;z-index:294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14" filled="f" stroked="f" style="position:absolute;margin-left:215.48pt;margin-top:21.12pt;width:.5pt;height:.5pt;z-index:-2147483408;mso-position-horizontal-relative:page;mso-position-vertical-relative:text;mso-width-relative:page;mso-height-relative:page;mso-wrap-distance-left:0.0pt;mso-wrap-distance-right:0.0pt;visibility:visible;" coordsize="10,10" coordorigin="4310,422">
            <v:shape id="1615" coordsize="10,10" coordorigin="4310,422" path="m4300,428l4330,428e" filled="f" style="position:absolute;left:4310.0;top:422.0;width:10.0;height:10.0;z-index:295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16" filled="f" stroked="f" style="position:absolute;margin-left:215.48pt;margin-top:70.67pt;width:.5pt;height:.5pt;z-index:-2147483407;mso-position-horizontal-relative:page;mso-position-vertical-relative:text;mso-width-relative:page;mso-height-relative:page;mso-wrap-distance-left:0.0pt;mso-wrap-distance-right:0.0pt;visibility:visible;" coordsize="10,10" coordorigin="4310,1413">
            <v:shape id="1617" coordsize="10,10" coordorigin="4310,1413" path="m4300,1418l4330,1418e" filled="f" style="position:absolute;left:4310.0;top:1413.0;width:10.0;height:10.0;z-index:296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18" filled="f" stroked="f" style="position:absolute;margin-left:215.48pt;margin-top:95.76pt;width:.5pt;height:.5pt;z-index:-2147483406;mso-position-horizontal-relative:page;mso-position-vertical-relative:text;mso-width-relative:page;mso-height-relative:page;mso-wrap-distance-left:0.0pt;mso-wrap-distance-right:0.0pt;visibility:visible;" coordsize="10,10" coordorigin="4310,1915">
            <v:shape id="1619" coordsize="10,10" coordorigin="4310,1915" path="m4300,1920l4330,1920e" filled="f" style="position:absolute;left:4310.0;top:1915.0;width:10.0;height:10.0;z-index:297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20" filled="f" stroked="f" style="position:absolute;margin-left:272.21pt;margin-top:21.12pt;width:.5pt;height:.5pt;z-index:-2147483399;mso-position-horizontal-relative:page;mso-position-vertical-relative:text;mso-width-relative:page;mso-height-relative:page;mso-wrap-distance-left:0.0pt;mso-wrap-distance-right:0.0pt;visibility:visible;" coordsize="10,10" coordorigin="5444,422">
            <v:shape id="1621" coordsize="10,10" coordorigin="5444,422" path="m5434,428l5464,428e" filled="f" style="position:absolute;left:5444.0;top:422.0;width:10.0;height:10.0;z-index:298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22" filled="f" stroked="f" style="position:absolute;margin-left:272.21pt;margin-top:70.67pt;width:.5pt;height:.5pt;z-index:-2147483398;mso-position-horizontal-relative:page;mso-position-vertical-relative:text;mso-width-relative:page;mso-height-relative:page;mso-wrap-distance-left:0.0pt;mso-wrap-distance-right:0.0pt;visibility:visible;" coordsize="10,10" coordorigin="5444,1413">
            <v:shape id="1623" coordsize="10,10" coordorigin="5444,1413" path="m5434,1418l5464,1418e" filled="f" style="position:absolute;left:5444.0;top:1413.0;width:10.0;height:10.0;z-index:299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24" filled="f" stroked="f" style="position:absolute;margin-left:272.21pt;margin-top:95.76pt;width:.5pt;height:.5pt;z-index:-2147483397;mso-position-horizontal-relative:page;mso-position-vertical-relative:text;mso-width-relative:page;mso-height-relative:page;mso-wrap-distance-left:0.0pt;mso-wrap-distance-right:0.0pt;visibility:visible;" coordsize="10,10" coordorigin="5444,1915">
            <v:shape id="1625" coordsize="10,10" coordorigin="5444,1915" path="m5434,1920l5464,1920e" filled="f" style="position:absolute;left:5444.0;top:1915.0;width:10.0;height:10.0;z-index:300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26" filled="f" stroked="f" style="position:absolute;margin-left:362.09pt;margin-top:21.12pt;width:.5pt;height:.5pt;z-index:-2147483390;mso-position-horizontal-relative:page;mso-position-vertical-relative:text;mso-width-relative:page;mso-height-relative:page;mso-wrap-distance-left:0.0pt;mso-wrap-distance-right:0.0pt;visibility:visible;" coordsize="10,10" coordorigin="7242,422">
            <v:shape id="1627" coordsize="10,10" coordorigin="7242,422" path="m7232,428l7262,428e" filled="f" style="position:absolute;left:7242.0;top:422.0;width:10.0;height:10.0;z-index:301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28" filled="f" stroked="f" style="position:absolute;margin-left:362.09pt;margin-top:70.67pt;width:.5pt;height:.5pt;z-index:-2147483389;mso-position-horizontal-relative:page;mso-position-vertical-relative:text;mso-width-relative:page;mso-height-relative:page;mso-wrap-distance-left:0.0pt;mso-wrap-distance-right:0.0pt;visibility:visible;" coordsize="10,10" coordorigin="7242,1413">
            <v:shape id="1629" coordsize="10,10" coordorigin="7242,1413" path="m7232,1418l7262,1418e" filled="f" style="position:absolute;left:7242.0;top:1413.0;width:10.0;height:10.0;z-index:302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30" filled="f" stroked="f" style="position:absolute;margin-left:362.09pt;margin-top:95.76pt;width:.5pt;height:.5pt;z-index:-2147483388;mso-position-horizontal-relative:page;mso-position-vertical-relative:text;mso-width-relative:page;mso-height-relative:page;mso-wrap-distance-left:0.0pt;mso-wrap-distance-right:0.0pt;visibility:visible;" coordsize="10,10" coordorigin="7242,1915">
            <v:shape id="1631" coordsize="10,10" coordorigin="7242,1915" path="m7232,1920l7262,1920e" filled="f" style="position:absolute;left:7242.0;top:1915.0;width:10.0;height:10.0;z-index:303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32" filled="f" stroked="f" style="position:absolute;margin-left:404.58pt;margin-top:21.12pt;width:.5pt;height:.5pt;z-index:-2147483381;mso-position-horizontal-relative:page;mso-position-vertical-relative:text;mso-width-relative:page;mso-height-relative:page;mso-wrap-distance-left:0.0pt;mso-wrap-distance-right:0.0pt;visibility:visible;" coordsize="10,10" coordorigin="8092,422">
            <v:shape id="1633" coordsize="10,10" coordorigin="8092,422" path="m8082,428l8112,428e" filled="f" style="position:absolute;left:8092.0;top:422.0;width:10.0;height:10.0;z-index:304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34" filled="f" stroked="f" style="position:absolute;margin-left:404.58pt;margin-top:70.67pt;width:.5pt;height:.5pt;z-index:-2147483380;mso-position-horizontal-relative:page;mso-position-vertical-relative:text;mso-width-relative:page;mso-height-relative:page;mso-wrap-distance-left:0.0pt;mso-wrap-distance-right:0.0pt;visibility:visible;" coordsize="10,10" coordorigin="8092,1413">
            <v:shape id="1635" coordsize="10,10" coordorigin="8092,1413" path="m8082,1418l8112,1418e" filled="f" style="position:absolute;left:8092.0;top:1413.0;width:10.0;height:10.0;z-index:305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36" filled="f" stroked="f" style="position:absolute;margin-left:404.58pt;margin-top:95.76pt;width:.5pt;height:.5pt;z-index:-2147483379;mso-position-horizontal-relative:page;mso-position-vertical-relative:text;mso-width-relative:page;mso-height-relative:page;mso-wrap-distance-left:0.0pt;mso-wrap-distance-right:0.0pt;visibility:visible;" coordsize="10,10" coordorigin="8092,1915">
            <v:shape id="1637" coordsize="10,10" coordorigin="8092,1915" path="m8082,1920l8112,1920e" filled="f" style="position:absolute;left:8092.0;top:1915.0;width:10.0;height:10.0;z-index:306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38" filled="f" stroked="f" style="position:absolute;margin-left:432.94pt;margin-top:21.12pt;width:.5pt;height:.5pt;z-index:-2147483372;mso-position-horizontal-relative:page;mso-position-vertical-relative:text;mso-width-relative:page;mso-height-relative:page;mso-wrap-distance-left:0.0pt;mso-wrap-distance-right:0.0pt;visibility:visible;" coordsize="10,10" coordorigin="8659,422">
            <v:shape id="1639" coordsize="10,10" coordorigin="8659,422" path="m8649,428l8679,428e" filled="f" style="position:absolute;left:8659.0;top:422.0;width:10.0;height:10.0;z-index:307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40" filled="f" stroked="f" style="position:absolute;margin-left:432.94pt;margin-top:70.67pt;width:.5pt;height:.5pt;z-index:-2147483371;mso-position-horizontal-relative:page;mso-position-vertical-relative:text;mso-width-relative:page;mso-height-relative:page;mso-wrap-distance-left:0.0pt;mso-wrap-distance-right:0.0pt;visibility:visible;" coordsize="10,10" coordorigin="8659,1413">
            <v:shape id="1641" coordsize="10,10" coordorigin="8659,1413" path="m8649,1418l8679,1418e" filled="f" style="position:absolute;left:8659.0;top:1413.0;width:10.0;height:10.0;z-index:308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42" filled="f" stroked="f" style="position:absolute;margin-left:432.94pt;margin-top:95.76pt;width:.5pt;height:.5pt;z-index:-2147483370;mso-position-horizontal-relative:page;mso-position-vertical-relative:text;mso-width-relative:page;mso-height-relative:page;mso-wrap-distance-left:0.0pt;mso-wrap-distance-right:0.0pt;visibility:visible;" coordsize="10,10" coordorigin="8659,1915">
            <v:shape id="1643" coordsize="10,10" coordorigin="8659,1915" path="m8649,1920l8679,1920e" filled="f" style="position:absolute;left:8659.0;top:1915.0;width:10.0;height:10.0;z-index:309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44" filled="f" stroked="f" style="position:absolute;margin-left:461.31pt;margin-top:21.12pt;width:.5pt;height:.5pt;z-index:-2147483363;mso-position-horizontal-relative:page;mso-position-vertical-relative:text;mso-width-relative:page;mso-height-relative:page;mso-wrap-distance-left:0.0pt;mso-wrap-distance-right:0.0pt;visibility:visible;" coordsize="10,10" coordorigin="9226,422">
            <v:shape id="1645" coordsize="10,10" coordorigin="9226,422" path="m9216,428l9246,428e" filled="f" style="position:absolute;left:9226.0;top:422.0;width:10.0;height:10.0;z-index:310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46" filled="f" stroked="f" style="position:absolute;margin-left:461.31pt;margin-top:70.67pt;width:.5pt;height:.5pt;z-index:-2147483362;mso-position-horizontal-relative:page;mso-position-vertical-relative:text;mso-width-relative:page;mso-height-relative:page;mso-wrap-distance-left:0.0pt;mso-wrap-distance-right:0.0pt;visibility:visible;" coordsize="10,10" coordorigin="9226,1413">
            <v:shape id="1647" coordsize="10,10" coordorigin="9226,1413" path="m9216,1418l9246,1418e" filled="f" style="position:absolute;left:9226.0;top:1413.0;width:10.0;height:10.0;z-index:311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48" filled="f" stroked="f" style="position:absolute;margin-left:461.31pt;margin-top:95.76pt;width:.5pt;height:.5pt;z-index:-2147483361;mso-position-horizontal-relative:page;mso-position-vertical-relative:text;mso-width-relative:page;mso-height-relative:page;mso-wrap-distance-left:0.0pt;mso-wrap-distance-right:0.0pt;visibility:visible;" coordsize="10,10" coordorigin="9226,1915">
            <v:shape id="1649" coordsize="10,10" coordorigin="9226,1915" path="m9216,1920l9246,1920e" filled="f" style="position:absolute;left:9226.0;top:1915.0;width:10.0;height:10.0;z-index:312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50" filled="f" stroked="f" style="position:absolute;margin-left:532.36pt;margin-top:20.32pt;width:2.11pt;height:2.11pt;z-index:-2147483354;mso-position-horizontal-relative:page;mso-position-vertical-relative:text;mso-width-relative:page;mso-height-relative:page;mso-wrap-distance-left:0.0pt;mso-wrap-distance-right:0.0pt;visibility:visible;" coordsize="42,42" coordorigin="10647,406">
            <v:group id="1651" filled="f" stroked="f" style="position:absolute;left:10663.0;top:422.0;width:10.0;height:10.0;z-index:313;mso-position-horizontal-relative:text;mso-position-vertical-relative:text;mso-width-relative:page;mso-height-relative:page;visibility:visible;" coordsize="10,10" coordorigin="10663,422">
              <v:shape id="1652" coordsize="10,10" coordorigin="10663,422" path="m10653,428l10683,428e" filled="f" style="position:absolute;left:10663.0;top:422.0;width:10.0;height:10.0;z-index:314;mso-position-horizontal-relative:text;mso-position-vertical-relative:text;mso-width-relative:page;mso-height-relative:page;visibility:visible;">
                <v:stroke color="#cccccc" weight="1.6pt"/>
                <v:fill/>
                <v:path arrowok="t"/>
              </v:shape>
              <v:fill/>
            </v:group>
            <v:group id="1653" filled="f" stroked="f" style="position:absolute;left:10663.0;top:422.0;width:10.0;height:10.0;z-index:315;mso-position-horizontal-relative:text;mso-position-vertical-relative:text;mso-width-relative:page;mso-height-relative:page;visibility:visible;" coordsize="10,10" coordorigin="10663,422">
              <v:shape id="1654" coordsize="10,10" coordorigin="10663,422" path="m10653,428l10683,428e" filled="f" style="position:absolute;left:10663.0;top:422.0;width:10.0;height:10.0;z-index:316;mso-position-horizontal-relative:text;mso-position-vertical-relative:text;mso-width-relative:page;mso-height-relative:page;visibility:visible;">
                <v:stroke color="#cccccc" weight="1.6pt"/>
                <v:fill/>
                <v:path arrowok="t"/>
              </v:shape>
              <v:fill/>
            </v:group>
            <v:fill/>
          </v:group>
        </w:pict>
      </w:r>
      <w:r>
        <w:rPr/>
        <w:pict>
          <v:group id="1655" filled="f" stroked="f" style="position:absolute;margin-left:533.17pt;margin-top:70.67pt;width:.5pt;height:.5pt;z-index:-2147483353;mso-position-horizontal-relative:page;mso-position-vertical-relative:text;mso-width-relative:page;mso-height-relative:page;mso-wrap-distance-left:0.0pt;mso-wrap-distance-right:0.0pt;visibility:visible;" coordsize="10,10" coordorigin="10663,1413">
            <v:shape id="1656" coordsize="10,10" coordorigin="10663,1413" path="m10653,1418l10683,1418e" filled="f" style="position:absolute;left:10663.0;top:1413.0;width:10.0;height:10.0;z-index:317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57" filled="f" stroked="f" style="position:absolute;margin-left:533.17pt;margin-top:95.76pt;width:.5pt;height:.5pt;z-index:-2147483352;mso-position-horizontal-relative:page;mso-position-vertical-relative:text;mso-width-relative:page;mso-height-relative:page;mso-wrap-distance-left:0.0pt;mso-wrap-distance-right:0.0pt;visibility:visible;" coordsize="10,10" coordorigin="10663,1915">
            <v:shape id="1658" coordsize="10,10" coordorigin="10663,1915" path="m10653,1920l10683,1920e" filled="f" style="position:absolute;left:10663.0;top:1915.0;width:10.0;height:10.0;z-index:318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5.1b: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results</w:t>
      </w:r>
    </w:p>
    <w:p>
      <w:pPr>
        <w:pStyle w:val="style0"/>
        <w:spacing w:before="1" w:after="0" w:lineRule="exact" w:line="130"/>
        <w:jc w:val="left"/>
        <w:rPr>
          <w:sz w:val="13"/>
          <w:szCs w:val="13"/>
        </w:rPr>
      </w:pPr>
    </w:p>
    <w:tbl>
      <w:tblPr>
        <w:tblW w:w="0" w:type="auto"/>
        <w:jc w:val="left"/>
        <w:tblInd w:w="243" w:type="dxa"/>
        <w:tblCellMar>
          <w:top w:w="0" w:type="dxa"/>
          <w:left w:w="0" w:type="dxa"/>
          <w:bottom w:w="0" w:type="dxa"/>
          <w:right w:w="0" w:type="dxa"/>
        </w:tblCellMar>
        <w:tblLook w:firstRow="0" w:lastRow="0" w:firstColumn="0" w:lastColumn="0" w:noHBand="0" w:noVBand="1"/>
      </w:tblPr>
      <w:tblGrid/>
      <w:tr>
        <w:trPr>
          <w:trHeight w:val="991" w:hRule="exact"/>
          <w:jc w:val="left"/>
        </w:trPr>
        <w:tc>
          <w:tcPr>
            <w:tcW w:w="115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8" w:after="0" w:lineRule="exact" w:line="180"/>
              <w:jc w:val="left"/>
              <w:rPr>
                <w:sz w:val="18"/>
                <w:szCs w:val="18"/>
              </w:rPr>
            </w:pPr>
          </w:p>
          <w:p>
            <w:pPr>
              <w:pStyle w:val="style0"/>
              <w:spacing w:before="0" w:after="0" w:lineRule="auto" w:line="240"/>
              <w:ind w:left="165" w:right="-20"/>
              <w:jc w:val="left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x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-2"/>
                <w:sz w:val="17"/>
                <w:szCs w:val="17"/>
              </w:rPr>
              <w:t>i</w:t>
            </w:r>
            <w:r>
              <w:rPr>
                <w:rFonts w:ascii="Times New Roman" w:cs="Times New Roman" w:eastAsia="Times New Roman" w:hAnsi="Times New Roman"/>
                <w:color w:val="231f20"/>
                <w:spacing w:val="1"/>
                <w:w w:val="100"/>
                <w:position w:val="-2"/>
                <w:sz w:val="17"/>
                <w:szCs w:val="1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5"/>
                <w:szCs w:val="25"/>
              </w:rPr>
              <w:t>(mm)</w:t>
            </w:r>
          </w:p>
        </w:tc>
        <w:tc>
          <w:tcPr>
            <w:tcW w:w="179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10" w:after="0" w:lineRule="exact" w:line="180"/>
              <w:jc w:val="left"/>
              <w:rPr>
                <w:sz w:val="18"/>
                <w:szCs w:val="18"/>
              </w:rPr>
            </w:pPr>
          </w:p>
          <w:p>
            <w:pPr>
              <w:pStyle w:val="style0"/>
              <w:spacing w:before="0" w:after="0" w:lineRule="auto" w:line="240"/>
              <w:ind w:left="181" w:right="-20"/>
              <w:jc w:val="left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cos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-1"/>
                <w:w w:val="100"/>
                <w:sz w:val="25"/>
                <w:szCs w:val="25"/>
              </w:rPr>
              <w:t>Φ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-2"/>
                <w:sz w:val="17"/>
                <w:szCs w:val="17"/>
              </w:rPr>
              <w:t>i</w:t>
            </w:r>
            <w:r>
              <w:rPr>
                <w:rFonts w:ascii="Times New Roman" w:cs="Times New Roman" w:eastAsia="Times New Roman" w:hAnsi="Times New Roman"/>
                <w:color w:val="231f20"/>
                <w:spacing w:val="21"/>
                <w:w w:val="100"/>
                <w:position w:val="-2"/>
                <w:sz w:val="17"/>
                <w:szCs w:val="1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5"/>
                <w:szCs w:val="25"/>
              </w:rPr>
              <w:t>=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5"/>
                <w:szCs w:val="2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-2"/>
                <w:w w:val="100"/>
                <w:position w:val="0"/>
                <w:sz w:val="25"/>
                <w:szCs w:val="25"/>
              </w:rPr>
              <w:t>a</w:t>
            </w:r>
            <w:r>
              <w:rPr>
                <w:rFonts w:ascii="Times New Roman" w:cs="Times New Roman" w:eastAsia="Times New Roman" w:hAnsi="Times New Roman"/>
                <w:color w:val="231f20"/>
                <w:spacing w:val="1"/>
                <w:w w:val="100"/>
                <w:position w:val="-2"/>
                <w:sz w:val="17"/>
                <w:szCs w:val="17"/>
              </w:rPr>
              <w:t>i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5"/>
                <w:szCs w:val="25"/>
              </w:rPr>
              <w:t>/65</w:t>
            </w:r>
          </w:p>
        </w:tc>
        <w:tc>
          <w:tcPr>
            <w:tcW w:w="113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10" w:after="0" w:lineRule="exact" w:line="170"/>
              <w:jc w:val="left"/>
              <w:rPr>
                <w:sz w:val="17"/>
                <w:szCs w:val="17"/>
              </w:rPr>
            </w:pPr>
          </w:p>
          <w:p>
            <w:pPr>
              <w:pStyle w:val="style0"/>
              <w:spacing w:before="0" w:after="0" w:lineRule="auto" w:line="240"/>
              <w:ind w:left="241" w:right="-20"/>
              <w:jc w:val="left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tan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-1"/>
                <w:w w:val="100"/>
                <w:sz w:val="25"/>
                <w:szCs w:val="25"/>
              </w:rPr>
              <w:t>Φ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5"/>
                <w:sz w:val="17"/>
                <w:szCs w:val="17"/>
              </w:rPr>
              <w:t>i</w:t>
            </w:r>
          </w:p>
        </w:tc>
        <w:tc>
          <w:tcPr>
            <w:tcW w:w="1798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0" w:after="0" w:lineRule="exact" w:line="180"/>
              <w:jc w:val="left"/>
              <w:rPr>
                <w:sz w:val="18"/>
                <w:szCs w:val="18"/>
              </w:rPr>
            </w:pPr>
          </w:p>
          <w:p>
            <w:pPr>
              <w:pStyle w:val="style0"/>
              <w:spacing w:before="0" w:after="0" w:lineRule="auto" w:line="240"/>
              <w:ind w:left="130" w:right="-20"/>
              <w:jc w:val="left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cos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θ</w:t>
            </w:r>
            <w:r>
              <w:rPr>
                <w:rFonts w:ascii="Times New Roman" w:cs="Times New Roman" w:eastAsia="Times New Roman" w:hAnsi="Times New Roman"/>
                <w:color w:val="231f20"/>
                <w:spacing w:val="-20"/>
                <w:w w:val="100"/>
                <w:sz w:val="25"/>
                <w:szCs w:val="2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-2"/>
                <w:sz w:val="17"/>
                <w:szCs w:val="17"/>
              </w:rPr>
              <w:t>i</w:t>
            </w:r>
            <w:r>
              <w:rPr>
                <w:rFonts w:ascii="Times New Roman" w:cs="Times New Roman" w:eastAsia="Times New Roman" w:hAnsi="Times New Roman"/>
                <w:color w:val="231f20"/>
                <w:spacing w:val="21"/>
                <w:w w:val="100"/>
                <w:position w:val="-2"/>
                <w:sz w:val="17"/>
                <w:szCs w:val="1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5"/>
                <w:szCs w:val="25"/>
              </w:rPr>
              <w:t>=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5"/>
                <w:szCs w:val="2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5"/>
                <w:szCs w:val="25"/>
              </w:rPr>
              <w:t>h</w:t>
            </w:r>
            <w:r>
              <w:rPr>
                <w:rFonts w:ascii="Times New Roman" w:cs="Times New Roman" w:eastAsia="Times New Roman" w:hAnsi="Times New Roman"/>
                <w:color w:val="231f20"/>
                <w:spacing w:val="-18"/>
                <w:w w:val="100"/>
                <w:position w:val="0"/>
                <w:sz w:val="25"/>
                <w:szCs w:val="2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-2"/>
                <w:sz w:val="17"/>
                <w:szCs w:val="17"/>
              </w:rPr>
              <w:t>I</w:t>
            </w:r>
            <w:r>
              <w:rPr>
                <w:rFonts w:ascii="Times New Roman" w:cs="Times New Roman" w:eastAsia="Times New Roman" w:hAnsi="Times New Roman"/>
                <w:color w:val="231f20"/>
                <w:spacing w:val="14"/>
                <w:w w:val="100"/>
                <w:position w:val="-2"/>
                <w:sz w:val="17"/>
                <w:szCs w:val="1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5"/>
                <w:szCs w:val="25"/>
              </w:rPr>
              <w:t>/85</w:t>
            </w:r>
          </w:p>
        </w:tc>
        <w:tc>
          <w:tcPr>
            <w:tcW w:w="850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6" w:after="0" w:lineRule="exact" w:line="160"/>
              <w:jc w:val="left"/>
              <w:rPr>
                <w:sz w:val="16"/>
                <w:szCs w:val="16"/>
              </w:rPr>
            </w:pPr>
          </w:p>
          <w:p>
            <w:pPr>
              <w:pStyle w:val="style0"/>
              <w:spacing w:before="0" w:after="0" w:lineRule="auto" w:line="240"/>
              <w:ind w:left="108" w:right="-20"/>
              <w:jc w:val="left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tan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θ</w:t>
            </w:r>
            <w:r>
              <w:rPr>
                <w:rFonts w:ascii="Times New Roman" w:cs="Times New Roman" w:eastAsia="Times New Roman" w:hAnsi="Times New Roman"/>
                <w:color w:val="231f20"/>
                <w:spacing w:val="-20"/>
                <w:w w:val="100"/>
                <w:sz w:val="25"/>
                <w:szCs w:val="2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-2"/>
                <w:sz w:val="17"/>
                <w:szCs w:val="17"/>
              </w:rPr>
              <w:t>i</w:t>
            </w:r>
          </w:p>
        </w:tc>
        <w:tc>
          <w:tcPr>
            <w:tcW w:w="5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6" w:after="0" w:lineRule="exact" w:line="120"/>
              <w:jc w:val="left"/>
              <w:rPr>
                <w:sz w:val="12"/>
                <w:szCs w:val="12"/>
              </w:rPr>
            </w:pPr>
          </w:p>
          <w:p>
            <w:pPr>
              <w:pStyle w:val="style0"/>
              <w:spacing w:before="0" w:after="0" w:lineRule="auto" w:line="240"/>
              <w:ind w:left="135" w:right="-20"/>
              <w:jc w:val="left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-11"/>
                <w:sz w:val="25"/>
                <w:szCs w:val="25"/>
              </w:rPr>
              <w:t>ω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17"/>
                <w:szCs w:val="17"/>
              </w:rPr>
              <w:t>2</w:t>
            </w:r>
          </w:p>
        </w:tc>
        <w:tc>
          <w:tcPr>
            <w:tcW w:w="5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9" w:after="0" w:lineRule="exact" w:line="120"/>
              <w:jc w:val="left"/>
              <w:rPr>
                <w:sz w:val="12"/>
                <w:szCs w:val="12"/>
              </w:rPr>
            </w:pPr>
          </w:p>
          <w:p>
            <w:pPr>
              <w:pStyle w:val="style0"/>
              <w:spacing w:before="0" w:after="0" w:lineRule="auto" w:line="240"/>
              <w:ind w:left="166" w:right="-20"/>
              <w:jc w:val="left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Ω</w:t>
            </w:r>
          </w:p>
        </w:tc>
        <w:tc>
          <w:tcPr>
            <w:tcW w:w="143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10" w:after="0" w:lineRule="exact" w:line="130"/>
              <w:jc w:val="left"/>
              <w:rPr>
                <w:sz w:val="13"/>
                <w:szCs w:val="13"/>
              </w:rPr>
            </w:pPr>
          </w:p>
          <w:p>
            <w:pPr>
              <w:pStyle w:val="style0"/>
              <w:spacing w:before="0" w:after="0" w:lineRule="auto" w:line="281"/>
              <w:ind w:left="218" w:right="171" w:firstLine="386"/>
              <w:jc w:val="left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N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(rev/min)</w:t>
            </w:r>
          </w:p>
        </w:tc>
      </w:tr>
      <w:tr>
        <w:tblPrEx/>
        <w:trPr>
          <w:trHeight w:val="502" w:hRule="exact"/>
          <w:jc w:val="left"/>
        </w:trPr>
        <w:tc>
          <w:tcPr>
            <w:tcW w:w="115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84" w:after="0" w:lineRule="auto" w:line="240"/>
              <w:ind w:left="422" w:right="477"/>
              <w:jc w:val="center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0</w:t>
            </w:r>
          </w:p>
        </w:tc>
        <w:tc>
          <w:tcPr>
            <w:tcW w:w="179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13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798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850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5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5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43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02" w:hRule="exact"/>
          <w:jc w:val="left"/>
        </w:trPr>
        <w:tc>
          <w:tcPr>
            <w:tcW w:w="115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10" w:after="0" w:lineRule="exact" w:line="100"/>
              <w:jc w:val="left"/>
              <w:rPr>
                <w:sz w:val="10"/>
                <w:szCs w:val="10"/>
              </w:rPr>
            </w:pPr>
          </w:p>
          <w:p>
            <w:pPr>
              <w:pStyle w:val="style0"/>
              <w:spacing w:before="0" w:after="0" w:lineRule="auto" w:line="240"/>
              <w:ind w:left="422" w:right="477"/>
              <w:jc w:val="center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4</w:t>
            </w:r>
          </w:p>
        </w:tc>
        <w:tc>
          <w:tcPr>
            <w:tcW w:w="179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13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798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850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5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5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43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02" w:hRule="exact"/>
          <w:jc w:val="left"/>
        </w:trPr>
        <w:tc>
          <w:tcPr>
            <w:tcW w:w="115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94" w:after="0" w:lineRule="auto" w:line="240"/>
              <w:ind w:left="422" w:right="477"/>
              <w:jc w:val="center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8</w:t>
            </w:r>
          </w:p>
        </w:tc>
        <w:tc>
          <w:tcPr>
            <w:tcW w:w="179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13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798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850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5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5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43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499" w:hRule="exact"/>
          <w:jc w:val="left"/>
        </w:trPr>
        <w:tc>
          <w:tcPr>
            <w:tcW w:w="115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70" w:after="0" w:lineRule="auto" w:line="240"/>
              <w:ind w:left="422" w:right="351"/>
              <w:jc w:val="center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12</w:t>
            </w:r>
          </w:p>
        </w:tc>
        <w:tc>
          <w:tcPr>
            <w:tcW w:w="179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13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798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850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5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5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43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02" w:hRule="exact"/>
          <w:jc w:val="left"/>
        </w:trPr>
        <w:tc>
          <w:tcPr>
            <w:tcW w:w="115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92" w:after="0" w:lineRule="auto" w:line="240"/>
              <w:ind w:left="422" w:right="351"/>
              <w:jc w:val="center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16</w:t>
            </w:r>
          </w:p>
        </w:tc>
        <w:tc>
          <w:tcPr>
            <w:tcW w:w="179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13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798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850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5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5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43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02" w:hRule="exact"/>
          <w:jc w:val="left"/>
        </w:trPr>
        <w:tc>
          <w:tcPr>
            <w:tcW w:w="115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4" w:after="0" w:lineRule="exact" w:line="100"/>
              <w:jc w:val="left"/>
              <w:rPr>
                <w:sz w:val="10"/>
                <w:szCs w:val="10"/>
              </w:rPr>
            </w:pPr>
          </w:p>
          <w:p>
            <w:pPr>
              <w:pStyle w:val="style0"/>
              <w:spacing w:before="0" w:after="0" w:lineRule="auto" w:line="240"/>
              <w:ind w:left="422" w:right="351"/>
              <w:jc w:val="center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20</w:t>
            </w:r>
          </w:p>
        </w:tc>
        <w:tc>
          <w:tcPr>
            <w:tcW w:w="179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13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798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850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5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5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43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02" w:hRule="exact"/>
          <w:jc w:val="left"/>
        </w:trPr>
        <w:tc>
          <w:tcPr>
            <w:tcW w:w="115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69" w:after="0" w:lineRule="auto" w:line="240"/>
              <w:ind w:left="422" w:right="351"/>
              <w:jc w:val="center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5"/>
                <w:szCs w:val="25"/>
              </w:rPr>
              <w:t>24</w:t>
            </w:r>
          </w:p>
        </w:tc>
        <w:tc>
          <w:tcPr>
            <w:tcW w:w="179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13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798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850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5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5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43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</w:tbl>
    <w:p>
      <w:pPr>
        <w:pStyle w:val="style0"/>
        <w:spacing w:before="1" w:after="0" w:lineRule="exact" w:line="160"/>
        <w:jc w:val="left"/>
        <w:rPr>
          <w:sz w:val="16"/>
          <w:szCs w:val="16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21" w:after="0" w:lineRule="auto" w:line="312"/>
        <w:ind w:left="754" w:right="237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659" filled="f" stroked="f" style="position:absolute;margin-left:67.98pt;margin-top:-94.64pt;width:.5pt;height:.5pt;z-index:-2147483421;mso-position-horizontal-relative:page;mso-position-vertical-relative:text;mso-width-relative:page;mso-height-relative:page;mso-wrap-distance-left:0.0pt;mso-wrap-distance-right:0.0pt;visibility:visible;" coordsize="10,10" coordorigin="1360,-1893">
            <v:shape id="1660" coordsize="10,10" coordorigin="1360,-1893" path="m1350,-1888l1380,-1888e" filled="f" style="position:absolute;left:1360.0;top:-1893.0;width:10.0;height:10.0;z-index:319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61" filled="f" stroked="f" style="position:absolute;margin-left:67.98pt;margin-top:-69.56pt;width:.5pt;height:.5pt;z-index:-2147483420;mso-position-horizontal-relative:page;mso-position-vertical-relative:text;mso-width-relative:page;mso-height-relative:page;mso-wrap-distance-left:0.0pt;mso-wrap-distance-right:0.0pt;visibility:visible;" coordsize="10,10" coordorigin="1360,-1391">
            <v:shape id="1662" coordsize="10,10" coordorigin="1360,-1391" path="m1350,-1386l1380,-1386e" filled="f" style="position:absolute;left:1360.0;top:-1391.0;width:10.0;height:10.0;z-index:320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63" filled="f" stroked="f" style="position:absolute;margin-left:67.98pt;margin-top:-44.47pt;width:.5pt;height:.5pt;z-index:-2147483419;mso-position-horizontal-relative:page;mso-position-vertical-relative:text;mso-width-relative:page;mso-height-relative:page;mso-wrap-distance-left:0.0pt;mso-wrap-distance-right:0.0pt;visibility:visible;" coordsize="10,10" coordorigin="1360,-889">
            <v:shape id="1664" coordsize="10,10" coordorigin="1360,-889" path="m1350,-884l1380,-884e" filled="f" style="position:absolute;left:1360.0;top:-889.0;width:10.0;height:10.0;z-index:321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65" filled="f" stroked="f" style="position:absolute;margin-left:67.17pt;margin-top:-20.18pt;width:2.11pt;height:2.11pt;z-index:-2147483418;mso-position-horizontal-relative:page;mso-position-vertical-relative:text;mso-width-relative:page;mso-height-relative:page;mso-wrap-distance-left:0.0pt;mso-wrap-distance-right:0.0pt;visibility:visible;" coordsize="42,42" coordorigin="1343,-404">
            <v:group id="1666" filled="f" stroked="f" style="position:absolute;left:1360.0;top:-388.0;width:10.0;height:10.0;z-index:322;mso-position-horizontal-relative:text;mso-position-vertical-relative:text;mso-width-relative:page;mso-height-relative:page;visibility:visible;" coordsize="10,10" coordorigin="1360,-388">
              <v:shape id="1667" coordsize="10,10" coordorigin="1360,-388" path="m1350,-383l1380,-383e" filled="f" style="position:absolute;left:1360.0;top:-388.0;width:10.0;height:10.0;z-index:323;mso-position-horizontal-relative:text;mso-position-vertical-relative:text;mso-width-relative:page;mso-height-relative:page;visibility:visible;">
                <v:stroke color="#cccccc" weight="1.6pt"/>
                <v:fill/>
                <v:path arrowok="t"/>
              </v:shape>
              <v:fill/>
            </v:group>
            <v:group id="1668" filled="f" stroked="f" style="position:absolute;left:1360.0;top:-388.0;width:10.0;height:10.0;z-index:324;mso-position-horizontal-relative:text;mso-position-vertical-relative:text;mso-width-relative:page;mso-height-relative:page;visibility:visible;" coordsize="10,10" coordorigin="1360,-388">
              <v:shape id="1669" coordsize="10,10" coordorigin="1360,-388" path="m1350,-383l1380,-383e" filled="f" style="position:absolute;left:1360.0;top:-388.0;width:10.0;height:10.0;z-index:325;mso-position-horizontal-relative:text;mso-position-vertical-relative:text;mso-width-relative:page;mso-height-relative:page;visibility:visible;">
                <v:stroke color="#cccccc" weight="1.6pt"/>
                <v:fill/>
                <v:path arrowok="t"/>
              </v:shape>
              <v:fill/>
            </v:group>
            <v:fill/>
          </v:group>
        </w:pict>
      </w:r>
      <w:r>
        <w:rPr/>
        <w:pict>
          <v:group id="1670" filled="f" stroked="f" style="position:absolute;margin-left:125.72pt;margin-top:-94.64pt;width:.5pt;height:.5pt;z-index:-2147483412;mso-position-horizontal-relative:page;mso-position-vertical-relative:text;mso-width-relative:page;mso-height-relative:page;mso-wrap-distance-left:0.0pt;mso-wrap-distance-right:0.0pt;visibility:visible;" coordsize="10,10" coordorigin="2514,-1893">
            <v:shape id="1671" coordsize="10,10" coordorigin="2514,-1893" path="m2504,-1888l2534,-1888e" filled="f" style="position:absolute;left:2514.0;top:-1893.0;width:10.0;height:10.0;z-index:326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72" filled="f" stroked="f" style="position:absolute;margin-left:125.72pt;margin-top:-69.56pt;width:.5pt;height:.5pt;z-index:-2147483411;mso-position-horizontal-relative:page;mso-position-vertical-relative:text;mso-width-relative:page;mso-height-relative:page;mso-wrap-distance-left:0.0pt;mso-wrap-distance-right:0.0pt;visibility:visible;" coordsize="10,10" coordorigin="2514,-1391">
            <v:shape id="1673" coordsize="10,10" coordorigin="2514,-1391" path="m2504,-1386l2534,-1386e" filled="f" style="position:absolute;left:2514.0;top:-1391.0;width:10.0;height:10.0;z-index:327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74" filled="f" stroked="f" style="position:absolute;margin-left:125.72pt;margin-top:-44.47pt;width:.5pt;height:.5pt;z-index:-2147483410;mso-position-horizontal-relative:page;mso-position-vertical-relative:text;mso-width-relative:page;mso-height-relative:page;mso-wrap-distance-left:0.0pt;mso-wrap-distance-right:0.0pt;visibility:visible;" coordsize="10,10" coordorigin="2514,-889">
            <v:shape id="1675" coordsize="10,10" coordorigin="2514,-889" path="m2504,-884l2534,-884e" filled="f" style="position:absolute;left:2514.0;top:-889.0;width:10.0;height:10.0;z-index:328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76" filled="f" stroked="f" style="position:absolute;margin-left:125.72pt;margin-top:-19.38pt;width:.5pt;height:.5pt;z-index:-2147483409;mso-position-horizontal-relative:page;mso-position-vertical-relative:text;mso-width-relative:page;mso-height-relative:page;mso-wrap-distance-left:0.0pt;mso-wrap-distance-right:0.0pt;visibility:visible;" coordsize="10,10" coordorigin="2514,-388">
            <v:shape id="1677" coordsize="10,10" coordorigin="2514,-388" path="m2504,-383l2534,-383e" filled="f" style="position:absolute;left:2514.0;top:-388.0;width:10.0;height:10.0;z-index:329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78" filled="f" stroked="f" style="position:absolute;margin-left:215.48pt;margin-top:-94.64pt;width:.5pt;height:.5pt;z-index:-2147483403;mso-position-horizontal-relative:page;mso-position-vertical-relative:text;mso-width-relative:page;mso-height-relative:page;mso-wrap-distance-left:0.0pt;mso-wrap-distance-right:0.0pt;visibility:visible;" coordsize="10,10" coordorigin="4310,-1893">
            <v:shape id="1679" coordsize="10,10" coordorigin="4310,-1893" path="m4300,-1888l4330,-1888e" filled="f" style="position:absolute;left:4310.0;top:-1893.0;width:10.0;height:10.0;z-index:330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80" filled="f" stroked="f" style="position:absolute;margin-left:215.48pt;margin-top:-69.56pt;width:.5pt;height:.5pt;z-index:-2147483402;mso-position-horizontal-relative:page;mso-position-vertical-relative:text;mso-width-relative:page;mso-height-relative:page;mso-wrap-distance-left:0.0pt;mso-wrap-distance-right:0.0pt;visibility:visible;" coordsize="10,10" coordorigin="4310,-1391">
            <v:shape id="1681" coordsize="10,10" coordorigin="4310,-1391" path="m4300,-1386l4330,-1386e" filled="f" style="position:absolute;left:4310.0;top:-1391.0;width:10.0;height:10.0;z-index:331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82" filled="f" stroked="f" style="position:absolute;margin-left:215.48pt;margin-top:-44.47pt;width:.5pt;height:.5pt;z-index:-2147483401;mso-position-horizontal-relative:page;mso-position-vertical-relative:text;mso-width-relative:page;mso-height-relative:page;mso-wrap-distance-left:0.0pt;mso-wrap-distance-right:0.0pt;visibility:visible;" coordsize="10,10" coordorigin="4310,-889">
            <v:shape id="1683" coordsize="10,10" coordorigin="4310,-889" path="m4300,-884l4330,-884e" filled="f" style="position:absolute;left:4310.0;top:-889.0;width:10.0;height:10.0;z-index:332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84" filled="f" stroked="f" style="position:absolute;margin-left:215.48pt;margin-top:-19.38pt;width:.5pt;height:.5pt;z-index:-2147483400;mso-position-horizontal-relative:page;mso-position-vertical-relative:text;mso-width-relative:page;mso-height-relative:page;mso-wrap-distance-left:0.0pt;mso-wrap-distance-right:0.0pt;visibility:visible;" coordsize="10,10" coordorigin="4310,-388">
            <v:shape id="1685" coordsize="10,10" coordorigin="4310,-388" path="m4300,-383l4330,-383e" filled="f" style="position:absolute;left:4310.0;top:-388.0;width:10.0;height:10.0;z-index:333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86" filled="f" stroked="f" style="position:absolute;margin-left:272.21pt;margin-top:-94.64pt;width:.5pt;height:.5pt;z-index:-2147483394;mso-position-horizontal-relative:page;mso-position-vertical-relative:text;mso-width-relative:page;mso-height-relative:page;mso-wrap-distance-left:0.0pt;mso-wrap-distance-right:0.0pt;visibility:visible;" coordsize="10,10" coordorigin="5444,-1893">
            <v:shape id="1687" coordsize="10,10" coordorigin="5444,-1893" path="m5434,-1888l5464,-1888e" filled="f" style="position:absolute;left:5444.0;top:-1893.0;width:10.0;height:10.0;z-index:334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88" filled="f" stroked="f" style="position:absolute;margin-left:272.21pt;margin-top:-69.56pt;width:.5pt;height:.5pt;z-index:-2147483393;mso-position-horizontal-relative:page;mso-position-vertical-relative:text;mso-width-relative:page;mso-height-relative:page;mso-wrap-distance-left:0.0pt;mso-wrap-distance-right:0.0pt;visibility:visible;" coordsize="10,10" coordorigin="5444,-1391">
            <v:shape id="1689" coordsize="10,10" coordorigin="5444,-1391" path="m5434,-1386l5464,-1386e" filled="f" style="position:absolute;left:5444.0;top:-1391.0;width:10.0;height:10.0;z-index:335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90" filled="f" stroked="f" style="position:absolute;margin-left:272.21pt;margin-top:-44.47pt;width:.5pt;height:.5pt;z-index:-2147483392;mso-position-horizontal-relative:page;mso-position-vertical-relative:text;mso-width-relative:page;mso-height-relative:page;mso-wrap-distance-left:0.0pt;mso-wrap-distance-right:0.0pt;visibility:visible;" coordsize="10,10" coordorigin="5444,-889">
            <v:shape id="1691" coordsize="10,10" coordorigin="5444,-889" path="m5434,-884l5464,-884e" filled="f" style="position:absolute;left:5444.0;top:-889.0;width:10.0;height:10.0;z-index:336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92" filled="f" stroked="f" style="position:absolute;margin-left:272.21pt;margin-top:-19.38pt;width:.5pt;height:.5pt;z-index:-2147483391;mso-position-horizontal-relative:page;mso-position-vertical-relative:text;mso-width-relative:page;mso-height-relative:page;mso-wrap-distance-left:0.0pt;mso-wrap-distance-right:0.0pt;visibility:visible;" coordsize="10,10" coordorigin="5444,-388">
            <v:shape id="1693" coordsize="10,10" coordorigin="5444,-388" path="m5434,-383l5464,-383e" filled="f" style="position:absolute;left:5444.0;top:-388.0;width:10.0;height:10.0;z-index:337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94" filled="f" stroked="f" style="position:absolute;margin-left:362.09pt;margin-top:-94.64pt;width:.5pt;height:.5pt;z-index:-2147483385;mso-position-horizontal-relative:page;mso-position-vertical-relative:text;mso-width-relative:page;mso-height-relative:page;mso-wrap-distance-left:0.0pt;mso-wrap-distance-right:0.0pt;visibility:visible;" coordsize="10,10" coordorigin="7242,-1893">
            <v:shape id="1695" coordsize="10,10" coordorigin="7242,-1893" path="m7232,-1888l7262,-1888e" filled="f" style="position:absolute;left:7242.0;top:-1893.0;width:10.0;height:10.0;z-index:338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96" filled="f" stroked="f" style="position:absolute;margin-left:362.09pt;margin-top:-69.56pt;width:.5pt;height:.5pt;z-index:-2147483384;mso-position-horizontal-relative:page;mso-position-vertical-relative:text;mso-width-relative:page;mso-height-relative:page;mso-wrap-distance-left:0.0pt;mso-wrap-distance-right:0.0pt;visibility:visible;" coordsize="10,10" coordorigin="7242,-1391">
            <v:shape id="1697" coordsize="10,10" coordorigin="7242,-1391" path="m7232,-1386l7262,-1386e" filled="f" style="position:absolute;left:7242.0;top:-1391.0;width:10.0;height:10.0;z-index:339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698" filled="f" stroked="f" style="position:absolute;margin-left:362.09pt;margin-top:-44.47pt;width:.5pt;height:.5pt;z-index:-2147483383;mso-position-horizontal-relative:page;mso-position-vertical-relative:text;mso-width-relative:page;mso-height-relative:page;mso-wrap-distance-left:0.0pt;mso-wrap-distance-right:0.0pt;visibility:visible;" coordsize="10,10" coordorigin="7242,-889">
            <v:shape id="1699" coordsize="10,10" coordorigin="7242,-889" path="m7232,-884l7262,-884e" filled="f" style="position:absolute;left:7242.0;top:-889.0;width:10.0;height:10.0;z-index:340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00" filled="f" stroked="f" style="position:absolute;margin-left:362.09pt;margin-top:-19.38pt;width:.5pt;height:.5pt;z-index:-2147483382;mso-position-horizontal-relative:page;mso-position-vertical-relative:text;mso-width-relative:page;mso-height-relative:page;mso-wrap-distance-left:0.0pt;mso-wrap-distance-right:0.0pt;visibility:visible;" coordsize="10,10" coordorigin="7242,-388">
            <v:shape id="1701" coordsize="10,10" coordorigin="7242,-388" path="m7232,-383l7262,-383e" filled="f" style="position:absolute;left:7242.0;top:-388.0;width:10.0;height:10.0;z-index:341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02" filled="f" stroked="f" style="position:absolute;margin-left:404.58pt;margin-top:-94.64pt;width:.5pt;height:.5pt;z-index:-2147483376;mso-position-horizontal-relative:page;mso-position-vertical-relative:text;mso-width-relative:page;mso-height-relative:page;mso-wrap-distance-left:0.0pt;mso-wrap-distance-right:0.0pt;visibility:visible;" coordsize="10,10" coordorigin="8092,-1893">
            <v:shape id="1703" coordsize="10,10" coordorigin="8092,-1893" path="m8082,-1888l8112,-1888e" filled="f" style="position:absolute;left:8092.0;top:-1893.0;width:10.0;height:10.0;z-index:342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04" filled="f" stroked="f" style="position:absolute;margin-left:404.58pt;margin-top:-69.56pt;width:.5pt;height:.5pt;z-index:-2147483375;mso-position-horizontal-relative:page;mso-position-vertical-relative:text;mso-width-relative:page;mso-height-relative:page;mso-wrap-distance-left:0.0pt;mso-wrap-distance-right:0.0pt;visibility:visible;" coordsize="10,10" coordorigin="8092,-1391">
            <v:shape id="1705" coordsize="10,10" coordorigin="8092,-1391" path="m8082,-1386l8112,-1386e" filled="f" style="position:absolute;left:8092.0;top:-1391.0;width:10.0;height:10.0;z-index:343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06" filled="f" stroked="f" style="position:absolute;margin-left:404.58pt;margin-top:-44.47pt;width:.5pt;height:.5pt;z-index:-2147483374;mso-position-horizontal-relative:page;mso-position-vertical-relative:text;mso-width-relative:page;mso-height-relative:page;mso-wrap-distance-left:0.0pt;mso-wrap-distance-right:0.0pt;visibility:visible;" coordsize="10,10" coordorigin="8092,-889">
            <v:shape id="1707" coordsize="10,10" coordorigin="8092,-889" path="m8082,-884l8112,-884e" filled="f" style="position:absolute;left:8092.0;top:-889.0;width:10.0;height:10.0;z-index:344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08" filled="f" stroked="f" style="position:absolute;margin-left:404.58pt;margin-top:-19.38pt;width:.5pt;height:.5pt;z-index:-2147483373;mso-position-horizontal-relative:page;mso-position-vertical-relative:text;mso-width-relative:page;mso-height-relative:page;mso-wrap-distance-left:0.0pt;mso-wrap-distance-right:0.0pt;visibility:visible;" coordsize="10,10" coordorigin="8092,-388">
            <v:shape id="1709" coordsize="10,10" coordorigin="8092,-388" path="m8082,-383l8112,-383e" filled="f" style="position:absolute;left:8092.0;top:-388.0;width:10.0;height:10.0;z-index:345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10" filled="f" stroked="f" style="position:absolute;margin-left:432.94pt;margin-top:-94.64pt;width:.5pt;height:.5pt;z-index:-2147483367;mso-position-horizontal-relative:page;mso-position-vertical-relative:text;mso-width-relative:page;mso-height-relative:page;mso-wrap-distance-left:0.0pt;mso-wrap-distance-right:0.0pt;visibility:visible;" coordsize="10,10" coordorigin="8659,-1893">
            <v:shape id="1711" coordsize="10,10" coordorigin="8659,-1893" path="m8649,-1888l8679,-1888e" filled="f" style="position:absolute;left:8659.0;top:-1893.0;width:10.0;height:10.0;z-index:346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12" filled="f" stroked="f" style="position:absolute;margin-left:432.94pt;margin-top:-69.56pt;width:.5pt;height:.5pt;z-index:-2147483366;mso-position-horizontal-relative:page;mso-position-vertical-relative:text;mso-width-relative:page;mso-height-relative:page;mso-wrap-distance-left:0.0pt;mso-wrap-distance-right:0.0pt;visibility:visible;" coordsize="10,10" coordorigin="8659,-1391">
            <v:shape id="1713" coordsize="10,10" coordorigin="8659,-1391" path="m8649,-1386l8679,-1386e" filled="f" style="position:absolute;left:8659.0;top:-1391.0;width:10.0;height:10.0;z-index:347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14" filled="f" stroked="f" style="position:absolute;margin-left:432.94pt;margin-top:-44.47pt;width:.5pt;height:.5pt;z-index:-2147483365;mso-position-horizontal-relative:page;mso-position-vertical-relative:text;mso-width-relative:page;mso-height-relative:page;mso-wrap-distance-left:0.0pt;mso-wrap-distance-right:0.0pt;visibility:visible;" coordsize="10,10" coordorigin="8659,-889">
            <v:shape id="1715" coordsize="10,10" coordorigin="8659,-889" path="m8649,-884l8679,-884e" filled="f" style="position:absolute;left:8659.0;top:-889.0;width:10.0;height:10.0;z-index:348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16" filled="f" stroked="f" style="position:absolute;margin-left:432.94pt;margin-top:-19.38pt;width:.5pt;height:.5pt;z-index:-2147483364;mso-position-horizontal-relative:page;mso-position-vertical-relative:text;mso-width-relative:page;mso-height-relative:page;mso-wrap-distance-left:0.0pt;mso-wrap-distance-right:0.0pt;visibility:visible;" coordsize="10,10" coordorigin="8659,-388">
            <v:shape id="1717" coordsize="10,10" coordorigin="8659,-388" path="m8649,-383l8679,-383e" filled="f" style="position:absolute;left:8659.0;top:-388.0;width:10.0;height:10.0;z-index:349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18" filled="f" stroked="f" style="position:absolute;margin-left:461.31pt;margin-top:-94.64pt;width:.5pt;height:.5pt;z-index:-2147483358;mso-position-horizontal-relative:page;mso-position-vertical-relative:text;mso-width-relative:page;mso-height-relative:page;mso-wrap-distance-left:0.0pt;mso-wrap-distance-right:0.0pt;visibility:visible;" coordsize="10,10" coordorigin="9226,-1893">
            <v:shape id="1719" coordsize="10,10" coordorigin="9226,-1893" path="m9216,-1888l9246,-1888e" filled="f" style="position:absolute;left:9226.0;top:-1893.0;width:10.0;height:10.0;z-index:350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20" filled="f" stroked="f" style="position:absolute;margin-left:461.31pt;margin-top:-69.56pt;width:.5pt;height:.5pt;z-index:-2147483357;mso-position-horizontal-relative:page;mso-position-vertical-relative:text;mso-width-relative:page;mso-height-relative:page;mso-wrap-distance-left:0.0pt;mso-wrap-distance-right:0.0pt;visibility:visible;" coordsize="10,10" coordorigin="9226,-1391">
            <v:shape id="1721" coordsize="10,10" coordorigin="9226,-1391" path="m9216,-1386l9246,-1386e" filled="f" style="position:absolute;left:9226.0;top:-1391.0;width:10.0;height:10.0;z-index:351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22" filled="f" stroked="f" style="position:absolute;margin-left:461.31pt;margin-top:-44.47pt;width:.5pt;height:.5pt;z-index:-2147483356;mso-position-horizontal-relative:page;mso-position-vertical-relative:text;mso-width-relative:page;mso-height-relative:page;mso-wrap-distance-left:0.0pt;mso-wrap-distance-right:0.0pt;visibility:visible;" coordsize="10,10" coordorigin="9226,-889">
            <v:shape id="1723" coordsize="10,10" coordorigin="9226,-889" path="m9216,-884l9246,-884e" filled="f" style="position:absolute;left:9226.0;top:-889.0;width:10.0;height:10.0;z-index:352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24" filled="f" stroked="f" style="position:absolute;margin-left:461.31pt;margin-top:-19.38pt;width:.5pt;height:.5pt;z-index:-2147483355;mso-position-horizontal-relative:page;mso-position-vertical-relative:text;mso-width-relative:page;mso-height-relative:page;mso-wrap-distance-left:0.0pt;mso-wrap-distance-right:0.0pt;visibility:visible;" coordsize="10,10" coordorigin="9226,-388">
            <v:shape id="1725" coordsize="10,10" coordorigin="9226,-388" path="m9216,-383l9246,-383e" filled="f" style="position:absolute;left:9226.0;top:-388.0;width:10.0;height:10.0;z-index:353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26" filled="f" stroked="f" style="position:absolute;margin-left:533.17pt;margin-top:-94.64pt;width:.5pt;height:.5pt;z-index:-2147483349;mso-position-horizontal-relative:page;mso-position-vertical-relative:text;mso-width-relative:page;mso-height-relative:page;mso-wrap-distance-left:0.0pt;mso-wrap-distance-right:0.0pt;visibility:visible;" coordsize="10,10" coordorigin="10663,-1893">
            <v:shape id="1727" coordsize="10,10" coordorigin="10663,-1893" path="m10653,-1888l10683,-1888e" filled="f" style="position:absolute;left:10663.0;top:-1893.0;width:10.0;height:10.0;z-index:354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28" filled="f" stroked="f" style="position:absolute;margin-left:533.17pt;margin-top:-69.56pt;width:.5pt;height:.5pt;z-index:-2147483348;mso-position-horizontal-relative:page;mso-position-vertical-relative:text;mso-width-relative:page;mso-height-relative:page;mso-wrap-distance-left:0.0pt;mso-wrap-distance-right:0.0pt;visibility:visible;" coordsize="10,10" coordorigin="10663,-1391">
            <v:shape id="1729" coordsize="10,10" coordorigin="10663,-1391" path="m10653,-1386l10683,-1386e" filled="f" style="position:absolute;left:10663.0;top:-1391.0;width:10.0;height:10.0;z-index:355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30" filled="f" stroked="f" style="position:absolute;margin-left:533.17pt;margin-top:-44.47pt;width:.5pt;height:.5pt;z-index:-2147483347;mso-position-horizontal-relative:page;mso-position-vertical-relative:text;mso-width-relative:page;mso-height-relative:page;mso-wrap-distance-left:0.0pt;mso-wrap-distance-right:0.0pt;visibility:visible;" coordsize="10,10" coordorigin="10663,-889">
            <v:shape id="1731" coordsize="10,10" coordorigin="10663,-889" path="m10653,-884l10683,-884e" filled="f" style="position:absolute;left:10663.0;top:-889.0;width:10.0;height:10.0;z-index:356;mso-position-horizontal-relative:text;mso-position-vertical-relative:text;mso-width-relative:page;mso-height-relative:page;visibility:visible;">
              <v:stroke color="#cccccc" weight="1.6pt"/>
              <v:fill/>
              <v:path arrowok="t"/>
            </v:shape>
            <v:fill/>
          </v:group>
        </w:pict>
      </w:r>
      <w:r>
        <w:rPr/>
        <w:pict>
          <v:group id="1732" filled="f" stroked="f" style="position:absolute;margin-left:532.36pt;margin-top:-20.18pt;width:2.11pt;height:2.11pt;z-index:-2147483346;mso-position-horizontal-relative:page;mso-position-vertical-relative:text;mso-width-relative:page;mso-height-relative:page;mso-wrap-distance-left:0.0pt;mso-wrap-distance-right:0.0pt;visibility:visible;" coordsize="42,42" coordorigin="10647,-404">
            <v:group id="1733" filled="f" stroked="f" style="position:absolute;left:10663.0;top:-388.0;width:10.0;height:10.0;z-index:357;mso-position-horizontal-relative:text;mso-position-vertical-relative:text;mso-width-relative:page;mso-height-relative:page;visibility:visible;" coordsize="10,10" coordorigin="10663,-388">
              <v:shape id="1734" coordsize="10,10" coordorigin="10663,-388" path="m10653,-383l10683,-383e" filled="f" style="position:absolute;left:10663.0;top:-388.0;width:10.0;height:10.0;z-index:358;mso-position-horizontal-relative:text;mso-position-vertical-relative:text;mso-width-relative:page;mso-height-relative:page;visibility:visible;">
                <v:stroke color="#cccccc" weight="1.6pt"/>
                <v:fill/>
                <v:path arrowok="t"/>
              </v:shape>
              <v:fill/>
            </v:group>
            <v:group id="1735" filled="f" stroked="f" style="position:absolute;left:10663.0;top:-388.0;width:10.0;height:10.0;z-index:359;mso-position-horizontal-relative:text;mso-position-vertical-relative:text;mso-width-relative:page;mso-height-relative:page;visibility:visible;" coordsize="10,10" coordorigin="10663,-388">
              <v:shape id="1736" coordsize="10,10" coordorigin="10663,-388" path="m10653,-383l10683,-383e" filled="f" style="position:absolute;left:10663.0;top:-388.0;width:10.0;height:10.0;z-index:360;mso-position-horizontal-relative:text;mso-position-vertical-relative:text;mso-width-relative:page;mso-height-relative:page;visibility:visible;">
                <v:stroke color="#cccccc" weight="1.6pt"/>
                <v:fill/>
                <v:path arrowok="t"/>
              </v:shape>
              <v:fill/>
            </v:group>
            <v:fill/>
          </v:group>
        </w:pic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iii)</w:t>
      </w:r>
      <w:r>
        <w:rPr>
          <w:rFonts w:ascii="Times New Roman" w:cs="Times New Roman" w:eastAsia="Times New Roman" w:hAnsi="Times New Roman"/>
          <w:color w:val="231f20"/>
          <w:spacing w:val="2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Using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same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axes,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plot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graph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rotational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(rev/min)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against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sleeve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lift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(mm)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both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experimental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theoretical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results.</w:t>
      </w:r>
    </w:p>
    <w:p>
      <w:pPr>
        <w:pStyle w:val="style0"/>
        <w:spacing w:before="3" w:after="0" w:lineRule="auto" w:line="240"/>
        <w:ind w:left="394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iv)</w:t>
      </w:r>
      <w:r>
        <w:rPr>
          <w:rFonts w:ascii="Times New Roman" w:cs="Times New Roman" w:eastAsia="Times New Roman" w:hAnsi="Times New Roman"/>
          <w:color w:val="231f20"/>
          <w:spacing w:val="3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Comment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graphs.</w:t>
      </w:r>
    </w:p>
    <w:p>
      <w:pPr>
        <w:pStyle w:val="style0"/>
        <w:spacing w:before="0" w:after="0" w:lineRule="exact" w:line="266"/>
        <w:ind w:left="379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5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Copy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complete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table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below</w:t>
      </w: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6" w:after="0" w:lineRule="exact" w:line="280"/>
        <w:jc w:val="left"/>
        <w:rPr>
          <w:sz w:val="28"/>
          <w:szCs w:val="28"/>
        </w:rPr>
      </w:pPr>
    </w:p>
    <w:p>
      <w:pPr>
        <w:pStyle w:val="style0"/>
        <w:spacing w:before="21" w:after="0" w:lineRule="auto" w:line="240"/>
        <w:ind w:left="55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737" filled="f" stroked="f" style="position:absolute;margin-left:59.71pt;margin-top:24.51pt;width:2.14pt;height:2.14pt;z-index:-2147483345;mso-position-horizontal-relative:page;mso-position-vertical-relative:text;mso-width-relative:page;mso-height-relative:page;mso-wrap-distance-left:0.0pt;mso-wrap-distance-right:0.0pt;visibility:visible;" coordsize="43,43" coordorigin="1194,490">
            <v:group id="1738" filled="f" stroked="f" style="position:absolute;left:1210.0;top:506.0;width:10.0;height:10.0;z-index:361;mso-position-horizontal-relative:text;mso-position-vertical-relative:text;mso-width-relative:page;mso-height-relative:page;visibility:visible;" coordsize="10,10" coordorigin="1210,506">
              <v:shape id="1739" coordsize="10,10" coordorigin="1210,506" path="m1200,512l1231,512e" filled="f" style="position:absolute;left:1210.0;top:506.0;width:10.0;height:10.0;z-index:362;mso-position-horizontal-relative:text;mso-position-vertical-relative:text;mso-width-relative:page;mso-height-relative:page;visibility:visible;">
                <v:stroke color="#cccccc" weight="1.62pt"/>
                <v:fill/>
                <v:path arrowok="t"/>
              </v:shape>
              <v:fill/>
            </v:group>
            <v:group id="1740" filled="f" stroked="f" style="position:absolute;left:1210.0;top:506.0;width:10.0;height:10.0;z-index:363;mso-position-horizontal-relative:text;mso-position-vertical-relative:text;mso-width-relative:page;mso-height-relative:page;visibility:visible;" coordsize="10,10" coordorigin="1210,506">
              <v:shape id="1741" coordsize="10,10" coordorigin="1210,506" path="m1200,512l1231,512e" filled="f" style="position:absolute;left:1210.0;top:506.0;width:10.0;height:10.0;z-index:364;mso-position-horizontal-relative:text;mso-position-vertical-relative:text;mso-width-relative:page;mso-height-relative:page;visibility:visible;">
                <v:stroke color="#cccccc" weight="1.62pt"/>
                <v:fill/>
                <v:path arrowok="t"/>
              </v:shape>
              <v:fill/>
            </v:group>
            <v:fill/>
          </v:group>
        </w:pict>
      </w:r>
      <w:r>
        <w:rPr/>
        <w:pict>
          <v:group id="1742" filled="f" stroked="f" style="position:absolute;margin-left:60.52pt;margin-top:76.97pt;width:.52pt;height:.52pt;z-index:-2147483344;mso-position-horizontal-relative:page;mso-position-vertical-relative:text;mso-width-relative:page;mso-height-relative:page;mso-wrap-distance-left:0.0pt;mso-wrap-distance-right:0.0pt;visibility:visible;" coordsize="10,10" coordorigin="1210,1539">
            <v:shape id="1743" coordsize="10,10" coordorigin="1210,1539" path="m1200,1545l1231,1545e" filled="f" style="position:absolute;left:1210.0;top:1539.0;width:10.0;height:10.0;z-index:365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44" filled="f" stroked="f" style="position:absolute;margin-left:60.52pt;margin-top:102.86pt;width:.52pt;height:.52pt;z-index:-2147483343;mso-position-horizontal-relative:page;mso-position-vertical-relative:text;mso-width-relative:page;mso-height-relative:page;mso-wrap-distance-left:0.0pt;mso-wrap-distance-right:0.0pt;visibility:visible;" coordsize="10,10" coordorigin="1210,2057">
            <v:shape id="1745" coordsize="10,10" coordorigin="1210,2057" path="m1200,2062l1231,2062e" filled="f" style="position:absolute;left:1210.0;top:2057.0;width:10.0;height:10.0;z-index:366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46" filled="f" stroked="f" style="position:absolute;margin-left:114.26pt;margin-top:25.32pt;width:.52pt;height:.52pt;z-index:-2147483337;mso-position-horizontal-relative:page;mso-position-vertical-relative:text;mso-width-relative:page;mso-height-relative:page;mso-wrap-distance-left:0.0pt;mso-wrap-distance-right:0.0pt;visibility:visible;" coordsize="10,10" coordorigin="2285,506">
            <v:shape id="1747" coordsize="10,10" coordorigin="2285,506" path="m2275,512l2306,512e" filled="f" style="position:absolute;left:2285.0;top:506.0;width:10.0;height:10.0;z-index:367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48" filled="f" stroked="f" style="position:absolute;margin-left:114.26pt;margin-top:76.97pt;width:.52pt;height:.52pt;z-index:-2147483336;mso-position-horizontal-relative:page;mso-position-vertical-relative:text;mso-width-relative:page;mso-height-relative:page;mso-wrap-distance-left:0.0pt;mso-wrap-distance-right:0.0pt;visibility:visible;" coordsize="10,10" coordorigin="2285,1539">
            <v:shape id="1749" coordsize="10,10" coordorigin="2285,1539" path="m2275,1545l2306,1545e" filled="f" style="position:absolute;left:2285.0;top:1539.0;width:10.0;height:10.0;z-index:368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50" filled="f" stroked="f" style="position:absolute;margin-left:114.26pt;margin-top:102.86pt;width:.52pt;height:.52pt;z-index:-2147483335;mso-position-horizontal-relative:page;mso-position-vertical-relative:text;mso-width-relative:page;mso-height-relative:page;mso-wrap-distance-left:0.0pt;mso-wrap-distance-right:0.0pt;visibility:visible;" coordsize="10,10" coordorigin="2285,2057">
            <v:shape id="1751" coordsize="10,10" coordorigin="2285,2057" path="m2275,2062l2306,2062e" filled="f" style="position:absolute;left:2285.0;top:2057.0;width:10.0;height:10.0;z-index:369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52" filled="f" stroked="f" style="position:absolute;margin-left:206.89pt;margin-top:25.32pt;width:.52pt;height:.52pt;z-index:-2147483329;mso-position-horizontal-relative:page;mso-position-vertical-relative:text;mso-width-relative:page;mso-height-relative:page;mso-wrap-distance-left:0.0pt;mso-wrap-distance-right:0.0pt;visibility:visible;" coordsize="10,10" coordorigin="4138,506">
            <v:shape id="1753" coordsize="10,10" coordorigin="4138,506" path="m4128,512l4158,512e" filled="f" style="position:absolute;left:4138.0;top:506.0;width:10.0;height:10.0;z-index:370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54" filled="f" stroked="f" style="position:absolute;margin-left:206.89pt;margin-top:76.97pt;width:.52pt;height:.52pt;z-index:-2147483328;mso-position-horizontal-relative:page;mso-position-vertical-relative:text;mso-width-relative:page;mso-height-relative:page;mso-wrap-distance-left:0.0pt;mso-wrap-distance-right:0.0pt;visibility:visible;" coordsize="10,10" coordorigin="4138,1539">
            <v:shape id="1755" coordsize="10,10" coordorigin="4138,1539" path="m4128,1545l4158,1545e" filled="f" style="position:absolute;left:4138.0;top:1539.0;width:10.0;height:10.0;z-index:371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56" filled="f" stroked="f" style="position:absolute;margin-left:206.89pt;margin-top:102.86pt;width:.52pt;height:.52pt;z-index:-2147483327;mso-position-horizontal-relative:page;mso-position-vertical-relative:text;mso-width-relative:page;mso-height-relative:page;mso-wrap-distance-left:0.0pt;mso-wrap-distance-right:0.0pt;visibility:visible;" coordsize="10,10" coordorigin="4138,2057">
            <v:shape id="1757" coordsize="10,10" coordorigin="4138,2057" path="m4128,2062l4158,2062e" filled="f" style="position:absolute;left:4138.0;top:2057.0;width:10.0;height:10.0;z-index:372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58" filled="f" stroked="f" style="position:absolute;margin-left:280.14pt;margin-top:25.32pt;width:.52pt;height:.52pt;z-index:-2147483321;mso-position-horizontal-relative:page;mso-position-vertical-relative:text;mso-width-relative:page;mso-height-relative:page;mso-wrap-distance-left:0.0pt;mso-wrap-distance-right:0.0pt;visibility:visible;" coordsize="10,10" coordorigin="5603,506">
            <v:shape id="1759" coordsize="10,10" coordorigin="5603,506" path="m5593,512l5623,512e" filled="f" style="position:absolute;left:5603.0;top:506.0;width:10.0;height:10.0;z-index:373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60" filled="f" stroked="f" style="position:absolute;margin-left:280.14pt;margin-top:76.97pt;width:.52pt;height:.52pt;z-index:-2147483320;mso-position-horizontal-relative:page;mso-position-vertical-relative:text;mso-width-relative:page;mso-height-relative:page;mso-wrap-distance-left:0.0pt;mso-wrap-distance-right:0.0pt;visibility:visible;" coordsize="10,10" coordorigin="5603,1539">
            <v:shape id="1761" coordsize="10,10" coordorigin="5603,1539" path="m5593,1545l5623,1545e" filled="f" style="position:absolute;left:5603.0;top:1539.0;width:10.0;height:10.0;z-index:374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62" filled="f" stroked="f" style="position:absolute;margin-left:280.14pt;margin-top:102.86pt;width:.52pt;height:.52pt;z-index:-2147483319;mso-position-horizontal-relative:page;mso-position-vertical-relative:text;mso-width-relative:page;mso-height-relative:page;mso-wrap-distance-left:0.0pt;mso-wrap-distance-right:0.0pt;visibility:visible;" coordsize="10,10" coordorigin="5603,2057">
            <v:shape id="1763" coordsize="10,10" coordorigin="5603,2057" path="m5593,2062l5623,2062e" filled="f" style="position:absolute;left:5603.0;top:2057.0;width:10.0;height:10.0;z-index:375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64" filled="f" stroked="f" style="position:absolute;margin-left:348.45pt;margin-top:25.32pt;width:.52pt;height:.52pt;z-index:-2147483313;mso-position-horizontal-relative:page;mso-position-vertical-relative:text;mso-width-relative:page;mso-height-relative:page;mso-wrap-distance-left:0.0pt;mso-wrap-distance-right:0.0pt;visibility:visible;" coordsize="10,10" coordorigin="6969,506">
            <v:shape id="1765" coordsize="10,10" coordorigin="6969,506" path="m6959,512l6989,512e" filled="f" style="position:absolute;left:6969.0;top:506.0;width:10.0;height:10.0;z-index:376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66" filled="f" stroked="f" style="position:absolute;margin-left:348.45pt;margin-top:76.97pt;width:.52pt;height:.52pt;z-index:-2147483312;mso-position-horizontal-relative:page;mso-position-vertical-relative:text;mso-width-relative:page;mso-height-relative:page;mso-wrap-distance-left:0.0pt;mso-wrap-distance-right:0.0pt;visibility:visible;" coordsize="10,10" coordorigin="6969,1539">
            <v:shape id="1767" coordsize="10,10" coordorigin="6969,1539" path="m6959,1545l6989,1545e" filled="f" style="position:absolute;left:6969.0;top:1539.0;width:10.0;height:10.0;z-index:377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68" filled="f" stroked="f" style="position:absolute;margin-left:348.45pt;margin-top:102.86pt;width:.52pt;height:.52pt;z-index:-2147483311;mso-position-horizontal-relative:page;mso-position-vertical-relative:text;mso-width-relative:page;mso-height-relative:page;mso-wrap-distance-left:0.0pt;mso-wrap-distance-right:0.0pt;visibility:visible;" coordsize="10,10" coordorigin="6969,2057">
            <v:shape id="1769" coordsize="10,10" coordorigin="6969,2057" path="m6959,2062l6989,2062e" filled="f" style="position:absolute;left:6969.0;top:2057.0;width:10.0;height:10.0;z-index:378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70" filled="f" stroked="f" style="position:absolute;margin-left:441.08pt;margin-top:25.32pt;width:.52pt;height:.52pt;z-index:-2147483305;mso-position-horizontal-relative:page;mso-position-vertical-relative:text;mso-width-relative:page;mso-height-relative:page;mso-wrap-distance-left:0.0pt;mso-wrap-distance-right:0.0pt;visibility:visible;" coordsize="10,10" coordorigin="8822,506">
            <v:shape id="1771" coordsize="10,10" coordorigin="8822,506" path="m8812,512l8842,512e" filled="f" style="position:absolute;left:8822.0;top:506.0;width:10.0;height:10.0;z-index:379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72" filled="f" stroked="f" style="position:absolute;margin-left:441.08pt;margin-top:76.97pt;width:.52pt;height:.52pt;z-index:-2147483304;mso-position-horizontal-relative:page;mso-position-vertical-relative:text;mso-width-relative:page;mso-height-relative:page;mso-wrap-distance-left:0.0pt;mso-wrap-distance-right:0.0pt;visibility:visible;" coordsize="10,10" coordorigin="8822,1539">
            <v:shape id="1773" coordsize="10,10" coordorigin="8822,1539" path="m8812,1545l8842,1545e" filled="f" style="position:absolute;left:8822.0;top:1539.0;width:10.0;height:10.0;z-index:380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74" filled="f" stroked="f" style="position:absolute;margin-left:441.08pt;margin-top:102.86pt;width:.52pt;height:.52pt;z-index:-2147483303;mso-position-horizontal-relative:page;mso-position-vertical-relative:text;mso-width-relative:page;mso-height-relative:page;mso-wrap-distance-left:0.0pt;mso-wrap-distance-right:0.0pt;visibility:visible;" coordsize="10,10" coordorigin="8822,2057">
            <v:shape id="1775" coordsize="10,10" coordorigin="8822,2057" path="m8812,2062l8842,2062e" filled="f" style="position:absolute;left:8822.0;top:2057.0;width:10.0;height:10.0;z-index:381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76" filled="f" stroked="f" style="position:absolute;margin-left:494.43pt;margin-top:25.32pt;width:.52pt;height:.52pt;z-index:-2147483297;mso-position-horizontal-relative:page;mso-position-vertical-relative:text;mso-width-relative:page;mso-height-relative:page;mso-wrap-distance-left:0.0pt;mso-wrap-distance-right:0.0pt;visibility:visible;" coordsize="10,10" coordorigin="9889,506">
            <v:shape id="1777" coordsize="10,10" coordorigin="9889,506" path="m9879,512l9909,512e" filled="f" style="position:absolute;left:9889.0;top:506.0;width:10.0;height:10.0;z-index:382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78" filled="f" stroked="f" style="position:absolute;margin-left:494.43pt;margin-top:76.97pt;width:.52pt;height:.52pt;z-index:-2147483296;mso-position-horizontal-relative:page;mso-position-vertical-relative:text;mso-width-relative:page;mso-height-relative:page;mso-wrap-distance-left:0.0pt;mso-wrap-distance-right:0.0pt;visibility:visible;" coordsize="10,10" coordorigin="9889,1539">
            <v:shape id="1779" coordsize="10,10" coordorigin="9889,1539" path="m9879,1545l9909,1545e" filled="f" style="position:absolute;left:9889.0;top:1539.0;width:10.0;height:10.0;z-index:383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80" filled="f" stroked="f" style="position:absolute;margin-left:494.43pt;margin-top:102.86pt;width:.52pt;height:.52pt;z-index:-2147483295;mso-position-horizontal-relative:page;mso-position-vertical-relative:text;mso-width-relative:page;mso-height-relative:page;mso-wrap-distance-left:0.0pt;mso-wrap-distance-right:0.0pt;visibility:visible;" coordsize="10,10" coordorigin="9889,2057">
            <v:shape id="1781" coordsize="10,10" coordorigin="9889,2057" path="m9879,2062l9909,2062e" filled="f" style="position:absolute;left:9889.0;top:2057.0;width:10.0;height:10.0;z-index:384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82" filled="f" stroked="f" style="position:absolute;margin-left:538.63pt;margin-top:24.51pt;width:2.14pt;height:2.14pt;z-index:-2147483289;mso-position-horizontal-relative:page;mso-position-vertical-relative:text;mso-width-relative:page;mso-height-relative:page;mso-wrap-distance-left:0.0pt;mso-wrap-distance-right:0.0pt;visibility:visible;" coordsize="43,43" coordorigin="10773,490">
            <v:group id="1783" filled="f" stroked="f" style="position:absolute;left:10789.0;top:506.0;width:10.0;height:10.0;z-index:385;mso-position-horizontal-relative:text;mso-position-vertical-relative:text;mso-width-relative:page;mso-height-relative:page;visibility:visible;" coordsize="10,10" coordorigin="10789,506">
              <v:shape id="1784" coordsize="10,10" coordorigin="10789,506" path="m10779,512l10809,512e" filled="f" style="position:absolute;left:10789.0;top:506.0;width:10.0;height:10.0;z-index:386;mso-position-horizontal-relative:text;mso-position-vertical-relative:text;mso-width-relative:page;mso-height-relative:page;visibility:visible;">
                <v:stroke color="#cccccc" weight="1.62pt"/>
                <v:fill/>
                <v:path arrowok="t"/>
              </v:shape>
              <v:fill/>
            </v:group>
            <v:group id="1785" filled="f" stroked="f" style="position:absolute;left:10789.0;top:506.0;width:10.0;height:10.0;z-index:387;mso-position-horizontal-relative:text;mso-position-vertical-relative:text;mso-width-relative:page;mso-height-relative:page;visibility:visible;" coordsize="10,10" coordorigin="10789,506">
              <v:shape id="1786" coordsize="10,10" coordorigin="10789,506" path="m10779,512l10809,512e" filled="f" style="position:absolute;left:10789.0;top:506.0;width:10.0;height:10.0;z-index:388;mso-position-horizontal-relative:text;mso-position-vertical-relative:text;mso-width-relative:page;mso-height-relative:page;visibility:visible;">
                <v:stroke color="#cccccc" weight="1.62pt"/>
                <v:fill/>
                <v:path arrowok="t"/>
              </v:shape>
              <v:fill/>
            </v:group>
            <v:fill/>
          </v:group>
        </w:pict>
      </w:r>
      <w:r>
        <w:rPr/>
        <w:pict>
          <v:group id="1787" filled="f" stroked="f" style="position:absolute;margin-left:539.44pt;margin-top:76.97pt;width:.52pt;height:.52pt;z-index:-2147483288;mso-position-horizontal-relative:page;mso-position-vertical-relative:text;mso-width-relative:page;mso-height-relative:page;mso-wrap-distance-left:0.0pt;mso-wrap-distance-right:0.0pt;visibility:visible;" coordsize="10,10" coordorigin="10789,1539">
            <v:shape id="1788" coordsize="10,10" coordorigin="10789,1539" path="m10779,1545l10809,1545e" filled="f" style="position:absolute;left:10789.0;top:1539.0;width:10.0;height:10.0;z-index:389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/>
        <w:pict>
          <v:group id="1789" filled="f" stroked="f" style="position:absolute;margin-left:539.44pt;margin-top:102.86pt;width:.52pt;height:.52pt;z-index:-2147483287;mso-position-horizontal-relative:page;mso-position-vertical-relative:text;mso-width-relative:page;mso-height-relative:page;mso-wrap-distance-left:0.0pt;mso-wrap-distance-right:0.0pt;visibility:visible;" coordsize="10,10" coordorigin="10789,2057">
            <v:shape id="1790" coordsize="10,10" coordorigin="10789,2057" path="m10779,2062l10809,2062e" filled="f" style="position:absolute;left:10789.0;top:2057.0;width:10.0;height:10.0;z-index:390;mso-position-horizontal-relative:text;mso-position-vertical-relative:text;mso-width-relative:page;mso-height-relative:page;visibility:visible;">
              <v:stroke color="#cccccc" weight="1.62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5.1c:</w:t>
      </w:r>
      <w:r>
        <w:rPr>
          <w:rFonts w:ascii="Times New Roman" w:cs="Times New Roman" w:eastAsia="Times New Roman" w:hAnsi="Times New Roman"/>
          <w:color w:val="231f20"/>
          <w:spacing w:val="-5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-17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able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results</w:t>
      </w:r>
    </w:p>
    <w:p>
      <w:pPr>
        <w:pStyle w:val="style0"/>
        <w:spacing w:before="4" w:after="0" w:lineRule="exact" w:line="190"/>
        <w:jc w:val="left"/>
        <w:rPr>
          <w:sz w:val="19"/>
          <w:szCs w:val="19"/>
        </w:rPr>
      </w:pPr>
    </w:p>
    <w:tbl>
      <w:tblPr>
        <w:tblW w:w="0" w:type="auto"/>
        <w:jc w:val="left"/>
        <w:tblInd w:w="94" w:type="dxa"/>
        <w:tblCellMar>
          <w:top w:w="0" w:type="dxa"/>
          <w:left w:w="0" w:type="dxa"/>
          <w:bottom w:w="0" w:type="dxa"/>
          <w:right w:w="0" w:type="dxa"/>
        </w:tblCellMar>
        <w:tblLook w:firstRow="0" w:lastRow="0" w:firstColumn="0" w:lastColumn="0" w:noHBand="0" w:noVBand="1"/>
      </w:tblPr>
      <w:tblGrid/>
      <w:tr>
        <w:trPr>
          <w:trHeight w:val="1033" w:hRule="exact"/>
          <w:jc w:val="left"/>
        </w:trPr>
        <w:tc>
          <w:tcPr>
            <w:tcW w:w="107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2" w:after="0" w:lineRule="exact" w:line="100"/>
              <w:jc w:val="left"/>
              <w:rPr>
                <w:sz w:val="10"/>
                <w:szCs w:val="10"/>
              </w:rPr>
            </w:pPr>
          </w:p>
          <w:p>
            <w:pPr>
              <w:pStyle w:val="style0"/>
              <w:spacing w:before="0" w:after="0" w:lineRule="exact" w:line="200"/>
              <w:jc w:val="left"/>
              <w:rPr>
                <w:sz w:val="20"/>
                <w:szCs w:val="20"/>
              </w:rPr>
            </w:pPr>
          </w:p>
          <w:p>
            <w:pPr>
              <w:pStyle w:val="style0"/>
              <w:spacing w:before="0" w:after="0" w:lineRule="auto" w:line="240"/>
              <w:ind w:left="148" w:right="-2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r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(mm)</w:t>
            </w:r>
          </w:p>
        </w:tc>
        <w:tc>
          <w:tcPr>
            <w:tcW w:w="1853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7" w:after="0" w:lineRule="exact" w:line="240"/>
              <w:jc w:val="left"/>
              <w:rPr>
                <w:sz w:val="24"/>
                <w:szCs w:val="24"/>
              </w:rPr>
            </w:pPr>
          </w:p>
          <w:p>
            <w:pPr>
              <w:pStyle w:val="style0"/>
              <w:spacing w:before="0" w:after="0" w:lineRule="exact" w:line="295"/>
              <w:ind w:left="311" w:right="316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6"/>
                <w:szCs w:val="26"/>
              </w:rPr>
              <w:t>sin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6"/>
                <w:szCs w:val="2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6"/>
                <w:szCs w:val="26"/>
              </w:rPr>
              <w:t>Φ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6"/>
                <w:szCs w:val="2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6"/>
                <w:szCs w:val="26"/>
              </w:rPr>
              <w:t>=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6"/>
                <w:szCs w:val="2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6"/>
                <w:szCs w:val="26"/>
              </w:rPr>
              <w:t>(</w:t>
            </w:r>
            <w:r>
              <w:rPr>
                <w:rFonts w:ascii="Times New Roman" w:cs="Times New Roman" w:eastAsia="Times New Roman" w:hAnsi="Times New Roman"/>
                <w:color w:val="231f20"/>
                <w:spacing w:val="-2"/>
                <w:w w:val="100"/>
                <w:position w:val="0"/>
                <w:sz w:val="26"/>
                <w:szCs w:val="26"/>
              </w:rPr>
              <w:t>r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6"/>
                <w:szCs w:val="26"/>
              </w:rPr>
              <w:t>-</w:t>
            </w:r>
          </w:p>
          <w:p>
            <w:pPr>
              <w:pStyle w:val="style0"/>
              <w:spacing w:before="0" w:after="0" w:lineRule="exact" w:line="253"/>
              <w:ind w:left="525" w:right="517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1"/>
                <w:sz w:val="26"/>
                <w:szCs w:val="26"/>
              </w:rPr>
              <w:t>26)/65</w:t>
            </w:r>
          </w:p>
        </w:tc>
        <w:tc>
          <w:tcPr>
            <w:tcW w:w="146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2" w:after="0" w:lineRule="exact" w:line="240"/>
              <w:jc w:val="left"/>
              <w:rPr>
                <w:sz w:val="24"/>
                <w:szCs w:val="24"/>
              </w:rPr>
            </w:pPr>
          </w:p>
          <w:p>
            <w:pPr>
              <w:pStyle w:val="style0"/>
              <w:spacing w:before="0" w:after="0" w:lineRule="auto" w:line="240"/>
              <w:ind w:left="311" w:right="312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sin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θ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=</w:t>
            </w:r>
          </w:p>
          <w:p>
            <w:pPr>
              <w:pStyle w:val="style0"/>
              <w:spacing w:before="0" w:after="0" w:lineRule="exact" w:line="278"/>
              <w:ind w:left="197" w:right="20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(</w:t>
            </w:r>
            <w:r>
              <w:rPr>
                <w:rFonts w:ascii="Times New Roman" w:cs="Times New Roman" w:eastAsia="Times New Roman" w:hAnsi="Times New Roman"/>
                <w:color w:val="231f20"/>
                <w:spacing w:val="-2"/>
                <w:w w:val="100"/>
                <w:sz w:val="26"/>
                <w:szCs w:val="26"/>
              </w:rPr>
              <w:t>r</w:t>
            </w:r>
            <w:r>
              <w:rPr>
                <w:rFonts w:ascii="Times New Roman" w:cs="Times New Roman" w:eastAsia="Times New Roman" w:hAnsi="Times New Roman"/>
                <w:color w:val="231f20"/>
                <w:spacing w:val="-1"/>
                <w:w w:val="100"/>
                <w:sz w:val="26"/>
                <w:szCs w:val="26"/>
              </w:rPr>
              <w:t>-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15)/85</w:t>
            </w:r>
          </w:p>
        </w:tc>
        <w:tc>
          <w:tcPr>
            <w:tcW w:w="1366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8" w:after="0" w:lineRule="exact" w:line="260"/>
              <w:jc w:val="left"/>
              <w:rPr>
                <w:sz w:val="26"/>
                <w:szCs w:val="26"/>
              </w:rPr>
            </w:pPr>
          </w:p>
          <w:p>
            <w:pPr>
              <w:pStyle w:val="style0"/>
              <w:spacing w:before="0" w:after="0" w:lineRule="exact" w:line="282"/>
              <w:ind w:left="473" w:right="476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-1"/>
                <w:sz w:val="26"/>
                <w:szCs w:val="26"/>
              </w:rPr>
              <w:t>h=</w:t>
            </w:r>
          </w:p>
          <w:p>
            <w:pPr>
              <w:pStyle w:val="style0"/>
              <w:spacing w:before="0" w:after="0" w:lineRule="exact" w:line="240"/>
              <w:ind w:left="251" w:right="252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1"/>
                <w:sz w:val="26"/>
                <w:szCs w:val="26"/>
              </w:rPr>
              <w:t>r/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1"/>
                <w:sz w:val="26"/>
                <w:szCs w:val="2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1"/>
                <w:sz w:val="26"/>
                <w:szCs w:val="26"/>
              </w:rPr>
              <w:t>tan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1"/>
                <w:sz w:val="26"/>
                <w:szCs w:val="2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1"/>
                <w:sz w:val="26"/>
                <w:szCs w:val="26"/>
              </w:rPr>
              <w:t>θ</w:t>
            </w:r>
          </w:p>
        </w:tc>
        <w:tc>
          <w:tcPr>
            <w:tcW w:w="1853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2" w:after="0" w:lineRule="exact" w:line="150"/>
              <w:jc w:val="left"/>
              <w:rPr>
                <w:sz w:val="15"/>
                <w:szCs w:val="15"/>
              </w:rPr>
            </w:pPr>
          </w:p>
          <w:p>
            <w:pPr>
              <w:pStyle w:val="style0"/>
              <w:spacing w:before="0" w:after="0" w:lineRule="exact" w:line="200"/>
              <w:jc w:val="left"/>
              <w:rPr>
                <w:sz w:val="20"/>
                <w:szCs w:val="20"/>
              </w:rPr>
            </w:pPr>
          </w:p>
          <w:p>
            <w:pPr>
              <w:pStyle w:val="style0"/>
              <w:spacing w:before="0" w:after="0" w:lineRule="auto" w:line="240"/>
              <w:ind w:left="127" w:right="-2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cos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θ</w:t>
            </w:r>
            <w:r>
              <w:rPr>
                <w:rFonts w:ascii="Times New Roman" w:cs="Times New Roman" w:eastAsia="Times New Roman" w:hAnsi="Times New Roman"/>
                <w:color w:val="231f20"/>
                <w:spacing w:val="-19"/>
                <w:w w:val="100"/>
                <w:sz w:val="26"/>
                <w:szCs w:val="2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-2"/>
                <w:sz w:val="17"/>
                <w:szCs w:val="17"/>
              </w:rPr>
              <w:t>I</w:t>
            </w:r>
            <w:r>
              <w:rPr>
                <w:rFonts w:ascii="Times New Roman" w:cs="Times New Roman" w:eastAsia="Times New Roman" w:hAnsi="Times New Roman"/>
                <w:color w:val="231f20"/>
                <w:spacing w:val="18"/>
                <w:w w:val="100"/>
                <w:position w:val="-2"/>
                <w:sz w:val="17"/>
                <w:szCs w:val="1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6"/>
                <w:szCs w:val="26"/>
              </w:rPr>
              <w:t>=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6"/>
                <w:szCs w:val="2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6"/>
                <w:szCs w:val="26"/>
              </w:rPr>
              <w:t>h</w:t>
            </w:r>
            <w:r>
              <w:rPr>
                <w:rFonts w:ascii="Times New Roman" w:cs="Times New Roman" w:eastAsia="Times New Roman" w:hAnsi="Times New Roman"/>
                <w:color w:val="231f20"/>
                <w:spacing w:val="-19"/>
                <w:w w:val="100"/>
                <w:position w:val="0"/>
                <w:sz w:val="26"/>
                <w:szCs w:val="2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-2"/>
                <w:sz w:val="17"/>
                <w:szCs w:val="17"/>
              </w:rPr>
              <w:t>I</w:t>
            </w:r>
            <w:r>
              <w:rPr>
                <w:rFonts w:ascii="Times New Roman" w:cs="Times New Roman" w:eastAsia="Times New Roman" w:hAnsi="Times New Roman"/>
                <w:color w:val="231f20"/>
                <w:spacing w:val="20"/>
                <w:w w:val="100"/>
                <w:position w:val="-2"/>
                <w:sz w:val="17"/>
                <w:szCs w:val="1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6"/>
                <w:szCs w:val="26"/>
              </w:rPr>
              <w:t>/85</w:t>
            </w:r>
          </w:p>
        </w:tc>
        <w:tc>
          <w:tcPr>
            <w:tcW w:w="10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0" w:after="0" w:lineRule="exact" w:line="140"/>
              <w:jc w:val="left"/>
              <w:rPr>
                <w:sz w:val="14"/>
                <w:szCs w:val="14"/>
              </w:rPr>
            </w:pPr>
          </w:p>
          <w:p>
            <w:pPr>
              <w:pStyle w:val="style0"/>
              <w:spacing w:before="0" w:after="0" w:lineRule="exact" w:line="200"/>
              <w:jc w:val="left"/>
              <w:rPr>
                <w:sz w:val="20"/>
                <w:szCs w:val="20"/>
              </w:rPr>
            </w:pPr>
          </w:p>
          <w:p>
            <w:pPr>
              <w:pStyle w:val="style0"/>
              <w:spacing w:before="0" w:after="0" w:lineRule="auto" w:line="240"/>
              <w:ind w:left="109" w:right="-2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x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-2"/>
                <w:sz w:val="17"/>
                <w:szCs w:val="17"/>
              </w:rPr>
              <w:t>i</w:t>
            </w:r>
            <w:r>
              <w:rPr>
                <w:rFonts w:ascii="Times New Roman" w:cs="Times New Roman" w:eastAsia="Times New Roman" w:hAnsi="Times New Roman"/>
                <w:color w:val="231f20"/>
                <w:spacing w:val="4"/>
                <w:w w:val="100"/>
                <w:position w:val="-2"/>
                <w:sz w:val="17"/>
                <w:szCs w:val="1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position w:val="0"/>
                <w:sz w:val="26"/>
                <w:szCs w:val="26"/>
              </w:rPr>
              <w:t>(mm)</w:t>
            </w:r>
          </w:p>
        </w:tc>
        <w:tc>
          <w:tcPr>
            <w:tcW w:w="900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4" w:after="0" w:lineRule="exact" w:line="150"/>
              <w:jc w:val="left"/>
              <w:rPr>
                <w:sz w:val="15"/>
                <w:szCs w:val="15"/>
              </w:rPr>
            </w:pPr>
          </w:p>
          <w:p>
            <w:pPr>
              <w:pStyle w:val="style0"/>
              <w:spacing w:before="0" w:after="0" w:lineRule="exact" w:line="200"/>
              <w:jc w:val="left"/>
              <w:rPr>
                <w:sz w:val="20"/>
                <w:szCs w:val="20"/>
              </w:rPr>
            </w:pPr>
          </w:p>
          <w:p>
            <w:pPr>
              <w:pStyle w:val="style0"/>
              <w:spacing w:before="0" w:after="0" w:lineRule="auto" w:line="240"/>
              <w:ind w:left="140" w:right="-2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F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(N)</w:t>
            </w:r>
          </w:p>
        </w:tc>
      </w:tr>
      <w:tr>
        <w:tblPrEx/>
        <w:trPr>
          <w:trHeight w:val="518" w:hRule="exact"/>
          <w:jc w:val="left"/>
        </w:trPr>
        <w:tc>
          <w:tcPr>
            <w:tcW w:w="107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49" w:after="0" w:lineRule="auto" w:line="240"/>
              <w:ind w:left="346" w:right="-2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50</w:t>
            </w:r>
          </w:p>
        </w:tc>
        <w:tc>
          <w:tcPr>
            <w:tcW w:w="1853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46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366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853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0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900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18" w:hRule="exact"/>
          <w:jc w:val="left"/>
        </w:trPr>
        <w:tc>
          <w:tcPr>
            <w:tcW w:w="107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75" w:after="0" w:lineRule="auto" w:line="240"/>
              <w:ind w:left="310" w:right="373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55</w:t>
            </w:r>
          </w:p>
        </w:tc>
        <w:tc>
          <w:tcPr>
            <w:tcW w:w="1853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46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366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853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0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900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18" w:hRule="exact"/>
          <w:jc w:val="left"/>
        </w:trPr>
        <w:tc>
          <w:tcPr>
            <w:tcW w:w="107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5" w:after="0" w:lineRule="exact" w:line="100"/>
              <w:jc w:val="left"/>
              <w:rPr>
                <w:sz w:val="10"/>
                <w:szCs w:val="10"/>
              </w:rPr>
            </w:pPr>
          </w:p>
          <w:p>
            <w:pPr>
              <w:pStyle w:val="style0"/>
              <w:spacing w:before="0" w:after="0" w:lineRule="auto" w:line="240"/>
              <w:ind w:left="346" w:right="-2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60</w:t>
            </w:r>
          </w:p>
        </w:tc>
        <w:tc>
          <w:tcPr>
            <w:tcW w:w="1853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46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366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853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0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900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15" w:hRule="exact"/>
          <w:jc w:val="left"/>
        </w:trPr>
        <w:tc>
          <w:tcPr>
            <w:tcW w:w="107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82" w:after="0" w:lineRule="auto" w:line="240"/>
              <w:ind w:left="346" w:right="-2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65</w:t>
            </w:r>
          </w:p>
        </w:tc>
        <w:tc>
          <w:tcPr>
            <w:tcW w:w="1853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46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366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853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0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900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18" w:hRule="exact"/>
          <w:jc w:val="left"/>
        </w:trPr>
        <w:tc>
          <w:tcPr>
            <w:tcW w:w="107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0" w:after="0" w:lineRule="exact" w:line="120"/>
              <w:jc w:val="left"/>
              <w:rPr>
                <w:sz w:val="12"/>
                <w:szCs w:val="12"/>
              </w:rPr>
            </w:pPr>
          </w:p>
          <w:p>
            <w:pPr>
              <w:pStyle w:val="style0"/>
              <w:spacing w:before="0" w:after="0" w:lineRule="auto" w:line="240"/>
              <w:ind w:left="346" w:right="-2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70</w:t>
            </w:r>
          </w:p>
        </w:tc>
        <w:tc>
          <w:tcPr>
            <w:tcW w:w="1853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46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366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853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0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900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  <w:tr>
        <w:tblPrEx/>
        <w:trPr>
          <w:trHeight w:val="518" w:hRule="exact"/>
          <w:jc w:val="left"/>
        </w:trPr>
        <w:tc>
          <w:tcPr>
            <w:tcW w:w="107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spacing w:before="3" w:after="0" w:lineRule="exact" w:line="100"/>
              <w:jc w:val="left"/>
              <w:rPr>
                <w:sz w:val="10"/>
                <w:szCs w:val="10"/>
              </w:rPr>
            </w:pPr>
          </w:p>
          <w:p>
            <w:pPr>
              <w:pStyle w:val="style0"/>
              <w:spacing w:before="0" w:after="0" w:lineRule="auto" w:line="240"/>
              <w:ind w:left="346" w:right="-2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eastAsia="Times New Roman" w:hAnsi="Times New Roman"/>
                <w:color w:val="231f20"/>
                <w:spacing w:val="0"/>
                <w:w w:val="100"/>
                <w:sz w:val="26"/>
                <w:szCs w:val="26"/>
              </w:rPr>
              <w:t>75</w:t>
            </w:r>
          </w:p>
        </w:tc>
        <w:tc>
          <w:tcPr>
            <w:tcW w:w="1853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465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366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853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1067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  <w:tc>
          <w:tcPr>
            <w:tcW w:w="900" w:type="dxa"/>
            <w:tcBorders>
              <w:top w:val="single" w:sz="13" w:space="0" w:color="cccccc"/>
              <w:left w:val="single" w:sz="13" w:space="0" w:color="cccccc"/>
              <w:bottom w:val="single" w:sz="13" w:space="0" w:color="cccccc"/>
              <w:right w:val="single" w:sz="13" w:space="0" w:color="cccccc"/>
            </w:tcBorders>
            <w:tcFitText w:val="false"/>
          </w:tcPr>
          <w:p>
            <w:pPr>
              <w:pStyle w:val="style0"/>
              <w:rPr/>
            </w:pPr>
          </w:p>
        </w:tc>
      </w:tr>
    </w:tbl>
    <w:p>
      <w:pPr>
        <w:pStyle w:val="style0"/>
        <w:spacing w:after="0"/>
        <w:rPr/>
        <w:sectPr>
          <w:pgSz w:w="11920" w:h="16840" w:orient="portrait"/>
          <w:pgMar w:top="1180" w:right="1000" w:bottom="1060" w:left="1100" w:header="0" w:footer="866" w:gutter="0"/>
        </w:sectPr>
      </w:pPr>
    </w:p>
    <w:p>
      <w:pPr>
        <w:pStyle w:val="style0"/>
        <w:tabs>
          <w:tab w:val="left" w:leader="none" w:pos="760"/>
        </w:tabs>
        <w:spacing w:before="64" w:after="0" w:lineRule="auto" w:line="312"/>
        <w:ind w:left="765" w:right="83" w:hanging="66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vi)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Plot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curves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of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theoretical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speed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controlling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force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same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axes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as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7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experimental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curves.</w:t>
      </w:r>
    </w:p>
    <w:p>
      <w:pPr>
        <w:pStyle w:val="style0"/>
        <w:tabs>
          <w:tab w:val="left" w:leader="none" w:pos="760"/>
        </w:tabs>
        <w:spacing w:before="3" w:after="0" w:lineRule="auto" w:line="240"/>
        <w:ind w:left="105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vii)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Compare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theoretical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experimental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curves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and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explain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any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di</w:t>
      </w:r>
      <w:r>
        <w:rPr>
          <w:rFonts w:ascii="Times New Roman" w:cs="Times New Roman" w:eastAsia="Times New Roman" w:hAnsi="Times New Roman"/>
          <w:color w:val="231f20"/>
          <w:spacing w:val="-4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ferences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between</w:t>
      </w:r>
      <w:r>
        <w:rPr>
          <w:rFonts w:ascii="Times New Roman" w:cs="Times New Roman" w:eastAsia="Times New Roman" w:hAnsi="Times New Roman"/>
          <w:color w:val="231f20"/>
          <w:spacing w:val="-24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them.</w:t>
      </w:r>
    </w:p>
    <w:p>
      <w:pPr>
        <w:pStyle w:val="style0"/>
        <w:spacing w:before="5" w:after="0" w:lineRule="exact" w:line="170"/>
        <w:jc w:val="left"/>
        <w:rPr>
          <w:sz w:val="17"/>
          <w:szCs w:val="17"/>
        </w:rPr>
      </w:pPr>
    </w:p>
    <w:p>
      <w:pPr>
        <w:pStyle w:val="style0"/>
        <w:spacing w:before="0" w:after="0" w:lineRule="exact" w:line="200"/>
        <w:jc w:val="left"/>
        <w:rPr>
          <w:sz w:val="20"/>
          <w:szCs w:val="20"/>
        </w:rPr>
      </w:pPr>
    </w:p>
    <w:p>
      <w:pPr>
        <w:pStyle w:val="style0"/>
        <w:spacing w:before="0" w:after="0" w:lineRule="auto" w:line="240"/>
        <w:ind w:left="233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6044118" cy="4924044"/>
            <wp:effectExtent l="0" t="0" r="0" b="0"/>
            <wp:docPr id="1791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44118" cy="49240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5" w:after="0" w:lineRule="exact" w:line="100"/>
        <w:jc w:val="left"/>
        <w:rPr>
          <w:sz w:val="10"/>
          <w:szCs w:val="10"/>
        </w:rPr>
      </w:pPr>
    </w:p>
    <w:p>
      <w:pPr>
        <w:pStyle w:val="style0"/>
        <w:spacing w:before="0" w:after="0" w:lineRule="auto" w:line="240"/>
        <w:ind w:left="492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Figure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5.1: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Forces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acting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in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Porter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231f20"/>
          <w:spacing w:val="0"/>
          <w:w w:val="100"/>
          <w:sz w:val="24"/>
          <w:szCs w:val="24"/>
        </w:rPr>
        <w:t>Governor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40" w:right="980" w:bottom="1060" w:left="1060" w:header="0" w:footer="866" w:gutter="0"/>
        </w:sectPr>
      </w:pPr>
    </w:p>
    <w:p>
      <w:pPr>
        <w:pStyle w:val="style0"/>
        <w:spacing w:before="55" w:after="0" w:lineRule="auto" w:line="281"/>
        <w:ind w:left="102" w:right="63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792" filled="f" stroked="f" style="position:absolute;margin-left:62.32pt;margin-top:194.84pt;width:473.06pt;height:.1pt;z-index:-2147483281;mso-position-horizontal-relative:page;mso-position-vertical-relative:page;mso-width-relative:page;mso-height-relative:page;mso-wrap-distance-left:0.0pt;mso-wrap-distance-right:0.0pt;visibility:visible;" coordsize="9461,2" coordorigin="1246,3897">
            <v:shape id="1793" coordsize="9461,0" coordorigin="1246,3897" path="m1246,3897l10708,3897e" filled="f" style="position:absolute;left:1246.0;top:3897.0;width:9461.0;height:2.0;z-index:39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794" filled="f" stroked="f" style="position:absolute;margin-left:62.32pt;margin-top:220.46pt;width:473.06pt;height:.1pt;z-index:-2147483280;mso-position-horizontal-relative:page;mso-position-vertical-relative:page;mso-width-relative:page;mso-height-relative:page;mso-wrap-distance-left:0.0pt;mso-wrap-distance-right:0.0pt;visibility:visible;" coordsize="9461,2" coordorigin="1246,4409">
            <v:shape id="1795" coordsize="9461,0" coordorigin="1246,4409" path="m1246,4409l10708,4409e" filled="f" style="position:absolute;left:1246.0;top:4409.0;width:9461.0;height:2.0;z-index:39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796" filled="f" stroked="f" style="position:absolute;margin-left:62.32pt;margin-top:243.88pt;width:473.06pt;height:.1pt;z-index:-2147483279;mso-position-horizontal-relative:page;mso-position-vertical-relative:page;mso-width-relative:page;mso-height-relative:page;mso-wrap-distance-left:0.0pt;mso-wrap-distance-right:0.0pt;visibility:visible;" coordsize="9461,2" coordorigin="1246,4878">
            <v:shape id="1797" coordsize="9461,0" coordorigin="1246,4878" path="m1246,4878l10708,4878e" filled="f" style="position:absolute;left:1246.0;top:4878.0;width:9461.0;height:2.0;z-index:39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798" filled="f" stroked="f" style="position:absolute;margin-left:62.32pt;margin-top:266.46pt;width:473.06pt;height:.1pt;z-index:-2147483278;mso-position-horizontal-relative:page;mso-position-vertical-relative:page;mso-width-relative:page;mso-height-relative:page;mso-wrap-distance-left:0.0pt;mso-wrap-distance-right:0.0pt;visibility:visible;" coordsize="9461,2" coordorigin="1246,5329">
            <v:shape id="1799" coordsize="9461,0" coordorigin="1246,5329" path="m1246,5329l10708,5329e" filled="f" style="position:absolute;left:1246.0;top:5329.0;width:9461.0;height:2.0;z-index:39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00" filled="f" stroked="f" style="position:absolute;margin-left:62.32pt;margin-top:290.73pt;width:473.06pt;height:.1pt;z-index:-2147483277;mso-position-horizontal-relative:page;mso-position-vertical-relative:page;mso-width-relative:page;mso-height-relative:page;mso-wrap-distance-left:0.0pt;mso-wrap-distance-right:0.0pt;visibility:visible;" coordsize="9461,2" coordorigin="1246,5815">
            <v:shape id="1801" coordsize="9461,0" coordorigin="1246,5815" path="m1246,5815l10708,5815e" filled="f" style="position:absolute;left:1246.0;top:5815.0;width:9461.0;height:2.0;z-index:39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02" filled="f" stroked="f" style="position:absolute;margin-left:62.32pt;margin-top:314.15pt;width:473.06pt;height:.1pt;z-index:-2147483276;mso-position-horizontal-relative:page;mso-position-vertical-relative:page;mso-width-relative:page;mso-height-relative:page;mso-wrap-distance-left:0.0pt;mso-wrap-distance-right:0.0pt;visibility:visible;" coordsize="9461,2" coordorigin="1246,6283">
            <v:shape id="1803" coordsize="9461,0" coordorigin="1246,6283" path="m1246,6283l10708,6283e" filled="f" style="position:absolute;left:1246.0;top:6283.0;width:9461.0;height:2.0;z-index:39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04" filled="f" stroked="f" style="position:absolute;margin-left:62.32pt;margin-top:337.58pt;width:473.06pt;height:.1pt;z-index:-2147483275;mso-position-horizontal-relative:page;mso-position-vertical-relative:page;mso-width-relative:page;mso-height-relative:page;mso-wrap-distance-left:0.0pt;mso-wrap-distance-right:0.0pt;visibility:visible;" coordsize="9461,2" coordorigin="1246,6752">
            <v:shape id="1805" coordsize="9461,0" coordorigin="1246,6752" path="m1246,6752l10708,6752e" filled="f" style="position:absolute;left:1246.0;top:6752.0;width:9461.0;height:2.0;z-index:39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06" filled="f" stroked="f" style="position:absolute;margin-left:62.32pt;margin-top:384.43pt;width:473.06pt;height:.1pt;z-index:-2147483274;mso-position-horizontal-relative:page;mso-position-vertical-relative:page;mso-width-relative:page;mso-height-relative:page;mso-wrap-distance-left:0.0pt;mso-wrap-distance-right:0.0pt;visibility:visible;" coordsize="9461,2" coordorigin="1246,7689">
            <v:shape id="1807" coordsize="9461,0" coordorigin="1246,7689" path="m1246,7689l10708,7689e" filled="f" style="position:absolute;left:1246.0;top:7689.0;width:9461.0;height:2.0;z-index:39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08" filled="f" stroked="f" style="position:absolute;margin-left:62.32pt;margin-top:361.81pt;width:473.06pt;height:.1pt;z-index:-2147483273;mso-position-horizontal-relative:page;mso-position-vertical-relative:page;mso-width-relative:page;mso-height-relative:page;mso-wrap-distance-left:0.0pt;mso-wrap-distance-right:0.0pt;visibility:visible;" coordsize="9461,2" coordorigin="1246,7236">
            <v:shape id="1809" coordsize="9461,0" coordorigin="1246,7236" path="m1246,7236l10708,7236e" filled="f" style="position:absolute;left:1246.0;top:7236.0;width:9461.0;height:2.0;z-index:39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10" filled="f" stroked="f" style="position:absolute;margin-left:62.32pt;margin-top:407.85pt;width:473.06pt;height:.1pt;z-index:-2147483272;mso-position-horizontal-relative:page;mso-position-vertical-relative:page;mso-width-relative:page;mso-height-relative:page;mso-wrap-distance-left:0.0pt;mso-wrap-distance-right:0.0pt;visibility:visible;" coordsize="9461,2" coordorigin="1246,8157">
            <v:shape id="1811" coordsize="9461,0" coordorigin="1246,8157" path="m1246,8157l10708,8157e" filled="f" style="position:absolute;left:1246.0;top:8157.0;width:9461.0;height:2.0;z-index:40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12" filled="f" stroked="f" style="position:absolute;margin-left:62.32pt;margin-top:431.28pt;width:473.06pt;height:.1pt;z-index:-2147483271;mso-position-horizontal-relative:page;mso-position-vertical-relative:page;mso-width-relative:page;mso-height-relative:page;mso-wrap-distance-left:0.0pt;mso-wrap-distance-right:0.0pt;visibility:visible;" coordsize="9461,2" coordorigin="1246,8626">
            <v:shape id="1813" coordsize="9461,0" coordorigin="1246,8626" path="m1246,8626l10708,8626e" filled="f" style="position:absolute;left:1246.0;top:8626.0;width:9461.0;height:2.0;z-index:40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14" filled="f" stroked="f" style="position:absolute;margin-left:62.32pt;margin-top:454.7pt;width:473.06pt;height:.1pt;z-index:-2147483270;mso-position-horizontal-relative:page;mso-position-vertical-relative:page;mso-width-relative:page;mso-height-relative:page;mso-wrap-distance-left:0.0pt;mso-wrap-distance-right:0.0pt;visibility:visible;" coordsize="9461,2" coordorigin="1246,9094">
            <v:shape id="1815" coordsize="9461,0" coordorigin="1246,9094" path="m1246,9094l10708,9094e" filled="f" style="position:absolute;left:1246.0;top:9094.0;width:9461.0;height:2.0;z-index:40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16" filled="f" stroked="f" style="position:absolute;margin-left:62.32pt;margin-top:478.12pt;width:473.06pt;height:.1pt;z-index:-2147483269;mso-position-horizontal-relative:page;mso-position-vertical-relative:page;mso-width-relative:page;mso-height-relative:page;mso-wrap-distance-left:0.0pt;mso-wrap-distance-right:0.0pt;visibility:visible;" coordsize="9461,2" coordorigin="1246,9562">
            <v:shape id="1817" coordsize="9461,0" coordorigin="1246,9562" path="m1246,9562l10708,9562e" filled="f" style="position:absolute;left:1246.0;top:9562.0;width:9461.0;height:2.0;z-index:40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18" filled="f" stroked="f" style="position:absolute;margin-left:62.32pt;margin-top:501.55pt;width:473.06pt;height:.1pt;z-index:-2147483268;mso-position-horizontal-relative:page;mso-position-vertical-relative:page;mso-width-relative:page;mso-height-relative:page;mso-wrap-distance-left:0.0pt;mso-wrap-distance-right:0.0pt;visibility:visible;" coordsize="9461,2" coordorigin="1246,10031">
            <v:shape id="1819" coordsize="9461,0" coordorigin="1246,10031" path="m1246,10031l10708,10031e" filled="f" style="position:absolute;left:1246.0;top:10031.0;width:9461.0;height:2.0;z-index:40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20" filled="f" stroked="f" style="position:absolute;margin-left:62.32pt;margin-top:524.97pt;width:473.06pt;height:.1pt;z-index:-2147483267;mso-position-horizontal-relative:page;mso-position-vertical-relative:page;mso-width-relative:page;mso-height-relative:page;mso-wrap-distance-left:0.0pt;mso-wrap-distance-right:0.0pt;visibility:visible;" coordsize="9461,2" coordorigin="1246,10499">
            <v:shape id="1821" coordsize="9461,0" coordorigin="1246,10499" path="m1246,10499l10708,10499e" filled="f" style="position:absolute;left:1246.0;top:10499.0;width:9461.0;height:2.0;z-index:40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22" filled="f" stroked="f" style="position:absolute;margin-left:62.32pt;margin-top:548.4pt;width:473.06pt;height:.1pt;z-index:-2147483266;mso-position-horizontal-relative:page;mso-position-vertical-relative:page;mso-width-relative:page;mso-height-relative:page;mso-wrap-distance-left:0.0pt;mso-wrap-distance-right:0.0pt;visibility:visible;" coordsize="9461,2" coordorigin="1246,10968">
            <v:shape id="1823" coordsize="9461,0" coordorigin="1246,10968" path="m1246,10968l10708,10968e" filled="f" style="position:absolute;left:1246.0;top:10968.0;width:9461.0;height:2.0;z-index:40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24" filled="f" stroked="f" style="position:absolute;margin-left:62.32pt;margin-top:571.82pt;width:473.06pt;height:.1pt;z-index:-2147483265;mso-position-horizontal-relative:page;mso-position-vertical-relative:page;mso-width-relative:page;mso-height-relative:page;mso-wrap-distance-left:0.0pt;mso-wrap-distance-right:0.0pt;visibility:visible;" coordsize="9461,2" coordorigin="1246,11436">
            <v:shape id="1825" coordsize="9461,0" coordorigin="1246,11436" path="m1246,11436l10708,11436e" filled="f" style="position:absolute;left:1246.0;top:11436.0;width:9461.0;height:2.0;z-index:40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26" filled="f" stroked="f" style="position:absolute;margin-left:62.32pt;margin-top:595.25pt;width:473.06pt;height:.1pt;z-index:-2147483264;mso-position-horizontal-relative:page;mso-position-vertical-relative:page;mso-width-relative:page;mso-height-relative:page;mso-wrap-distance-left:0.0pt;mso-wrap-distance-right:0.0pt;visibility:visible;" coordsize="9461,2" coordorigin="1246,11905">
            <v:shape id="1827" coordsize="9461,0" coordorigin="1246,11905" path="m1246,11905l10708,11905e" filled="f" style="position:absolute;left:1246.0;top:11905.0;width:9461.0;height:2.0;z-index:40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28" filled="f" stroked="f" style="position:absolute;margin-left:62.32pt;margin-top:618.67pt;width:473.06pt;height:.1pt;z-index:-2147483263;mso-position-horizontal-relative:page;mso-position-vertical-relative:page;mso-width-relative:page;mso-height-relative:page;mso-wrap-distance-left:0.0pt;mso-wrap-distance-right:0.0pt;visibility:visible;" coordsize="9461,2" coordorigin="1246,12373">
            <v:shape id="1829" coordsize="9461,0" coordorigin="1246,12373" path="m1246,12373l10708,12373e" filled="f" style="position:absolute;left:1246.0;top:12373.0;width:9461.0;height:2.0;z-index:40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30" filled="f" stroked="f" style="position:absolute;margin-left:62.32pt;margin-top:642.09pt;width:473.06pt;height:.1pt;z-index:-2147483262;mso-position-horizontal-relative:page;mso-position-vertical-relative:page;mso-width-relative:page;mso-height-relative:page;mso-wrap-distance-left:0.0pt;mso-wrap-distance-right:0.0pt;visibility:visible;" coordsize="9461,2" coordorigin="1246,12842">
            <v:shape id="1831" coordsize="9461,0" coordorigin="1246,12842" path="m1246,12842l10708,12842e" filled="f" style="position:absolute;left:1246.0;top:12842.0;width:9461.0;height:2.0;z-index:41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32" filled="f" stroked="f" style="position:absolute;margin-left:62.32pt;margin-top:665.52pt;width:473.06pt;height:.1pt;z-index:-2147483261;mso-position-horizontal-relative:page;mso-position-vertical-relative:page;mso-width-relative:page;mso-height-relative:page;mso-wrap-distance-left:0.0pt;mso-wrap-distance-right:0.0pt;visibility:visible;" coordsize="9461,2" coordorigin="1246,13310">
            <v:shape id="1833" coordsize="9461,0" coordorigin="1246,13310" path="m1246,13310l10708,13310e" filled="f" style="position:absolute;left:1246.0;top:13310.0;width:9461.0;height:2.0;z-index:41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34" filled="f" stroked="f" style="position:absolute;margin-left:62.32pt;margin-top:688.94pt;width:473.06pt;height:.1pt;z-index:-2147483260;mso-position-horizontal-relative:page;mso-position-vertical-relative:page;mso-width-relative:page;mso-height-relative:page;mso-wrap-distance-left:0.0pt;mso-wrap-distance-right:0.0pt;visibility:visible;" coordsize="9461,2" coordorigin="1246,13779">
            <v:shape id="1835" coordsize="9461,0" coordorigin="1246,13779" path="m1246,13779l10708,13779e" filled="f" style="position:absolute;left:1246.0;top:13779.0;width:9461.0;height:2.0;z-index:41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36" filled="f" stroked="f" style="position:absolute;margin-left:62.32pt;margin-top:712.37pt;width:473.06pt;height:.1pt;z-index:-2147483259;mso-position-horizontal-relative:page;mso-position-vertical-relative:page;mso-width-relative:page;mso-height-relative:page;mso-wrap-distance-left:0.0pt;mso-wrap-distance-right:0.0pt;visibility:visible;" coordsize="9461,2" coordorigin="1246,14247">
            <v:shape id="1837" coordsize="9461,0" coordorigin="1246,14247" path="m1246,14247l10708,14247e" filled="f" style="position:absolute;left:1246.0;top:14247.0;width:9461.0;height:2.0;z-index:41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38" filled="f" stroked="f" style="position:absolute;margin-left:62.32pt;margin-top:733.63pt;width:473.06pt;height:.1pt;z-index:-2147483258;mso-position-horizontal-relative:page;mso-position-vertical-relative:page;mso-width-relative:page;mso-height-relative:page;mso-wrap-distance-left:0.0pt;mso-wrap-distance-right:0.0pt;visibility:visible;" coordsize="9461,2" coordorigin="1246,14673">
            <v:shape id="1839" coordsize="9461,0" coordorigin="1246,14673" path="m1246,14673l10708,14673e" filled="f" style="position:absolute;left:1246.0;top:14673.0;width:9461.0;height:2.0;z-index:41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40" filled="f" stroked="f" style="position:absolute;margin-left:62.32pt;margin-top:172.31pt;width:473.06pt;height:.1pt;z-index:-2147483257;mso-position-horizontal-relative:page;mso-position-vertical-relative:page;mso-width-relative:page;mso-height-relative:page;mso-wrap-distance-left:0.0pt;mso-wrap-distance-right:0.0pt;visibility:visible;" coordsize="9461,2" coordorigin="1246,3446">
            <v:shape id="1841" coordsize="9461,0" coordorigin="1246,3446" path="m1246,3446l10708,3446e" filled="f" style="position:absolute;left:1246.0;top:3446.0;width:9461.0;height:2.0;z-index:41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42" filled="f" stroked="f" style="position:absolute;margin-left:62.32pt;margin-top:150.24pt;width:473.06pt;height:.1pt;z-index:-2147483256;mso-position-horizontal-relative:page;mso-position-vertical-relative:page;mso-width-relative:page;mso-height-relative:page;mso-wrap-distance-left:0.0pt;mso-wrap-distance-right:0.0pt;visibility:visible;" coordsize="9461,2" coordorigin="1246,3005">
            <v:shape id="1843" coordsize="9461,0" coordorigin="1246,3005" path="m1246,3005l10708,3005e" filled="f" style="position:absolute;left:1246.0;top:3005.0;width:9461.0;height:2.0;z-index:41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44" filled="f" stroked="f" style="position:absolute;margin-left:62.32pt;margin-top:127.24pt;width:473.06pt;height:.1pt;z-index:-2147483255;mso-position-horizontal-relative:page;mso-position-vertical-relative:page;mso-width-relative:page;mso-height-relative:page;mso-wrap-distance-left:0.0pt;mso-wrap-distance-right:0.0pt;visibility:visible;" coordsize="9461,2" coordorigin="1246,2545">
            <v:shape id="1845" coordsize="9461,0" coordorigin="1246,2545" path="m1246,2545l10708,2545e" filled="f" style="position:absolute;left:1246.0;top:2545.0;width:9461.0;height:2.0;z-index:41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231f20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231f20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NOTES</w:t>
      </w:r>
    </w:p>
    <w:p>
      <w:pPr>
        <w:pStyle w:val="style0"/>
        <w:spacing w:after="0" w:lineRule="auto" w:line="281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680" w:bottom="1060" w:left="1240" w:header="0" w:footer="866" w:gutter="0"/>
        </w:sectPr>
      </w:pPr>
    </w:p>
    <w:p>
      <w:pPr>
        <w:pStyle w:val="style0"/>
        <w:spacing w:before="55" w:after="0" w:lineRule="auto" w:line="281"/>
        <w:ind w:left="222" w:right="69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846" filled="f" stroked="f" style="position:absolute;margin-left:62.32pt;margin-top:133.96pt;width:473.06pt;height:.1pt;z-index:-2147483254;mso-position-horizontal-relative:page;mso-position-vertical-relative:text;mso-width-relative:page;mso-height-relative:page;mso-wrap-distance-left:0.0pt;mso-wrap-distance-right:0.0pt;visibility:visible;" coordsize="9461,2" coordorigin="1246,2679">
            <v:shape id="1847" coordsize="9461,0" coordorigin="1246,2679" path="m1246,2679l10708,2679e" filled="f" style="position:absolute;left:1246.0;top:2679.0;width:9461.0;height:2.0;z-index:41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48" filled="f" stroked="f" style="position:absolute;margin-left:62.32pt;margin-top:220.46pt;width:473.06pt;height:.1pt;z-index:-2147483253;mso-position-horizontal-relative:page;mso-position-vertical-relative:page;mso-width-relative:page;mso-height-relative:page;mso-wrap-distance-left:0.0pt;mso-wrap-distance-right:0.0pt;visibility:visible;" coordsize="9461,2" coordorigin="1246,4409">
            <v:shape id="1849" coordsize="9461,0" coordorigin="1246,4409" path="m1246,4409l10708,4409e" filled="f" style="position:absolute;left:1246.0;top:4409.0;width:9461.0;height:2.0;z-index:41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50" filled="f" stroked="f" style="position:absolute;margin-left:62.32pt;margin-top:243.88pt;width:473.06pt;height:.1pt;z-index:-2147483252;mso-position-horizontal-relative:page;mso-position-vertical-relative:page;mso-width-relative:page;mso-height-relative:page;mso-wrap-distance-left:0.0pt;mso-wrap-distance-right:0.0pt;visibility:visible;" coordsize="9461,2" coordorigin="1246,4878">
            <v:shape id="1851" coordsize="9461,0" coordorigin="1246,4878" path="m1246,4878l10708,4878e" filled="f" style="position:absolute;left:1246.0;top:4878.0;width:9461.0;height:2.0;z-index:42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52" filled="f" stroked="f" style="position:absolute;margin-left:62.32pt;margin-top:266.46pt;width:473.06pt;height:.1pt;z-index:-2147483251;mso-position-horizontal-relative:page;mso-position-vertical-relative:page;mso-width-relative:page;mso-height-relative:page;mso-wrap-distance-left:0.0pt;mso-wrap-distance-right:0.0pt;visibility:visible;" coordsize="9461,2" coordorigin="1246,5329">
            <v:shape id="1853" coordsize="9461,0" coordorigin="1246,5329" path="m1246,5329l10708,5329e" filled="f" style="position:absolute;left:1246.0;top:5329.0;width:9461.0;height:2.0;z-index:42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54" filled="f" stroked="f" style="position:absolute;margin-left:62.32pt;margin-top:290.73pt;width:473.06pt;height:.1pt;z-index:-2147483250;mso-position-horizontal-relative:page;mso-position-vertical-relative:page;mso-width-relative:page;mso-height-relative:page;mso-wrap-distance-left:0.0pt;mso-wrap-distance-right:0.0pt;visibility:visible;" coordsize="9461,2" coordorigin="1246,5815">
            <v:shape id="1855" coordsize="9461,0" coordorigin="1246,5815" path="m1246,5815l10708,5815e" filled="f" style="position:absolute;left:1246.0;top:5815.0;width:9461.0;height:2.0;z-index:42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56" filled="f" stroked="f" style="position:absolute;margin-left:62.32pt;margin-top:314.15pt;width:473.06pt;height:.1pt;z-index:-2147483249;mso-position-horizontal-relative:page;mso-position-vertical-relative:page;mso-width-relative:page;mso-height-relative:page;mso-wrap-distance-left:0.0pt;mso-wrap-distance-right:0.0pt;visibility:visible;" coordsize="9461,2" coordorigin="1246,6283">
            <v:shape id="1857" coordsize="9461,0" coordorigin="1246,6283" path="m1246,6283l10708,6283e" filled="f" style="position:absolute;left:1246.0;top:6283.0;width:9461.0;height:2.0;z-index:42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58" filled="f" stroked="f" style="position:absolute;margin-left:62.32pt;margin-top:337.58pt;width:473.06pt;height:.1pt;z-index:-2147483248;mso-position-horizontal-relative:page;mso-position-vertical-relative:page;mso-width-relative:page;mso-height-relative:page;mso-wrap-distance-left:0.0pt;mso-wrap-distance-right:0.0pt;visibility:visible;" coordsize="9461,2" coordorigin="1246,6752">
            <v:shape id="1859" coordsize="9461,0" coordorigin="1246,6752" path="m1246,6752l10708,6752e" filled="f" style="position:absolute;left:1246.0;top:6752.0;width:9461.0;height:2.0;z-index:42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60" filled="f" stroked="f" style="position:absolute;margin-left:62.32pt;margin-top:384.43pt;width:473.06pt;height:.1pt;z-index:-2147483247;mso-position-horizontal-relative:page;mso-position-vertical-relative:page;mso-width-relative:page;mso-height-relative:page;mso-wrap-distance-left:0.0pt;mso-wrap-distance-right:0.0pt;visibility:visible;" coordsize="9461,2" coordorigin="1246,7689">
            <v:shape id="1861" coordsize="9461,0" coordorigin="1246,7689" path="m1246,7689l10708,7689e" filled="f" style="position:absolute;left:1246.0;top:7689.0;width:9461.0;height:2.0;z-index:42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62" filled="f" stroked="f" style="position:absolute;margin-left:62.32pt;margin-top:361.81pt;width:473.06pt;height:.1pt;z-index:-2147483246;mso-position-horizontal-relative:page;mso-position-vertical-relative:page;mso-width-relative:page;mso-height-relative:page;mso-wrap-distance-left:0.0pt;mso-wrap-distance-right:0.0pt;visibility:visible;" coordsize="9461,2" coordorigin="1246,7236">
            <v:shape id="1863" coordsize="9461,0" coordorigin="1246,7236" path="m1246,7236l10708,7236e" filled="f" style="position:absolute;left:1246.0;top:7236.0;width:9461.0;height:2.0;z-index:42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64" filled="f" stroked="f" style="position:absolute;margin-left:62.32pt;margin-top:407.85pt;width:473.06pt;height:.1pt;z-index:-2147483245;mso-position-horizontal-relative:page;mso-position-vertical-relative:page;mso-width-relative:page;mso-height-relative:page;mso-wrap-distance-left:0.0pt;mso-wrap-distance-right:0.0pt;visibility:visible;" coordsize="9461,2" coordorigin="1246,8157">
            <v:shape id="1865" coordsize="9461,0" coordorigin="1246,8157" path="m1246,8157l10708,8157e" filled="f" style="position:absolute;left:1246.0;top:8157.0;width:9461.0;height:2.0;z-index:42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66" filled="f" stroked="f" style="position:absolute;margin-left:62.32pt;margin-top:431.28pt;width:473.06pt;height:.1pt;z-index:-2147483244;mso-position-horizontal-relative:page;mso-position-vertical-relative:page;mso-width-relative:page;mso-height-relative:page;mso-wrap-distance-left:0.0pt;mso-wrap-distance-right:0.0pt;visibility:visible;" coordsize="9461,2" coordorigin="1246,8626">
            <v:shape id="1867" coordsize="9461,0" coordorigin="1246,8626" path="m1246,8626l10708,8626e" filled="f" style="position:absolute;left:1246.0;top:8626.0;width:9461.0;height:2.0;z-index:42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68" filled="f" stroked="f" style="position:absolute;margin-left:62.32pt;margin-top:454.7pt;width:473.06pt;height:.1pt;z-index:-2147483243;mso-position-horizontal-relative:page;mso-position-vertical-relative:page;mso-width-relative:page;mso-height-relative:page;mso-wrap-distance-left:0.0pt;mso-wrap-distance-right:0.0pt;visibility:visible;" coordsize="9461,2" coordorigin="1246,9094">
            <v:shape id="1869" coordsize="9461,0" coordorigin="1246,9094" path="m1246,9094l10708,9094e" filled="f" style="position:absolute;left:1246.0;top:9094.0;width:9461.0;height:2.0;z-index:42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70" filled="f" stroked="f" style="position:absolute;margin-left:62.32pt;margin-top:478.12pt;width:473.06pt;height:.1pt;z-index:-2147483242;mso-position-horizontal-relative:page;mso-position-vertical-relative:page;mso-width-relative:page;mso-height-relative:page;mso-wrap-distance-left:0.0pt;mso-wrap-distance-right:0.0pt;visibility:visible;" coordsize="9461,2" coordorigin="1246,9562">
            <v:shape id="1871" coordsize="9461,0" coordorigin="1246,9562" path="m1246,9562l10708,9562e" filled="f" style="position:absolute;left:1246.0;top:9562.0;width:9461.0;height:2.0;z-index:43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72" filled="f" stroked="f" style="position:absolute;margin-left:62.32pt;margin-top:501.55pt;width:473.06pt;height:.1pt;z-index:-2147483241;mso-position-horizontal-relative:page;mso-position-vertical-relative:page;mso-width-relative:page;mso-height-relative:page;mso-wrap-distance-left:0.0pt;mso-wrap-distance-right:0.0pt;visibility:visible;" coordsize="9461,2" coordorigin="1246,10031">
            <v:shape id="1873" coordsize="9461,0" coordorigin="1246,10031" path="m1246,10031l10708,10031e" filled="f" style="position:absolute;left:1246.0;top:10031.0;width:9461.0;height:2.0;z-index:43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74" filled="f" stroked="f" style="position:absolute;margin-left:62.32pt;margin-top:524.97pt;width:473.06pt;height:.1pt;z-index:-2147483240;mso-position-horizontal-relative:page;mso-position-vertical-relative:page;mso-width-relative:page;mso-height-relative:page;mso-wrap-distance-left:0.0pt;mso-wrap-distance-right:0.0pt;visibility:visible;" coordsize="9461,2" coordorigin="1246,10499">
            <v:shape id="1875" coordsize="9461,0" coordorigin="1246,10499" path="m1246,10499l10708,10499e" filled="f" style="position:absolute;left:1246.0;top:10499.0;width:9461.0;height:2.0;z-index:43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76" filled="f" stroked="f" style="position:absolute;margin-left:62.32pt;margin-top:548.4pt;width:473.06pt;height:.1pt;z-index:-2147483239;mso-position-horizontal-relative:page;mso-position-vertical-relative:page;mso-width-relative:page;mso-height-relative:page;mso-wrap-distance-left:0.0pt;mso-wrap-distance-right:0.0pt;visibility:visible;" coordsize="9461,2" coordorigin="1246,10968">
            <v:shape id="1877" coordsize="9461,0" coordorigin="1246,10968" path="m1246,10968l10708,10968e" filled="f" style="position:absolute;left:1246.0;top:10968.0;width:9461.0;height:2.0;z-index:43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78" filled="f" stroked="f" style="position:absolute;margin-left:62.32pt;margin-top:571.82pt;width:473.06pt;height:.1pt;z-index:-2147483238;mso-position-horizontal-relative:page;mso-position-vertical-relative:page;mso-width-relative:page;mso-height-relative:page;mso-wrap-distance-left:0.0pt;mso-wrap-distance-right:0.0pt;visibility:visible;" coordsize="9461,2" coordorigin="1246,11436">
            <v:shape id="1879" coordsize="9461,0" coordorigin="1246,11436" path="m1246,11436l10708,11436e" filled="f" style="position:absolute;left:1246.0;top:11436.0;width:9461.0;height:2.0;z-index:43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80" filled="f" stroked="f" style="position:absolute;margin-left:62.32pt;margin-top:595.25pt;width:473.06pt;height:.1pt;z-index:-2147483237;mso-position-horizontal-relative:page;mso-position-vertical-relative:page;mso-width-relative:page;mso-height-relative:page;mso-wrap-distance-left:0.0pt;mso-wrap-distance-right:0.0pt;visibility:visible;" coordsize="9461,2" coordorigin="1246,11905">
            <v:shape id="1881" coordsize="9461,0" coordorigin="1246,11905" path="m1246,11905l10708,11905e" filled="f" style="position:absolute;left:1246.0;top:11905.0;width:9461.0;height:2.0;z-index:43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82" filled="f" stroked="f" style="position:absolute;margin-left:62.32pt;margin-top:618.67pt;width:473.06pt;height:.1pt;z-index:-2147483236;mso-position-horizontal-relative:page;mso-position-vertical-relative:page;mso-width-relative:page;mso-height-relative:page;mso-wrap-distance-left:0.0pt;mso-wrap-distance-right:0.0pt;visibility:visible;" coordsize="9461,2" coordorigin="1246,12373">
            <v:shape id="1883" coordsize="9461,0" coordorigin="1246,12373" path="m1246,12373l10708,12373e" filled="f" style="position:absolute;left:1246.0;top:12373.0;width:9461.0;height:2.0;z-index:43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84" filled="f" stroked="f" style="position:absolute;margin-left:62.32pt;margin-top:642.09pt;width:473.06pt;height:.1pt;z-index:-2147483235;mso-position-horizontal-relative:page;mso-position-vertical-relative:page;mso-width-relative:page;mso-height-relative:page;mso-wrap-distance-left:0.0pt;mso-wrap-distance-right:0.0pt;visibility:visible;" coordsize="9461,2" coordorigin="1246,12842">
            <v:shape id="1885" coordsize="9461,0" coordorigin="1246,12842" path="m1246,12842l10708,12842e" filled="f" style="position:absolute;left:1246.0;top:12842.0;width:9461.0;height:2.0;z-index:43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86" filled="f" stroked="f" style="position:absolute;margin-left:62.32pt;margin-top:665.52pt;width:473.06pt;height:.1pt;z-index:-2147483234;mso-position-horizontal-relative:page;mso-position-vertical-relative:page;mso-width-relative:page;mso-height-relative:page;mso-wrap-distance-left:0.0pt;mso-wrap-distance-right:0.0pt;visibility:visible;" coordsize="9461,2" coordorigin="1246,13310">
            <v:shape id="1887" coordsize="9461,0" coordorigin="1246,13310" path="m1246,13310l10708,13310e" filled="f" style="position:absolute;left:1246.0;top:13310.0;width:9461.0;height:2.0;z-index:43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88" filled="f" stroked="f" style="position:absolute;margin-left:62.32pt;margin-top:688.94pt;width:473.06pt;height:.1pt;z-index:-2147483233;mso-position-horizontal-relative:page;mso-position-vertical-relative:page;mso-width-relative:page;mso-height-relative:page;mso-wrap-distance-left:0.0pt;mso-wrap-distance-right:0.0pt;visibility:visible;" coordsize="9461,2" coordorigin="1246,13779">
            <v:shape id="1889" coordsize="9461,0" coordorigin="1246,13779" path="m1246,13779l10708,13779e" filled="f" style="position:absolute;left:1246.0;top:13779.0;width:9461.0;height:2.0;z-index:43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90" filled="f" stroked="f" style="position:absolute;margin-left:62.32pt;margin-top:712.37pt;width:473.06pt;height:.1pt;z-index:-2147483232;mso-position-horizontal-relative:page;mso-position-vertical-relative:page;mso-width-relative:page;mso-height-relative:page;mso-wrap-distance-left:0.0pt;mso-wrap-distance-right:0.0pt;visibility:visible;" coordsize="9461,2" coordorigin="1246,14247">
            <v:shape id="1891" coordsize="9461,0" coordorigin="1246,14247" path="m1246,14247l10708,14247e" filled="f" style="position:absolute;left:1246.0;top:14247.0;width:9461.0;height:2.0;z-index:44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92" filled="f" stroked="f" style="position:absolute;margin-left:62.32pt;margin-top:111.42pt;width:473.06pt;height:.1pt;z-index:-2147483231;mso-position-horizontal-relative:page;mso-position-vertical-relative:text;mso-width-relative:page;mso-height-relative:page;mso-wrap-distance-left:0.0pt;mso-wrap-distance-right:0.0pt;visibility:visible;" coordsize="9461,2" coordorigin="1246,2228">
            <v:shape id="1893" coordsize="9461,0" coordorigin="1246,2228" path="m1246,2228l10708,2228e" filled="f" style="position:absolute;left:1246.0;top:2228.0;width:9461.0;height:2.0;z-index:44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94" filled="f" stroked="f" style="position:absolute;margin-left:62.32pt;margin-top:89.35pt;width:473.06pt;height:.1pt;z-index:-2147483230;mso-position-horizontal-relative:page;mso-position-vertical-relative:text;mso-width-relative:page;mso-height-relative:page;mso-wrap-distance-left:0.0pt;mso-wrap-distance-right:0.0pt;visibility:visible;" coordsize="9461,2" coordorigin="1246,1787">
            <v:shape id="1895" coordsize="9461,0" coordorigin="1246,1787" path="m1246,1787l10708,1787e" filled="f" style="position:absolute;left:1246.0;top:1787.0;width:9461.0;height:2.0;z-index:44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896" filled="f" stroked="f" style="position:absolute;margin-left:62.32pt;margin-top:66.35pt;width:473.06pt;height:.1pt;z-index:-2147483229;mso-position-horizontal-relative:page;mso-position-vertical-relative:text;mso-width-relative:page;mso-height-relative:page;mso-wrap-distance-left:0.0pt;mso-wrap-distance-right:0.0pt;visibility:visible;" coordsize="9461,2" coordorigin="1246,1327">
            <v:shape id="1897" coordsize="9461,0" coordorigin="1246,1327" path="m1246,1327l10708,1327e" filled="f" style="position:absolute;left:1246.0;top:1327.0;width:9461.0;height:2.0;z-index:44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231f20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231f20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NOTES</w:t>
      </w:r>
    </w:p>
    <w:p>
      <w:pPr>
        <w:pStyle w:val="style0"/>
        <w:spacing w:after="0" w:lineRule="auto" w:line="281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footerReference w:type="default" r:id="rId37"/>
          <w:pgSz w:w="11920" w:h="16840" w:orient="portrait"/>
          <w:pgMar w:top="1200" w:right="1080" w:bottom="1940" w:left="1120" w:header="0" w:footer="1755" w:gutter="0"/>
        </w:sectPr>
      </w:pPr>
    </w:p>
    <w:p>
      <w:pPr>
        <w:pStyle w:val="style0"/>
        <w:spacing w:before="10" w:after="0" w:lineRule="exact" w:line="220"/>
        <w:jc w:val="left"/>
        <w:rPr>
          <w:sz w:val="22"/>
          <w:szCs w:val="22"/>
        </w:rPr>
      </w:pPr>
    </w:p>
    <w:p>
      <w:pPr>
        <w:pStyle w:val="style0"/>
        <w:spacing w:before="0" w:after="0" w:lineRule="auto" w:line="240"/>
        <w:ind w:left="327" w:right="-76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ff0000"/>
          <w:spacing w:val="-4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>itle:</w:t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>.........................................</w:t>
      </w:r>
    </w:p>
    <w:p>
      <w:pPr>
        <w:pStyle w:val="style0"/>
        <w:spacing w:before="56" w:after="0" w:lineRule="auto" w:line="240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br w:type="column"/>
      </w:r>
      <w:r>
        <w:rPr>
          <w:rFonts w:ascii="Times New Roman" w:cs="Times New Roman" w:eastAsia="Times New Roman" w:hAnsi="Times New Roman"/>
          <w:b/>
          <w:bCs/>
          <w:color w:val="ff0000"/>
          <w:spacing w:val="0"/>
          <w:w w:val="100"/>
          <w:sz w:val="24"/>
          <w:szCs w:val="24"/>
        </w:rPr>
        <w:t>Scale:</w:t>
      </w:r>
    </w:p>
    <w:p>
      <w:pPr>
        <w:pStyle w:val="style0"/>
        <w:spacing w:before="0" w:after="0" w:lineRule="exact" w:line="240"/>
        <w:ind w:left="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x: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......................................</w:t>
      </w:r>
    </w:p>
    <w:p>
      <w:pPr>
        <w:pStyle w:val="style0"/>
        <w:spacing w:before="59" w:after="0" w:lineRule="auto" w:line="240"/>
        <w:ind w:left="28"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y: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24"/>
          <w:szCs w:val="24"/>
        </w:rPr>
        <w:t>......................................</w:t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footerReference w:type="default" r:id="rId38"/>
          <w:pgSz w:w="11920" w:h="16840" w:orient="portrait"/>
          <w:pgMar w:top="1300" w:right="1020" w:bottom="1060" w:left="1160" w:header="0" w:footer="868" w:gutter="0"/>
          <w:pgNumType w:start="35"/>
          <w:cols w:equalWidth="0" w:num="2">
            <w:col w:w="3403" w:space="2637"/>
            <w:col w:w="3700"/>
          </w:cols>
        </w:sectPr>
      </w:pPr>
    </w:p>
    <w:p>
      <w:pPr>
        <w:pStyle w:val="style0"/>
        <w:spacing w:before="17" w:after="0" w:lineRule="exact" w:line="220"/>
        <w:jc w:val="left"/>
        <w:rPr>
          <w:sz w:val="22"/>
          <w:szCs w:val="22"/>
        </w:rPr>
      </w:pPr>
      <w:r>
        <w:rPr/>
        <w:pict>
          <v:group id="1898" filled="f" stroked="f" style="position:absolute;margin-left:340.39pt;margin-top:68.01pt;width:198.19pt;height:46.09pt;z-index:-2147483228;mso-position-horizontal-relative:page;mso-position-vertical-relative:page;mso-width-relative:page;mso-height-relative:page;mso-wrap-distance-left:0.0pt;mso-wrap-distance-right:0.0pt;visibility:visible;" coordsize="3964,922" coordorigin="6808,1360">
            <v:shape id="1899" coordsize="3964,922" coordorigin="6808,1360" path="m6808,1360l10772,1360,10772,2282,6808,2282,6808,1360xe" filled="f" style="position:absolute;left:6808.0;top:1360.0;width:3964.0;height:922.0;z-index:445;mso-position-horizontal-relative:text;mso-position-vertical-relative:text;mso-width-relative:page;mso-height-relative:page;visibility:visible;">
              <v:stroke color="red" weight="1.0pt"/>
              <v:fill/>
              <v:path arrowok="t"/>
            </v:shape>
            <v:fill/>
          </v:group>
        </w:pict>
      </w:r>
    </w:p>
    <w:p>
      <w:pPr>
        <w:pStyle w:val="style0"/>
        <w:spacing w:before="0" w:after="0" w:lineRule="auto" w:line="240"/>
        <w:ind w:left="103" w:right="-2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T="0" distB="0" distL="0" distR="0">
            <wp:extent cx="6044184" cy="7845552"/>
            <wp:effectExtent l="0" t="0" r="0" b="0"/>
            <wp:docPr id="1900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78455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w="11920" w:h="16840" w:orient="portrait"/>
          <w:pgMar w:top="1300" w:right="1020" w:bottom="280" w:left="1160" w:header="720" w:footer="720" w:gutter="0"/>
        </w:sectPr>
      </w:pPr>
    </w:p>
    <w:p>
      <w:pPr>
        <w:pStyle w:val="style0"/>
        <w:spacing w:before="55" w:after="0" w:lineRule="auto" w:line="281"/>
        <w:ind w:left="102" w:right="63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901" filled="f" stroked="f" style="position:absolute;margin-left:62.32pt;margin-top:194.84pt;width:473.06pt;height:.1pt;z-index:-2147483227;mso-position-horizontal-relative:page;mso-position-vertical-relative:page;mso-width-relative:page;mso-height-relative:page;mso-wrap-distance-left:0.0pt;mso-wrap-distance-right:0.0pt;visibility:visible;" coordsize="9461,2" coordorigin="1246,3897">
            <v:shape id="1902" coordsize="9461,0" coordorigin="1246,3897" path="m1246,3897l10708,3897e" filled="f" style="position:absolute;left:1246.0;top:3897.0;width:9461.0;height:2.0;z-index:44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03" filled="f" stroked="f" style="position:absolute;margin-left:62.32pt;margin-top:220.46pt;width:473.06pt;height:.1pt;z-index:-2147483226;mso-position-horizontal-relative:page;mso-position-vertical-relative:page;mso-width-relative:page;mso-height-relative:page;mso-wrap-distance-left:0.0pt;mso-wrap-distance-right:0.0pt;visibility:visible;" coordsize="9461,2" coordorigin="1246,4409">
            <v:shape id="1904" coordsize="9461,0" coordorigin="1246,4409" path="m1246,4409l10708,4409e" filled="f" style="position:absolute;left:1246.0;top:4409.0;width:9461.0;height:2.0;z-index:44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05" filled="f" stroked="f" style="position:absolute;margin-left:62.32pt;margin-top:243.88pt;width:473.06pt;height:.1pt;z-index:-2147483225;mso-position-horizontal-relative:page;mso-position-vertical-relative:page;mso-width-relative:page;mso-height-relative:page;mso-wrap-distance-left:0.0pt;mso-wrap-distance-right:0.0pt;visibility:visible;" coordsize="9461,2" coordorigin="1246,4878">
            <v:shape id="1906" coordsize="9461,0" coordorigin="1246,4878" path="m1246,4878l10708,4878e" filled="f" style="position:absolute;left:1246.0;top:4878.0;width:9461.0;height:2.0;z-index:44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07" filled="f" stroked="f" style="position:absolute;margin-left:62.32pt;margin-top:266.46pt;width:473.06pt;height:.1pt;z-index:-2147483224;mso-position-horizontal-relative:page;mso-position-vertical-relative:page;mso-width-relative:page;mso-height-relative:page;mso-wrap-distance-left:0.0pt;mso-wrap-distance-right:0.0pt;visibility:visible;" coordsize="9461,2" coordorigin="1246,5329">
            <v:shape id="1908" coordsize="9461,0" coordorigin="1246,5329" path="m1246,5329l10708,5329e" filled="f" style="position:absolute;left:1246.0;top:5329.0;width:9461.0;height:2.0;z-index:44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09" filled="f" stroked="f" style="position:absolute;margin-left:62.32pt;margin-top:290.73pt;width:473.06pt;height:.1pt;z-index:-2147483223;mso-position-horizontal-relative:page;mso-position-vertical-relative:page;mso-width-relative:page;mso-height-relative:page;mso-wrap-distance-left:0.0pt;mso-wrap-distance-right:0.0pt;visibility:visible;" coordsize="9461,2" coordorigin="1246,5815">
            <v:shape id="1910" coordsize="9461,0" coordorigin="1246,5815" path="m1246,5815l10708,5815e" filled="f" style="position:absolute;left:1246.0;top:5815.0;width:9461.0;height:2.0;z-index:45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11" filled="f" stroked="f" style="position:absolute;margin-left:62.32pt;margin-top:314.15pt;width:473.06pt;height:.1pt;z-index:-2147483222;mso-position-horizontal-relative:page;mso-position-vertical-relative:page;mso-width-relative:page;mso-height-relative:page;mso-wrap-distance-left:0.0pt;mso-wrap-distance-right:0.0pt;visibility:visible;" coordsize="9461,2" coordorigin="1246,6283">
            <v:shape id="1912" coordsize="9461,0" coordorigin="1246,6283" path="m1246,6283l10708,6283e" filled="f" style="position:absolute;left:1246.0;top:6283.0;width:9461.0;height:2.0;z-index:45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13" filled="f" stroked="f" style="position:absolute;margin-left:62.32pt;margin-top:337.58pt;width:473.06pt;height:.1pt;z-index:-2147483221;mso-position-horizontal-relative:page;mso-position-vertical-relative:page;mso-width-relative:page;mso-height-relative:page;mso-wrap-distance-left:0.0pt;mso-wrap-distance-right:0.0pt;visibility:visible;" coordsize="9461,2" coordorigin="1246,6752">
            <v:shape id="1914" coordsize="9461,0" coordorigin="1246,6752" path="m1246,6752l10708,6752e" filled="f" style="position:absolute;left:1246.0;top:6752.0;width:9461.0;height:2.0;z-index:45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15" filled="f" stroked="f" style="position:absolute;margin-left:62.32pt;margin-top:384.43pt;width:473.06pt;height:.1pt;z-index:-2147483220;mso-position-horizontal-relative:page;mso-position-vertical-relative:page;mso-width-relative:page;mso-height-relative:page;mso-wrap-distance-left:0.0pt;mso-wrap-distance-right:0.0pt;visibility:visible;" coordsize="9461,2" coordorigin="1246,7689">
            <v:shape id="1916" coordsize="9461,0" coordorigin="1246,7689" path="m1246,7689l10708,7689e" filled="f" style="position:absolute;left:1246.0;top:7689.0;width:9461.0;height:2.0;z-index:45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17" filled="f" stroked="f" style="position:absolute;margin-left:62.32pt;margin-top:361.81pt;width:473.06pt;height:.1pt;z-index:-2147483219;mso-position-horizontal-relative:page;mso-position-vertical-relative:page;mso-width-relative:page;mso-height-relative:page;mso-wrap-distance-left:0.0pt;mso-wrap-distance-right:0.0pt;visibility:visible;" coordsize="9461,2" coordorigin="1246,7236">
            <v:shape id="1918" coordsize="9461,0" coordorigin="1246,7236" path="m1246,7236l10708,7236e" filled="f" style="position:absolute;left:1246.0;top:7236.0;width:9461.0;height:2.0;z-index:45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19" filled="f" stroked="f" style="position:absolute;margin-left:62.32pt;margin-top:407.85pt;width:473.06pt;height:.1pt;z-index:-2147483218;mso-position-horizontal-relative:page;mso-position-vertical-relative:page;mso-width-relative:page;mso-height-relative:page;mso-wrap-distance-left:0.0pt;mso-wrap-distance-right:0.0pt;visibility:visible;" coordsize="9461,2" coordorigin="1246,8157">
            <v:shape id="1920" coordsize="9461,0" coordorigin="1246,8157" path="m1246,8157l10708,8157e" filled="f" style="position:absolute;left:1246.0;top:8157.0;width:9461.0;height:2.0;z-index:45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21" filled="f" stroked="f" style="position:absolute;margin-left:62.32pt;margin-top:431.28pt;width:473.06pt;height:.1pt;z-index:-2147483217;mso-position-horizontal-relative:page;mso-position-vertical-relative:page;mso-width-relative:page;mso-height-relative:page;mso-wrap-distance-left:0.0pt;mso-wrap-distance-right:0.0pt;visibility:visible;" coordsize="9461,2" coordorigin="1246,8626">
            <v:shape id="1922" coordsize="9461,0" coordorigin="1246,8626" path="m1246,8626l10708,8626e" filled="f" style="position:absolute;left:1246.0;top:8626.0;width:9461.0;height:2.0;z-index:45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23" filled="f" stroked="f" style="position:absolute;margin-left:62.32pt;margin-top:454.7pt;width:473.06pt;height:.1pt;z-index:-2147483216;mso-position-horizontal-relative:page;mso-position-vertical-relative:page;mso-width-relative:page;mso-height-relative:page;mso-wrap-distance-left:0.0pt;mso-wrap-distance-right:0.0pt;visibility:visible;" coordsize="9461,2" coordorigin="1246,9094">
            <v:shape id="1924" coordsize="9461,0" coordorigin="1246,9094" path="m1246,9094l10708,9094e" filled="f" style="position:absolute;left:1246.0;top:9094.0;width:9461.0;height:2.0;z-index:45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25" filled="f" stroked="f" style="position:absolute;margin-left:62.32pt;margin-top:478.12pt;width:473.06pt;height:.1pt;z-index:-2147483215;mso-position-horizontal-relative:page;mso-position-vertical-relative:page;mso-width-relative:page;mso-height-relative:page;mso-wrap-distance-left:0.0pt;mso-wrap-distance-right:0.0pt;visibility:visible;" coordsize="9461,2" coordorigin="1246,9562">
            <v:shape id="1926" coordsize="9461,0" coordorigin="1246,9562" path="m1246,9562l10708,9562e" filled="f" style="position:absolute;left:1246.0;top:9562.0;width:9461.0;height:2.0;z-index:45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27" filled="f" stroked="f" style="position:absolute;margin-left:62.32pt;margin-top:501.55pt;width:473.06pt;height:.1pt;z-index:-2147483214;mso-position-horizontal-relative:page;mso-position-vertical-relative:page;mso-width-relative:page;mso-height-relative:page;mso-wrap-distance-left:0.0pt;mso-wrap-distance-right:0.0pt;visibility:visible;" coordsize="9461,2" coordorigin="1246,10031">
            <v:shape id="1928" coordsize="9461,0" coordorigin="1246,10031" path="m1246,10031l10708,10031e" filled="f" style="position:absolute;left:1246.0;top:10031.0;width:9461.0;height:2.0;z-index:45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29" filled="f" stroked="f" style="position:absolute;margin-left:62.32pt;margin-top:524.97pt;width:473.06pt;height:.1pt;z-index:-2147483213;mso-position-horizontal-relative:page;mso-position-vertical-relative:page;mso-width-relative:page;mso-height-relative:page;mso-wrap-distance-left:0.0pt;mso-wrap-distance-right:0.0pt;visibility:visible;" coordsize="9461,2" coordorigin="1246,10499">
            <v:shape id="1930" coordsize="9461,0" coordorigin="1246,10499" path="m1246,10499l10708,10499e" filled="f" style="position:absolute;left:1246.0;top:10499.0;width:9461.0;height:2.0;z-index:46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31" filled="f" stroked="f" style="position:absolute;margin-left:62.32pt;margin-top:548.4pt;width:473.06pt;height:.1pt;z-index:-2147483212;mso-position-horizontal-relative:page;mso-position-vertical-relative:page;mso-width-relative:page;mso-height-relative:page;mso-wrap-distance-left:0.0pt;mso-wrap-distance-right:0.0pt;visibility:visible;" coordsize="9461,2" coordorigin="1246,10968">
            <v:shape id="1932" coordsize="9461,0" coordorigin="1246,10968" path="m1246,10968l10708,10968e" filled="f" style="position:absolute;left:1246.0;top:10968.0;width:9461.0;height:2.0;z-index:46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33" filled="f" stroked="f" style="position:absolute;margin-left:62.32pt;margin-top:571.82pt;width:473.06pt;height:.1pt;z-index:-2147483211;mso-position-horizontal-relative:page;mso-position-vertical-relative:page;mso-width-relative:page;mso-height-relative:page;mso-wrap-distance-left:0.0pt;mso-wrap-distance-right:0.0pt;visibility:visible;" coordsize="9461,2" coordorigin="1246,11436">
            <v:shape id="1934" coordsize="9461,0" coordorigin="1246,11436" path="m1246,11436l10708,11436e" filled="f" style="position:absolute;left:1246.0;top:11436.0;width:9461.0;height:2.0;z-index:46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35" filled="f" stroked="f" style="position:absolute;margin-left:62.32pt;margin-top:595.25pt;width:473.06pt;height:.1pt;z-index:-2147483210;mso-position-horizontal-relative:page;mso-position-vertical-relative:page;mso-width-relative:page;mso-height-relative:page;mso-wrap-distance-left:0.0pt;mso-wrap-distance-right:0.0pt;visibility:visible;" coordsize="9461,2" coordorigin="1246,11905">
            <v:shape id="1936" coordsize="9461,0" coordorigin="1246,11905" path="m1246,11905l10708,11905e" filled="f" style="position:absolute;left:1246.0;top:11905.0;width:9461.0;height:2.0;z-index:46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37" filled="f" stroked="f" style="position:absolute;margin-left:62.32pt;margin-top:618.67pt;width:473.06pt;height:.1pt;z-index:-2147483209;mso-position-horizontal-relative:page;mso-position-vertical-relative:page;mso-width-relative:page;mso-height-relative:page;mso-wrap-distance-left:0.0pt;mso-wrap-distance-right:0.0pt;visibility:visible;" coordsize="9461,2" coordorigin="1246,12373">
            <v:shape id="1938" coordsize="9461,0" coordorigin="1246,12373" path="m1246,12373l10708,12373e" filled="f" style="position:absolute;left:1246.0;top:12373.0;width:9461.0;height:2.0;z-index:46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39" filled="f" stroked="f" style="position:absolute;margin-left:62.32pt;margin-top:642.09pt;width:473.06pt;height:.1pt;z-index:-2147483208;mso-position-horizontal-relative:page;mso-position-vertical-relative:page;mso-width-relative:page;mso-height-relative:page;mso-wrap-distance-left:0.0pt;mso-wrap-distance-right:0.0pt;visibility:visible;" coordsize="9461,2" coordorigin="1246,12842">
            <v:shape id="1940" coordsize="9461,0" coordorigin="1246,12842" path="m1246,12842l10708,12842e" filled="f" style="position:absolute;left:1246.0;top:12842.0;width:9461.0;height:2.0;z-index:46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41" filled="f" stroked="f" style="position:absolute;margin-left:62.32pt;margin-top:665.52pt;width:473.06pt;height:.1pt;z-index:-2147483207;mso-position-horizontal-relative:page;mso-position-vertical-relative:page;mso-width-relative:page;mso-height-relative:page;mso-wrap-distance-left:0.0pt;mso-wrap-distance-right:0.0pt;visibility:visible;" coordsize="9461,2" coordorigin="1246,13310">
            <v:shape id="1942" coordsize="9461,0" coordorigin="1246,13310" path="m1246,13310l10708,13310e" filled="f" style="position:absolute;left:1246.0;top:13310.0;width:9461.0;height:2.0;z-index:46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43" filled="f" stroked="f" style="position:absolute;margin-left:62.32pt;margin-top:688.94pt;width:473.06pt;height:.1pt;z-index:-2147483206;mso-position-horizontal-relative:page;mso-position-vertical-relative:page;mso-width-relative:page;mso-height-relative:page;mso-wrap-distance-left:0.0pt;mso-wrap-distance-right:0.0pt;visibility:visible;" coordsize="9461,2" coordorigin="1246,13779">
            <v:shape id="1944" coordsize="9461,0" coordorigin="1246,13779" path="m1246,13779l10708,13779e" filled="f" style="position:absolute;left:1246.0;top:13779.0;width:9461.0;height:2.0;z-index:46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45" filled="f" stroked="f" style="position:absolute;margin-left:62.32pt;margin-top:712.37pt;width:473.06pt;height:.1pt;z-index:-2147483205;mso-position-horizontal-relative:page;mso-position-vertical-relative:page;mso-width-relative:page;mso-height-relative:page;mso-wrap-distance-left:0.0pt;mso-wrap-distance-right:0.0pt;visibility:visible;" coordsize="9461,2" coordorigin="1246,14247">
            <v:shape id="1946" coordsize="9461,0" coordorigin="1246,14247" path="m1246,14247l10708,14247e" filled="f" style="position:absolute;left:1246.0;top:14247.0;width:9461.0;height:2.0;z-index:46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47" filled="f" stroked="f" style="position:absolute;margin-left:62.32pt;margin-top:733.63pt;width:473.06pt;height:.1pt;z-index:-2147483204;mso-position-horizontal-relative:page;mso-position-vertical-relative:page;mso-width-relative:page;mso-height-relative:page;mso-wrap-distance-left:0.0pt;mso-wrap-distance-right:0.0pt;visibility:visible;" coordsize="9461,2" coordorigin="1246,14673">
            <v:shape id="1948" coordsize="9461,0" coordorigin="1246,14673" path="m1246,14673l10708,14673e" filled="f" style="position:absolute;left:1246.0;top:14673.0;width:9461.0;height:2.0;z-index:46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49" filled="f" stroked="f" style="position:absolute;margin-left:62.32pt;margin-top:172.31pt;width:473.06pt;height:.1pt;z-index:-2147483203;mso-position-horizontal-relative:page;mso-position-vertical-relative:page;mso-width-relative:page;mso-height-relative:page;mso-wrap-distance-left:0.0pt;mso-wrap-distance-right:0.0pt;visibility:visible;" coordsize="9461,2" coordorigin="1246,3446">
            <v:shape id="1950" coordsize="9461,0" coordorigin="1246,3446" path="m1246,3446l10708,3446e" filled="f" style="position:absolute;left:1246.0;top:3446.0;width:9461.0;height:2.0;z-index:47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51" filled="f" stroked="f" style="position:absolute;margin-left:62.32pt;margin-top:150.24pt;width:473.06pt;height:.1pt;z-index:-2147483202;mso-position-horizontal-relative:page;mso-position-vertical-relative:page;mso-width-relative:page;mso-height-relative:page;mso-wrap-distance-left:0.0pt;mso-wrap-distance-right:0.0pt;visibility:visible;" coordsize="9461,2" coordorigin="1246,3005">
            <v:shape id="1952" coordsize="9461,0" coordorigin="1246,3005" path="m1246,3005l10708,3005e" filled="f" style="position:absolute;left:1246.0;top:3005.0;width:9461.0;height:2.0;z-index:47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53" filled="f" stroked="f" style="position:absolute;margin-left:62.32pt;margin-top:127.24pt;width:473.06pt;height:.1pt;z-index:-2147483201;mso-position-horizontal-relative:page;mso-position-vertical-relative:page;mso-width-relative:page;mso-height-relative:page;mso-wrap-distance-left:0.0pt;mso-wrap-distance-right:0.0pt;visibility:visible;" coordsize="9461,2" coordorigin="1246,2545">
            <v:shape id="1954" coordsize="9461,0" coordorigin="1246,2545" path="m1246,2545l10708,2545e" filled="f" style="position:absolute;left:1246.0;top:2545.0;width:9461.0;height:2.0;z-index:47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231f20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231f20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NOTES</w:t>
      </w:r>
    </w:p>
    <w:p>
      <w:pPr>
        <w:pStyle w:val="style0"/>
        <w:spacing w:after="0" w:lineRule="auto" w:line="281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pgSz w:w="11920" w:h="16840" w:orient="portrait"/>
          <w:pgMar w:top="1200" w:right="1680" w:bottom="1060" w:left="1240" w:header="0" w:footer="868" w:gutter="0"/>
        </w:sectPr>
      </w:pPr>
    </w:p>
    <w:p>
      <w:pPr>
        <w:pStyle w:val="style0"/>
        <w:spacing w:before="55" w:after="0" w:lineRule="auto" w:line="281"/>
        <w:ind w:left="222" w:right="6957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pict>
          <v:group id="1955" filled="f" stroked="f" style="position:absolute;margin-left:62.32pt;margin-top:133.96pt;width:473.06pt;height:.1pt;z-index:-2147483200;mso-position-horizontal-relative:page;mso-position-vertical-relative:text;mso-width-relative:page;mso-height-relative:page;mso-wrap-distance-left:0.0pt;mso-wrap-distance-right:0.0pt;visibility:visible;" coordsize="9461,2" coordorigin="1246,2679">
            <v:shape id="1956" coordsize="9461,0" coordorigin="1246,2679" path="m1246,2679l10708,2679e" filled="f" style="position:absolute;left:1246.0;top:2679.0;width:9461.0;height:2.0;z-index:47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57" filled="f" stroked="f" style="position:absolute;margin-left:62.32pt;margin-top:220.46pt;width:473.06pt;height:.1pt;z-index:-2147483199;mso-position-horizontal-relative:page;mso-position-vertical-relative:page;mso-width-relative:page;mso-height-relative:page;mso-wrap-distance-left:0.0pt;mso-wrap-distance-right:0.0pt;visibility:visible;" coordsize="9461,2" coordorigin="1246,4409">
            <v:shape id="1958" coordsize="9461,0" coordorigin="1246,4409" path="m1246,4409l10708,4409e" filled="f" style="position:absolute;left:1246.0;top:4409.0;width:9461.0;height:2.0;z-index:47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59" filled="f" stroked="f" style="position:absolute;margin-left:62.32pt;margin-top:243.88pt;width:473.06pt;height:.1pt;z-index:-2147483198;mso-position-horizontal-relative:page;mso-position-vertical-relative:page;mso-width-relative:page;mso-height-relative:page;mso-wrap-distance-left:0.0pt;mso-wrap-distance-right:0.0pt;visibility:visible;" coordsize="9461,2" coordorigin="1246,4878">
            <v:shape id="1960" coordsize="9461,0" coordorigin="1246,4878" path="m1246,4878l10708,4878e" filled="f" style="position:absolute;left:1246.0;top:4878.0;width:9461.0;height:2.0;z-index:47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61" filled="f" stroked="f" style="position:absolute;margin-left:62.32pt;margin-top:266.46pt;width:473.06pt;height:.1pt;z-index:-2147483197;mso-position-horizontal-relative:page;mso-position-vertical-relative:page;mso-width-relative:page;mso-height-relative:page;mso-wrap-distance-left:0.0pt;mso-wrap-distance-right:0.0pt;visibility:visible;" coordsize="9461,2" coordorigin="1246,5329">
            <v:shape id="1962" coordsize="9461,0" coordorigin="1246,5329" path="m1246,5329l10708,5329e" filled="f" style="position:absolute;left:1246.0;top:5329.0;width:9461.0;height:2.0;z-index:47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63" filled="f" stroked="f" style="position:absolute;margin-left:62.32pt;margin-top:290.73pt;width:473.06pt;height:.1pt;z-index:-2147483196;mso-position-horizontal-relative:page;mso-position-vertical-relative:page;mso-width-relative:page;mso-height-relative:page;mso-wrap-distance-left:0.0pt;mso-wrap-distance-right:0.0pt;visibility:visible;" coordsize="9461,2" coordorigin="1246,5815">
            <v:shape id="1964" coordsize="9461,0" coordorigin="1246,5815" path="m1246,5815l10708,5815e" filled="f" style="position:absolute;left:1246.0;top:5815.0;width:9461.0;height:2.0;z-index:47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65" filled="f" stroked="f" style="position:absolute;margin-left:62.32pt;margin-top:314.15pt;width:473.06pt;height:.1pt;z-index:-2147483195;mso-position-horizontal-relative:page;mso-position-vertical-relative:page;mso-width-relative:page;mso-height-relative:page;mso-wrap-distance-left:0.0pt;mso-wrap-distance-right:0.0pt;visibility:visible;" coordsize="9461,2" coordorigin="1246,6283">
            <v:shape id="1966" coordsize="9461,0" coordorigin="1246,6283" path="m1246,6283l10708,6283e" filled="f" style="position:absolute;left:1246.0;top:6283.0;width:9461.0;height:2.0;z-index:47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67" filled="f" stroked="f" style="position:absolute;margin-left:62.32pt;margin-top:337.58pt;width:473.06pt;height:.1pt;z-index:-2147483194;mso-position-horizontal-relative:page;mso-position-vertical-relative:page;mso-width-relative:page;mso-height-relative:page;mso-wrap-distance-left:0.0pt;mso-wrap-distance-right:0.0pt;visibility:visible;" coordsize="9461,2" coordorigin="1246,6752">
            <v:shape id="1968" coordsize="9461,0" coordorigin="1246,6752" path="m1246,6752l10708,6752e" filled="f" style="position:absolute;left:1246.0;top:6752.0;width:9461.0;height:2.0;z-index:47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69" filled="f" stroked="f" style="position:absolute;margin-left:62.32pt;margin-top:384.43pt;width:473.06pt;height:.1pt;z-index:-2147483193;mso-position-horizontal-relative:page;mso-position-vertical-relative:page;mso-width-relative:page;mso-height-relative:page;mso-wrap-distance-left:0.0pt;mso-wrap-distance-right:0.0pt;visibility:visible;" coordsize="9461,2" coordorigin="1246,7689">
            <v:shape id="1970" coordsize="9461,0" coordorigin="1246,7689" path="m1246,7689l10708,7689e" filled="f" style="position:absolute;left:1246.0;top:7689.0;width:9461.0;height:2.0;z-index:48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71" filled="f" stroked="f" style="position:absolute;margin-left:62.32pt;margin-top:361.81pt;width:473.06pt;height:.1pt;z-index:-2147483192;mso-position-horizontal-relative:page;mso-position-vertical-relative:page;mso-width-relative:page;mso-height-relative:page;mso-wrap-distance-left:0.0pt;mso-wrap-distance-right:0.0pt;visibility:visible;" coordsize="9461,2" coordorigin="1246,7236">
            <v:shape id="1972" coordsize="9461,0" coordorigin="1246,7236" path="m1246,7236l10708,7236e" filled="f" style="position:absolute;left:1246.0;top:7236.0;width:9461.0;height:2.0;z-index:48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73" filled="f" stroked="f" style="position:absolute;margin-left:62.32pt;margin-top:407.85pt;width:473.06pt;height:.1pt;z-index:-2147483191;mso-position-horizontal-relative:page;mso-position-vertical-relative:page;mso-width-relative:page;mso-height-relative:page;mso-wrap-distance-left:0.0pt;mso-wrap-distance-right:0.0pt;visibility:visible;" coordsize="9461,2" coordorigin="1246,8157">
            <v:shape id="1974" coordsize="9461,0" coordorigin="1246,8157" path="m1246,8157l10708,8157e" filled="f" style="position:absolute;left:1246.0;top:8157.0;width:9461.0;height:2.0;z-index:48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75" filled="f" stroked="f" style="position:absolute;margin-left:62.32pt;margin-top:431.28pt;width:473.06pt;height:.1pt;z-index:-2147483190;mso-position-horizontal-relative:page;mso-position-vertical-relative:page;mso-width-relative:page;mso-height-relative:page;mso-wrap-distance-left:0.0pt;mso-wrap-distance-right:0.0pt;visibility:visible;" coordsize="9461,2" coordorigin="1246,8626">
            <v:shape id="1976" coordsize="9461,0" coordorigin="1246,8626" path="m1246,8626l10708,8626e" filled="f" style="position:absolute;left:1246.0;top:8626.0;width:9461.0;height:2.0;z-index:48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77" filled="f" stroked="f" style="position:absolute;margin-left:62.32pt;margin-top:454.7pt;width:473.06pt;height:.1pt;z-index:-2147483189;mso-position-horizontal-relative:page;mso-position-vertical-relative:page;mso-width-relative:page;mso-height-relative:page;mso-wrap-distance-left:0.0pt;mso-wrap-distance-right:0.0pt;visibility:visible;" coordsize="9461,2" coordorigin="1246,9094">
            <v:shape id="1978" coordsize="9461,0" coordorigin="1246,9094" path="m1246,9094l10708,9094e" filled="f" style="position:absolute;left:1246.0;top:9094.0;width:9461.0;height:2.0;z-index:48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79" filled="f" stroked="f" style="position:absolute;margin-left:62.32pt;margin-top:478.12pt;width:473.06pt;height:.1pt;z-index:-2147483188;mso-position-horizontal-relative:page;mso-position-vertical-relative:page;mso-width-relative:page;mso-height-relative:page;mso-wrap-distance-left:0.0pt;mso-wrap-distance-right:0.0pt;visibility:visible;" coordsize="9461,2" coordorigin="1246,9562">
            <v:shape id="1980" coordsize="9461,0" coordorigin="1246,9562" path="m1246,9562l10708,9562e" filled="f" style="position:absolute;left:1246.0;top:9562.0;width:9461.0;height:2.0;z-index:48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81" filled="f" stroked="f" style="position:absolute;margin-left:62.32pt;margin-top:501.55pt;width:473.06pt;height:.1pt;z-index:-2147483187;mso-position-horizontal-relative:page;mso-position-vertical-relative:page;mso-width-relative:page;mso-height-relative:page;mso-wrap-distance-left:0.0pt;mso-wrap-distance-right:0.0pt;visibility:visible;" coordsize="9461,2" coordorigin="1246,10031">
            <v:shape id="1982" coordsize="9461,0" coordorigin="1246,10031" path="m1246,10031l10708,10031e" filled="f" style="position:absolute;left:1246.0;top:10031.0;width:9461.0;height:2.0;z-index:48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83" filled="f" stroked="f" style="position:absolute;margin-left:62.32pt;margin-top:524.97pt;width:473.06pt;height:.1pt;z-index:-2147483186;mso-position-horizontal-relative:page;mso-position-vertical-relative:page;mso-width-relative:page;mso-height-relative:page;mso-wrap-distance-left:0.0pt;mso-wrap-distance-right:0.0pt;visibility:visible;" coordsize="9461,2" coordorigin="1246,10499">
            <v:shape id="1984" coordsize="9461,0" coordorigin="1246,10499" path="m1246,10499l10708,10499e" filled="f" style="position:absolute;left:1246.0;top:10499.0;width:9461.0;height:2.0;z-index:48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85" filled="f" stroked="f" style="position:absolute;margin-left:62.32pt;margin-top:548.4pt;width:473.06pt;height:.1pt;z-index:-2147483185;mso-position-horizontal-relative:page;mso-position-vertical-relative:page;mso-width-relative:page;mso-height-relative:page;mso-wrap-distance-left:0.0pt;mso-wrap-distance-right:0.0pt;visibility:visible;" coordsize="9461,2" coordorigin="1246,10968">
            <v:shape id="1986" coordsize="9461,0" coordorigin="1246,10968" path="m1246,10968l10708,10968e" filled="f" style="position:absolute;left:1246.0;top:10968.0;width:9461.0;height:2.0;z-index:48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87" filled="f" stroked="f" style="position:absolute;margin-left:62.32pt;margin-top:571.82pt;width:473.06pt;height:.1pt;z-index:-2147483184;mso-position-horizontal-relative:page;mso-position-vertical-relative:page;mso-width-relative:page;mso-height-relative:page;mso-wrap-distance-left:0.0pt;mso-wrap-distance-right:0.0pt;visibility:visible;" coordsize="9461,2" coordorigin="1246,11436">
            <v:shape id="1988" coordsize="9461,0" coordorigin="1246,11436" path="m1246,11436l10708,11436e" filled="f" style="position:absolute;left:1246.0;top:11436.0;width:9461.0;height:2.0;z-index:489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89" filled="f" stroked="f" style="position:absolute;margin-left:62.32pt;margin-top:595.25pt;width:473.06pt;height:.1pt;z-index:-2147483183;mso-position-horizontal-relative:page;mso-position-vertical-relative:page;mso-width-relative:page;mso-height-relative:page;mso-wrap-distance-left:0.0pt;mso-wrap-distance-right:0.0pt;visibility:visible;" coordsize="9461,2" coordorigin="1246,11905">
            <v:shape id="1990" coordsize="9461,0" coordorigin="1246,11905" path="m1246,11905l10708,11905e" filled="f" style="position:absolute;left:1246.0;top:11905.0;width:9461.0;height:2.0;z-index:490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91" filled="f" stroked="f" style="position:absolute;margin-left:62.32pt;margin-top:618.67pt;width:473.06pt;height:.1pt;z-index:-2147483182;mso-position-horizontal-relative:page;mso-position-vertical-relative:page;mso-width-relative:page;mso-height-relative:page;mso-wrap-distance-left:0.0pt;mso-wrap-distance-right:0.0pt;visibility:visible;" coordsize="9461,2" coordorigin="1246,12373">
            <v:shape id="1992" coordsize="9461,0" coordorigin="1246,12373" path="m1246,12373l10708,12373e" filled="f" style="position:absolute;left:1246.0;top:12373.0;width:9461.0;height:2.0;z-index:491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93" filled="f" stroked="f" style="position:absolute;margin-left:62.32pt;margin-top:642.09pt;width:473.06pt;height:.1pt;z-index:-2147483181;mso-position-horizontal-relative:page;mso-position-vertical-relative:page;mso-width-relative:page;mso-height-relative:page;mso-wrap-distance-left:0.0pt;mso-wrap-distance-right:0.0pt;visibility:visible;" coordsize="9461,2" coordorigin="1246,12842">
            <v:shape id="1994" coordsize="9461,0" coordorigin="1246,12842" path="m1246,12842l10708,12842e" filled="f" style="position:absolute;left:1246.0;top:12842.0;width:9461.0;height:2.0;z-index:492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95" filled="f" stroked="f" style="position:absolute;margin-left:62.32pt;margin-top:665.52pt;width:473.06pt;height:.1pt;z-index:-2147483180;mso-position-horizontal-relative:page;mso-position-vertical-relative:page;mso-width-relative:page;mso-height-relative:page;mso-wrap-distance-left:0.0pt;mso-wrap-distance-right:0.0pt;visibility:visible;" coordsize="9461,2" coordorigin="1246,13310">
            <v:shape id="1996" coordsize="9461,0" coordorigin="1246,13310" path="m1246,13310l10708,13310e" filled="f" style="position:absolute;left:1246.0;top:13310.0;width:9461.0;height:2.0;z-index:493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97" filled="f" stroked="f" style="position:absolute;margin-left:62.32pt;margin-top:688.94pt;width:473.06pt;height:.1pt;z-index:-2147483179;mso-position-horizontal-relative:page;mso-position-vertical-relative:page;mso-width-relative:page;mso-height-relative:page;mso-wrap-distance-left:0.0pt;mso-wrap-distance-right:0.0pt;visibility:visible;" coordsize="9461,2" coordorigin="1246,13779">
            <v:shape id="1998" coordsize="9461,0" coordorigin="1246,13779" path="m1246,13779l10708,13779e" filled="f" style="position:absolute;left:1246.0;top:13779.0;width:9461.0;height:2.0;z-index:494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1999" filled="f" stroked="f" style="position:absolute;margin-left:62.32pt;margin-top:712.37pt;width:473.06pt;height:.1pt;z-index:-2147483178;mso-position-horizontal-relative:page;mso-position-vertical-relative:page;mso-width-relative:page;mso-height-relative:page;mso-wrap-distance-left:0.0pt;mso-wrap-distance-right:0.0pt;visibility:visible;" coordsize="9461,2" coordorigin="1246,14247">
            <v:shape id="2000" coordsize="9461,0" coordorigin="1246,14247" path="m1246,14247l10708,14247e" filled="f" style="position:absolute;left:1246.0;top:14247.0;width:9461.0;height:2.0;z-index:495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2001" filled="f" stroked="f" style="position:absolute;margin-left:62.32pt;margin-top:111.42pt;width:473.06pt;height:.1pt;z-index:-2147483177;mso-position-horizontal-relative:page;mso-position-vertical-relative:text;mso-width-relative:page;mso-height-relative:page;mso-wrap-distance-left:0.0pt;mso-wrap-distance-right:0.0pt;visibility:visible;" coordsize="9461,2" coordorigin="1246,2228">
            <v:shape id="2002" coordsize="9461,0" coordorigin="1246,2228" path="m1246,2228l10708,2228e" filled="f" style="position:absolute;left:1246.0;top:2228.0;width:9461.0;height:2.0;z-index:496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2003" filled="f" stroked="f" style="position:absolute;margin-left:62.32pt;margin-top:89.35pt;width:473.06pt;height:.1pt;z-index:-2147483176;mso-position-horizontal-relative:page;mso-position-vertical-relative:text;mso-width-relative:page;mso-height-relative:page;mso-wrap-distance-left:0.0pt;mso-wrap-distance-right:0.0pt;visibility:visible;" coordsize="9461,2" coordorigin="1246,1787">
            <v:shape id="2004" coordsize="9461,0" coordorigin="1246,1787" path="m1246,1787l10708,1787e" filled="f" style="position:absolute;left:1246.0;top:1787.0;width:9461.0;height:2.0;z-index:497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/>
        <w:pict>
          <v:group id="2005" filled="f" stroked="f" style="position:absolute;margin-left:62.32pt;margin-top:66.35pt;width:473.06pt;height:.1pt;z-index:-2147483175;mso-position-horizontal-relative:page;mso-position-vertical-relative:text;mso-width-relative:page;mso-height-relative:page;mso-wrap-distance-left:0.0pt;mso-wrap-distance-right:0.0pt;visibility:visible;" coordsize="9461,2" coordorigin="1246,1327">
            <v:shape id="2006" coordsize="9461,0" coordorigin="1246,1327" path="m1246,1327l10708,1327e" filled="f" style="position:absolute;left:1246.0;top:1327.0;width:9461.0;height:2.0;z-index:498;mso-position-horizontal-relative:text;mso-position-vertical-relative:text;mso-width-relative:page;mso-height-relative:page;visibility:visible;">
              <v:stroke color="#231f20" weight="1.0pt"/>
              <v:fill/>
              <v:path arrowok="t"/>
            </v:shape>
            <v:fill/>
          </v:group>
        </w:pic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PRACTICAL</w:t>
      </w:r>
      <w:r>
        <w:rPr>
          <w:rFonts w:ascii="Times New Roman" w:cs="Times New Roman" w:eastAsia="Times New Roman" w:hAnsi="Times New Roman"/>
          <w:b/>
          <w:bCs/>
          <w:color w:val="231f20"/>
          <w:spacing w:val="-13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REPO</w:t>
      </w:r>
      <w:r>
        <w:rPr>
          <w:rFonts w:ascii="Times New Roman" w:cs="Times New Roman" w:eastAsia="Times New Roman" w:hAnsi="Times New Roman"/>
          <w:b/>
          <w:bCs/>
          <w:color w:val="231f20"/>
          <w:spacing w:val="-8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31f20"/>
          <w:spacing w:val="0"/>
          <w:w w:val="100"/>
          <w:sz w:val="24"/>
          <w:szCs w:val="24"/>
        </w:rPr>
        <w:t>NOTES</w:t>
      </w:r>
    </w:p>
    <w:sectPr>
      <w:footerReference w:type="default" r:id="rId40"/>
      <w:pgSz w:w="11920" w:h="16840" w:orient="portrait"/>
      <w:pgMar w:top="1200" w:right="1080" w:bottom="1940" w:left="1120" w:header="0" w:footer="1755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200"/>
      <w:jc w:val="left"/>
      <w:rPr>
        <w:sz w:val="20"/>
        <w:szCs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3074" type="#_x0000_t202" filled="f" stroked="f" style="position:absolute;margin-left:288.81pt;margin-top:787.4pt;width:18.94pt;height:16.19pt;z-index:-2147483645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.0pt,.0pt,.0pt,.0pt">
            <w:txbxContent>
              <w:p>
                <w:pPr>
                  <w:pStyle w:val="style0"/>
                  <w:spacing w:before="0" w:after="0" w:lineRule="exact" w:line="298"/>
                  <w:ind w:left="55" w:right="-20"/>
                  <w:jc w:val="left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 w:cs="Times New Roman" w:eastAsia="Times New Roman" w:hAnsi="Times New Roman"/>
                    <w:b/>
                    <w:bCs/>
                    <w:color w:val="231f20"/>
                    <w:spacing w:val="0"/>
                    <w:w w:val="100"/>
                    <w:sz w:val="28"/>
                    <w:szCs w:val="28"/>
                  </w:rPr>
                  <w:instrText xml:space="preserve"> PAGE </w:instrText>
                </w:r>
                <w:r>
                  <w:rPr/>
                  <w:fldChar w:fldCharType="separate"/>
                </w:r>
                <w:r>
                  <w:t>10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200"/>
      <w:jc w:val="left"/>
      <w:rPr>
        <w:sz w:val="20"/>
        <w:szCs w:val="20"/>
      </w:rPr>
    </w:pPr>
    <w:r>
      <w:rPr/>
      <w:pict>
        <v:group id="3075" filled="f" stroked="f" style="position:absolute;margin-left:62.32pt;margin-top:733.63pt;width:473.06pt;height:.1pt;z-index:-2147483644;mso-position-horizontal-relative:page;mso-position-vertical-relative:page;mso-width-relative:page;mso-height-relative:page;mso-wrap-distance-left:0.0pt;mso-wrap-distance-right:0.0pt;visibility:visible;" coordsize="9461,2" coordorigin="1246,14673">
          <v:shape id="3076" coordsize="9461,0" coordorigin="1246,14673" path="m1246,14673l10708,14673e" filled="f" style="position:absolute;left:1246.0;top:14673.0;width:9461.0;height:2.0;z-index:444;mso-position-horizontal-relative:text;mso-position-vertical-relative:text;mso-width-relative:page;mso-height-relative:page;visibility:visible;">
            <v:stroke color="#231f20" weight="1.0pt"/>
            <v:fill/>
            <v:path arrowok="t"/>
          </v:shape>
          <v:fill/>
        </v:group>
      </w:pict>
    </w: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3077" type="#_x0000_t202" filled="f" stroked="f" style="position:absolute;margin-left:289.9pt;margin-top:787.5pt;width:16.0pt;height:16.0pt;z-index:-2147483643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.0pt,.0pt,.0pt,.0pt">
            <w:txbxContent>
              <w:p>
                <w:pPr>
                  <w:pStyle w:val="style0"/>
                  <w:spacing w:before="0" w:after="0" w:lineRule="exact" w:line="294"/>
                  <w:ind w:left="20" w:right="-62"/>
                  <w:jc w:val="left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>
                  <w:rPr>
                    <w:rFonts w:ascii="Times New Roman" w:cs="Times New Roman" w:eastAsia="Times New Roman" w:hAnsi="Times New Roman"/>
                    <w:b/>
                    <w:bCs/>
                    <w:color w:val="231f20"/>
                    <w:spacing w:val="0"/>
                    <w:w w:val="100"/>
                    <w:sz w:val="28"/>
                    <w:szCs w:val="28"/>
                  </w:rPr>
                  <w:t>34</w:t>
                </w:r>
              </w:p>
            </w:txbxContent>
          </v:textbox>
        </v:shape>
      </w:pict>
    </w:r>
  </w:p>
</w:ftr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200"/>
      <w:jc w:val="left"/>
      <w:rPr>
        <w:sz w:val="20"/>
        <w:szCs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3078" type="#_x0000_t202" filled="f" stroked="f" style="position:absolute;margin-left:288.81pt;margin-top:787.5pt;width:18.04pt;height:16.0pt;z-index:-2147483642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.0pt,.0pt,.0pt,.0pt">
            <w:txbxContent>
              <w:p>
                <w:pPr>
                  <w:pStyle w:val="style0"/>
                  <w:spacing w:before="0" w:after="0" w:lineRule="exact" w:line="294"/>
                  <w:ind w:left="41" w:right="-42"/>
                  <w:jc w:val="left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 w:cs="Times New Roman" w:eastAsia="Times New Roman" w:hAnsi="Times New Roman"/>
                    <w:b/>
                    <w:bCs/>
                    <w:spacing w:val="0"/>
                    <w:w w:val="100"/>
                    <w:sz w:val="28"/>
                    <w:szCs w:val="28"/>
                  </w:rPr>
                  <w:instrText xml:space="preserve"> PAGE </w:instrText>
                </w:r>
                <w:r>
                  <w:rPr/>
                  <w:fldChar w:fldCharType="separate"/>
                </w:r>
                <w:r>
                  <w:t>35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>
  <w:p>
    <w:pPr>
      <w:pStyle w:val="style0"/>
      <w:spacing w:before="0" w:after="0" w:lineRule="exact" w:line="200"/>
      <w:jc w:val="left"/>
      <w:rPr>
        <w:sz w:val="20"/>
        <w:szCs w:val="20"/>
      </w:rPr>
    </w:pPr>
    <w:r>
      <w:rPr/>
      <w:pict>
        <v:group id="3079" filled="f" stroked="f" style="position:absolute;margin-left:62.32pt;margin-top:733.63pt;width:473.06pt;height:.1pt;z-index:-2147483641;mso-position-horizontal-relative:page;mso-position-vertical-relative:page;mso-width-relative:page;mso-height-relative:page;mso-wrap-distance-left:0.0pt;mso-wrap-distance-right:0.0pt;visibility:visible;" coordsize="9461,2" coordorigin="1246,14673">
          <v:shape id="3080" coordsize="9461,0" coordorigin="1246,14673" path="m1246,14673l10708,14673e" filled="f" style="position:absolute;left:1246.0;top:14673.0;width:9461.0;height:2.0;z-index:499;mso-position-horizontal-relative:text;mso-position-vertical-relative:text;mso-width-relative:page;mso-height-relative:page;visibility:visible;">
            <v:stroke color="#231f20" weight="1.0pt"/>
            <v:fill/>
            <v:path arrowok="t"/>
          </v:shape>
          <v:fill/>
        </v:group>
      </w:pict>
    </w: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3081" type="#_x0000_t202" filled="f" stroked="f" style="position:absolute;margin-left:289.81pt;margin-top:787.5pt;width:16.0pt;height:16.0pt;z-index:-2147483640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.0pt,.0pt,.0pt,.0pt">
            <w:txbxContent>
              <w:p>
                <w:pPr>
                  <w:pStyle w:val="style0"/>
                  <w:spacing w:before="0" w:after="0" w:lineRule="exact" w:line="294"/>
                  <w:ind w:left="20" w:right="-62"/>
                  <w:jc w:val="left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>
                  <w:rPr>
                    <w:rFonts w:ascii="Times New Roman" w:cs="Times New Roman" w:eastAsia="Times New Roman" w:hAnsi="Times New Roman"/>
                    <w:b/>
                    <w:bCs/>
                    <w:color w:val="231f20"/>
                    <w:spacing w:val="0"/>
                    <w:w w:val="100"/>
                    <w:sz w:val="28"/>
                    <w:szCs w:val="28"/>
                  </w:rPr>
                  <w:t>37</w:t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bidi="ar-SA" w:eastAsia="en-US"/>
      </w:rPr>
    </w:rPrDefault>
    <w:pPrDefault>
      <w:pPr>
        <w:widowControl w:val="false"/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W w:w="0" w:type="auto"/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footer" Target="footer4.xml"/><Relationship Id="rId20" Type="http://schemas.openxmlformats.org/officeDocument/2006/relationships/image" Target="media/image18.png"/><Relationship Id="rId42" Type="http://schemas.openxmlformats.org/officeDocument/2006/relationships/fontTable" Target="fontTable.xml"/><Relationship Id="rId41" Type="http://schemas.openxmlformats.org/officeDocument/2006/relationships/styles" Target="styles.xml"/><Relationship Id="rId22" Type="http://schemas.openxmlformats.org/officeDocument/2006/relationships/image" Target="media/image20.png"/><Relationship Id="rId44" Type="http://schemas.openxmlformats.org/officeDocument/2006/relationships/theme" Target="theme/theme1.xml"/><Relationship Id="rId21" Type="http://schemas.openxmlformats.org/officeDocument/2006/relationships/image" Target="media/image19.png"/><Relationship Id="rId43" Type="http://schemas.openxmlformats.org/officeDocument/2006/relationships/settings" Target="settings.xml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9" Type="http://schemas.openxmlformats.org/officeDocument/2006/relationships/image" Target="media/image7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29" Type="http://schemas.openxmlformats.org/officeDocument/2006/relationships/image" Target="media/image27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31" Type="http://schemas.openxmlformats.org/officeDocument/2006/relationships/image" Target="media/image28.png"/><Relationship Id="rId30" Type="http://schemas.openxmlformats.org/officeDocument/2006/relationships/image" Target="media/image2.jpeg"/><Relationship Id="rId11" Type="http://schemas.openxmlformats.org/officeDocument/2006/relationships/image" Target="media/image9.png"/><Relationship Id="rId33" Type="http://schemas.openxmlformats.org/officeDocument/2006/relationships/image" Target="media/image3.jpeg"/><Relationship Id="rId10" Type="http://schemas.openxmlformats.org/officeDocument/2006/relationships/image" Target="media/image8.png"/><Relationship Id="rId32" Type="http://schemas.openxmlformats.org/officeDocument/2006/relationships/image" Target="media/image29.png"/><Relationship Id="rId13" Type="http://schemas.openxmlformats.org/officeDocument/2006/relationships/image" Target="media/image11.png"/><Relationship Id="rId35" Type="http://schemas.openxmlformats.org/officeDocument/2006/relationships/image" Target="media/image31.png"/><Relationship Id="rId12" Type="http://schemas.openxmlformats.org/officeDocument/2006/relationships/image" Target="media/image10.png"/><Relationship Id="rId34" Type="http://schemas.openxmlformats.org/officeDocument/2006/relationships/image" Target="media/image30.png"/><Relationship Id="rId15" Type="http://schemas.openxmlformats.org/officeDocument/2006/relationships/image" Target="media/image13.png"/><Relationship Id="rId37" Type="http://schemas.openxmlformats.org/officeDocument/2006/relationships/footer" Target="footer2.xml"/><Relationship Id="rId14" Type="http://schemas.openxmlformats.org/officeDocument/2006/relationships/image" Target="media/image12.png"/><Relationship Id="rId36" Type="http://schemas.openxmlformats.org/officeDocument/2006/relationships/image" Target="media/image32.png"/><Relationship Id="rId17" Type="http://schemas.openxmlformats.org/officeDocument/2006/relationships/image" Target="media/image15.png"/><Relationship Id="rId39" Type="http://schemas.openxmlformats.org/officeDocument/2006/relationships/image" Target="media/image33.png"/><Relationship Id="rId16" Type="http://schemas.openxmlformats.org/officeDocument/2006/relationships/image" Target="media/image14.png"/><Relationship Id="rId38" Type="http://schemas.openxmlformats.org/officeDocument/2006/relationships/footer" Target="footer3.xml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Words>4792</Words>
  <Characters>23048</Characters>
  <Application>Kingsoft Office Writer</Application>
  <DocSecurity>0</DocSecurity>
  <Paragraphs>1046</Paragraphs>
  <ScaleCrop>false</ScaleCrop>
  <LinksUpToDate>false</LinksUpToDate>
  <CharactersWithSpaces>27393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2022-02-20T17:16:31Z</dcterms:created>
  <dc:creator>ADEDOKUN BUKUNMI</dc:creator>
  <dcterms:modified xsi:type="dcterms:W3CDTF">2022-02-25T21:04:25Z</dcterms:modified>
  <dc:title>Mechanics of Machine 300Lv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2022-02-20T00:00:00Z</vt:filetime>
  </property>
  <property fmtid="{D5CDD505-2E9C-101B-9397-08002B2CF9AE}" pid="3" name="LastSaved">
    <vt:filetime>2022-02-20T00:00:00Z</vt:filetime>
  </property>
</Properties>
</file>